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16717C" w:rsidRDefault="002578C0" w:rsidP="00385D9E">
      <w:pPr>
        <w:outlineLvl w:val="0"/>
        <w:rPr>
          <w:b/>
          <w:color w:val="D6615C" w:themeColor="accent1"/>
          <w:sz w:val="44"/>
          <w:szCs w:val="44"/>
        </w:rPr>
      </w:pPr>
      <w:bookmarkStart w:id="0" w:name="_GoBack"/>
      <w:bookmarkEnd w:id="0"/>
      <w:r w:rsidRPr="0016717C">
        <w:rPr>
          <w:b/>
          <w:color w:val="D6615C" w:themeColor="accent1"/>
          <w:sz w:val="44"/>
          <w:szCs w:val="44"/>
        </w:rPr>
        <w:t>LABDSOFT</w:t>
      </w:r>
    </w:p>
    <w:p w14:paraId="45198BC4" w14:textId="77777777" w:rsidR="002578C0" w:rsidRPr="0016717C" w:rsidRDefault="00E05E31" w:rsidP="00385D9E">
      <w:pPr>
        <w:outlineLvl w:val="0"/>
        <w:rPr>
          <w:b/>
          <w:color w:val="000000" w:themeColor="text1"/>
          <w:sz w:val="24"/>
          <w:szCs w:val="24"/>
        </w:rPr>
      </w:pPr>
      <w:r w:rsidRPr="0016717C">
        <w:rPr>
          <w:b/>
          <w:color w:val="000000" w:themeColor="text1"/>
          <w:sz w:val="24"/>
          <w:szCs w:val="24"/>
        </w:rPr>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6A14A3D8" w:rsidR="002257BD" w:rsidRPr="0016717C" w:rsidRDefault="00231CA5" w:rsidP="00385D9E">
      <w:pPr>
        <w:jc w:val="center"/>
        <w:outlineLvl w:val="0"/>
        <w:rPr>
          <w:b/>
          <w:color w:val="D6615C" w:themeColor="accent1"/>
          <w:sz w:val="44"/>
          <w:szCs w:val="44"/>
        </w:rPr>
      </w:pPr>
      <w:r w:rsidRPr="0016717C">
        <w:rPr>
          <w:b/>
          <w:color w:val="D6615C" w:themeColor="accent1"/>
          <w:sz w:val="44"/>
          <w:szCs w:val="44"/>
        </w:rPr>
        <w:t>Especificaçã</w:t>
      </w:r>
      <w:r w:rsidR="00364586" w:rsidRPr="0016717C">
        <w:rPr>
          <w:b/>
          <w:color w:val="D6615C" w:themeColor="accent1"/>
          <w:sz w:val="44"/>
          <w:szCs w:val="44"/>
        </w:rPr>
        <w:t xml:space="preserve">o </w:t>
      </w:r>
      <w:r w:rsidRPr="0016717C">
        <w:rPr>
          <w:b/>
          <w:color w:val="D6615C" w:themeColor="accent1"/>
          <w:sz w:val="44"/>
          <w:szCs w:val="44"/>
        </w:rPr>
        <w:t xml:space="preserve">Requisitos </w:t>
      </w:r>
      <w:r w:rsidR="00364586" w:rsidRPr="0016717C">
        <w:rPr>
          <w:b/>
          <w:color w:val="D6615C" w:themeColor="accent1"/>
          <w:sz w:val="44"/>
          <w:szCs w:val="44"/>
        </w:rPr>
        <w:t xml:space="preserve">de </w:t>
      </w:r>
      <w:r w:rsidRPr="0016717C">
        <w:rPr>
          <w:b/>
          <w:color w:val="D6615C" w:themeColor="accent1"/>
          <w:sz w:val="44"/>
          <w:szCs w:val="44"/>
        </w:rPr>
        <w:t>Software</w:t>
      </w:r>
    </w:p>
    <w:p w14:paraId="7188D1BF" w14:textId="77777777" w:rsidR="002257BD" w:rsidRPr="0016717C" w:rsidRDefault="002257BD" w:rsidP="0016717C">
      <w:pPr>
        <w:jc w:val="center"/>
        <w:rPr>
          <w:b/>
          <w:color w:val="D6615C" w:themeColor="accent1"/>
          <w:sz w:val="44"/>
          <w:szCs w:val="44"/>
        </w:rPr>
      </w:pPr>
    </w:p>
    <w:p w14:paraId="28E36EF0" w14:textId="77777777" w:rsidR="002257BD" w:rsidRPr="0016717C" w:rsidRDefault="002257BD" w:rsidP="00385D9E">
      <w:pPr>
        <w:jc w:val="center"/>
        <w:outlineLvl w:val="0"/>
        <w:rPr>
          <w:b/>
          <w:color w:val="D6615C" w:themeColor="accent1"/>
          <w:sz w:val="44"/>
          <w:szCs w:val="44"/>
        </w:rPr>
      </w:pPr>
      <w:r w:rsidRPr="0016717C">
        <w:rPr>
          <w:b/>
          <w:color w:val="D6615C" w:themeColor="accent1"/>
          <w:sz w:val="44"/>
          <w:szCs w:val="44"/>
        </w:rPr>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Pr="0016717C" w:rsidRDefault="00FC786E" w:rsidP="00385D9E">
      <w:pPr>
        <w:outlineLvl w:val="0"/>
        <w:rPr>
          <w:b/>
          <w:color w:val="D6615C" w:themeColor="accent1"/>
          <w:sz w:val="24"/>
          <w:szCs w:val="24"/>
          <w:lang w:val="en-US"/>
        </w:rPr>
      </w:pPr>
      <w:r w:rsidRPr="0016717C">
        <w:rPr>
          <w:b/>
          <w:color w:val="D6615C" w:themeColor="accent1"/>
          <w:sz w:val="24"/>
          <w:szCs w:val="24"/>
          <w:lang w:val="en-US"/>
        </w:rPr>
        <w:t>Histórico de R</w:t>
      </w:r>
      <w:r w:rsidR="00231CA5" w:rsidRPr="0016717C">
        <w:rPr>
          <w:b/>
          <w:color w:val="D6615C" w:themeColor="accent1"/>
          <w:sz w:val="24"/>
          <w:szCs w:val="24"/>
          <w:lang w:val="en-US"/>
        </w:rPr>
        <w:t>evisão</w:t>
      </w:r>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48000" behindDoc="0" locked="0" layoutInCell="1" allowOverlap="1" wp14:anchorId="4A2A83BB" wp14:editId="7D3BF3BC">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DA522A" w:rsidRPr="00364586" w:rsidRDefault="008F6F76"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EndPr/>
                                  <w:sdtContent>
                                    <w:r w:rsidR="00DA522A">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8B48E0D" w14:textId="10ADCE84" w:rsidR="00DA522A" w:rsidRPr="00364586" w:rsidRDefault="00DA522A"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17A2FCBE" w14:textId="63F334FD" w:rsidR="00DA522A" w:rsidRPr="00266950" w:rsidRDefault="00DA522A"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0,0l0,21600,21600,21600,21600,0xe">
                    <v:stroke joinstyle="miter"/>
                    <v:path gradientshapeok="t" o:connecttype="rect"/>
                  </v:shapetype>
                  <v:shape id="Text Box 131" o:spid="_x0000_s1026" type="#_x0000_t202" style="position:absolute;margin-left:37.25pt;margin-top:297.9pt;width:471.7pt;height:151.4pt;z-index:2516480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" filled="f" stroked="f" strokeweight=".5pt">
                    <v:textbox inset="0,0,0,0">
                      <w:txbxContent>
                        <w:p w14:paraId="7C2C4088" w14:textId="77777777" w:rsidR="00DA522A" w:rsidRPr="00364586" w:rsidRDefault="00DA522A"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DA522A" w:rsidRPr="00364586" w:rsidRDefault="00DA522A"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DA522A" w:rsidRPr="00266950" w:rsidRDefault="00DA522A"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46976" behindDoc="0" locked="0" layoutInCell="1" allowOverlap="1" wp14:anchorId="6304D4D1" wp14:editId="000262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3495281" w14:textId="77777777" w:rsidR="00DA522A" w:rsidRDefault="00DA522A"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d6615c [3204]" stroked="f" strokeweight="1pt">
                    <v:path arrowok="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DA522A" w:rsidRDefault="00DA522A"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16717C" w:rsidRDefault="00F60E15" w:rsidP="00385D9E">
      <w:pPr>
        <w:outlineLvl w:val="0"/>
        <w:rPr>
          <w:b/>
          <w:color w:val="D6615C" w:themeColor="accent1"/>
          <w:sz w:val="28"/>
          <w:szCs w:val="28"/>
          <w:lang w:val="en-US"/>
        </w:rPr>
      </w:pPr>
      <w:r w:rsidRPr="0016717C">
        <w:rPr>
          <w:b/>
          <w:color w:val="D6615C" w:themeColor="accent1"/>
          <w:sz w:val="28"/>
          <w:szCs w:val="28"/>
          <w:lang w:val="en-US"/>
        </w:rPr>
        <w:t>Índice</w:t>
      </w:r>
    </w:p>
    <w:sdt>
      <w:sdtPr>
        <w:rPr>
          <w:rFonts w:asciiTheme="minorHAnsi" w:eastAsiaTheme="minorHAnsi" w:hAnsiTheme="minorHAnsi" w:cstheme="minorBidi"/>
          <w:color w:val="000000" w:themeColor="text1"/>
          <w:sz w:val="22"/>
          <w:szCs w:val="22"/>
          <w:lang w:eastAsia="ja-JP"/>
        </w:rPr>
        <w:id w:val="2117018071"/>
        <w:docPartObj>
          <w:docPartGallery w:val="Table of Contents"/>
          <w:docPartUnique/>
        </w:docPartObj>
      </w:sdtPr>
      <w:sdtEndPr/>
      <w:sdtContent>
        <w:p w14:paraId="07CBB216" w14:textId="77777777" w:rsidR="002A3C30" w:rsidRPr="00E5161F" w:rsidRDefault="002A3C30" w:rsidP="003E5069">
          <w:pPr>
            <w:pStyle w:val="Cabealhodondice"/>
            <w:rPr>
              <w:color w:val="000000" w:themeColor="text1"/>
            </w:rPr>
          </w:pPr>
        </w:p>
        <w:p w14:paraId="6F11EAC6" w14:textId="77777777" w:rsidR="00E5161F" w:rsidRPr="00E5161F" w:rsidRDefault="002A3C30">
          <w:pPr>
            <w:pStyle w:val="ndice1"/>
            <w:tabs>
              <w:tab w:val="left" w:pos="720"/>
              <w:tab w:val="right" w:leader="dot" w:pos="9350"/>
            </w:tabs>
            <w:rPr>
              <w:rFonts w:eastAsiaTheme="minorEastAsia"/>
              <w:noProof/>
              <w:color w:val="000000" w:themeColor="text1"/>
              <w:sz w:val="24"/>
              <w:szCs w:val="24"/>
              <w:lang w:eastAsia="pt-PT"/>
            </w:rPr>
          </w:pPr>
          <w:r w:rsidRPr="00E5161F">
            <w:rPr>
              <w:color w:val="000000" w:themeColor="text1"/>
            </w:rPr>
            <w:fldChar w:fldCharType="begin"/>
          </w:r>
          <w:r w:rsidRPr="00E5161F">
            <w:rPr>
              <w:color w:val="000000" w:themeColor="text1"/>
            </w:rPr>
            <w:instrText xml:space="preserve"> TOC \o "1-3" \h \z \u </w:instrText>
          </w:r>
          <w:r w:rsidRPr="00E5161F">
            <w:rPr>
              <w:color w:val="000000" w:themeColor="text1"/>
            </w:rPr>
            <w:fldChar w:fldCharType="separate"/>
          </w:r>
          <w:hyperlink w:anchor="_Toc496445925" w:history="1">
            <w:r w:rsidR="00E5161F" w:rsidRPr="00E5161F">
              <w:rPr>
                <w:rStyle w:val="Hiperligao"/>
                <w:noProof/>
                <w:color w:val="000000" w:themeColor="text1"/>
              </w:rPr>
              <w:t>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Introdução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8</w:t>
            </w:r>
            <w:r w:rsidR="00E5161F" w:rsidRPr="00E5161F">
              <w:rPr>
                <w:noProof/>
                <w:webHidden/>
                <w:color w:val="000000" w:themeColor="text1"/>
              </w:rPr>
              <w:fldChar w:fldCharType="end"/>
            </w:r>
          </w:hyperlink>
        </w:p>
        <w:p w14:paraId="1D6891BD"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26" w:history="1">
            <w:r w:rsidR="00E5161F" w:rsidRPr="00E5161F">
              <w:rPr>
                <w:rStyle w:val="Hiperligao"/>
                <w:noProof/>
                <w:color w:val="000000" w:themeColor="text1"/>
              </w:rPr>
              <w:t>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Propósito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8</w:t>
            </w:r>
            <w:r w:rsidR="00E5161F" w:rsidRPr="00E5161F">
              <w:rPr>
                <w:noProof/>
                <w:webHidden/>
                <w:color w:val="000000" w:themeColor="text1"/>
              </w:rPr>
              <w:fldChar w:fldCharType="end"/>
            </w:r>
          </w:hyperlink>
        </w:p>
        <w:p w14:paraId="4FABB10A" w14:textId="77777777" w:rsidR="00E5161F" w:rsidRPr="00E5161F" w:rsidRDefault="008F6F76">
          <w:pPr>
            <w:pStyle w:val="ndice2"/>
            <w:tabs>
              <w:tab w:val="left" w:pos="720"/>
              <w:tab w:val="right" w:leader="dot" w:pos="9350"/>
            </w:tabs>
            <w:rPr>
              <w:rFonts w:eastAsiaTheme="minorEastAsia"/>
              <w:noProof/>
              <w:color w:val="000000" w:themeColor="text1"/>
              <w:sz w:val="24"/>
              <w:szCs w:val="24"/>
              <w:lang w:eastAsia="pt-PT"/>
            </w:rPr>
          </w:pPr>
          <w:hyperlink w:anchor="_Toc496445927" w:history="1">
            <w:r w:rsidR="00E5161F" w:rsidRPr="00E5161F">
              <w:rPr>
                <w:rStyle w:val="Hiperligao"/>
                <w:noProof/>
                <w:color w:val="000000" w:themeColor="text1"/>
              </w:rPr>
              <w:t>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Convenções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8</w:t>
            </w:r>
            <w:r w:rsidR="00E5161F" w:rsidRPr="00E5161F">
              <w:rPr>
                <w:noProof/>
                <w:webHidden/>
                <w:color w:val="000000" w:themeColor="text1"/>
              </w:rPr>
              <w:fldChar w:fldCharType="end"/>
            </w:r>
          </w:hyperlink>
        </w:p>
        <w:p w14:paraId="08B39B03" w14:textId="77777777" w:rsidR="00E5161F" w:rsidRPr="00E5161F" w:rsidRDefault="008F6F76">
          <w:pPr>
            <w:pStyle w:val="ndice2"/>
            <w:tabs>
              <w:tab w:val="left" w:pos="720"/>
              <w:tab w:val="right" w:leader="dot" w:pos="9350"/>
            </w:tabs>
            <w:rPr>
              <w:rFonts w:eastAsiaTheme="minorEastAsia"/>
              <w:noProof/>
              <w:color w:val="000000" w:themeColor="text1"/>
              <w:sz w:val="24"/>
              <w:szCs w:val="24"/>
              <w:lang w:eastAsia="pt-PT"/>
            </w:rPr>
          </w:pPr>
          <w:hyperlink w:anchor="_Toc496445928" w:history="1">
            <w:r w:rsidR="00E5161F" w:rsidRPr="00E5161F">
              <w:rPr>
                <w:rStyle w:val="Hiperligao"/>
                <w:noProof/>
                <w:color w:val="000000" w:themeColor="text1"/>
              </w:rPr>
              <w:t>1.3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Scope do Produto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8</w:t>
            </w:r>
            <w:r w:rsidR="00E5161F" w:rsidRPr="00E5161F">
              <w:rPr>
                <w:noProof/>
                <w:webHidden/>
                <w:color w:val="000000" w:themeColor="text1"/>
              </w:rPr>
              <w:fldChar w:fldCharType="end"/>
            </w:r>
          </w:hyperlink>
        </w:p>
        <w:p w14:paraId="6D4E756A" w14:textId="77777777" w:rsidR="00E5161F" w:rsidRPr="00E5161F" w:rsidRDefault="008F6F76">
          <w:pPr>
            <w:pStyle w:val="ndice2"/>
            <w:tabs>
              <w:tab w:val="left" w:pos="720"/>
              <w:tab w:val="right" w:leader="dot" w:pos="9350"/>
            </w:tabs>
            <w:rPr>
              <w:rFonts w:eastAsiaTheme="minorEastAsia"/>
              <w:noProof/>
              <w:color w:val="000000" w:themeColor="text1"/>
              <w:sz w:val="24"/>
              <w:szCs w:val="24"/>
              <w:lang w:eastAsia="pt-PT"/>
            </w:rPr>
          </w:pPr>
          <w:hyperlink w:anchor="_Toc496445929" w:history="1">
            <w:r w:rsidR="00E5161F" w:rsidRPr="00E5161F">
              <w:rPr>
                <w:rStyle w:val="Hiperligao"/>
                <w:noProof/>
                <w:color w:val="000000" w:themeColor="text1"/>
              </w:rPr>
              <w:t>1.4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Referências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9</w:t>
            </w:r>
            <w:r w:rsidR="00E5161F" w:rsidRPr="00E5161F">
              <w:rPr>
                <w:noProof/>
                <w:webHidden/>
                <w:color w:val="000000" w:themeColor="text1"/>
              </w:rPr>
              <w:fldChar w:fldCharType="end"/>
            </w:r>
          </w:hyperlink>
        </w:p>
        <w:p w14:paraId="75FB4D9A"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5930" w:history="1">
            <w:r w:rsidR="00E5161F" w:rsidRPr="00E5161F">
              <w:rPr>
                <w:rStyle w:val="Hiperligao"/>
                <w:noProof/>
                <w:color w:val="000000" w:themeColor="text1"/>
              </w:rPr>
              <w:t>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Descrição Geral</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10</w:t>
            </w:r>
            <w:r w:rsidR="00E5161F" w:rsidRPr="00E5161F">
              <w:rPr>
                <w:noProof/>
                <w:webHidden/>
                <w:color w:val="000000" w:themeColor="text1"/>
              </w:rPr>
              <w:fldChar w:fldCharType="end"/>
            </w:r>
          </w:hyperlink>
        </w:p>
        <w:p w14:paraId="44DD14F1"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1" w:history="1">
            <w:r w:rsidR="00E5161F" w:rsidRPr="00E5161F">
              <w:rPr>
                <w:rStyle w:val="Hiperligao"/>
                <w:noProof/>
                <w:color w:val="000000" w:themeColor="text1"/>
              </w:rPr>
              <w:t>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Perspetiva do Produto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10</w:t>
            </w:r>
            <w:r w:rsidR="00E5161F" w:rsidRPr="00E5161F">
              <w:rPr>
                <w:noProof/>
                <w:webHidden/>
                <w:color w:val="000000" w:themeColor="text1"/>
              </w:rPr>
              <w:fldChar w:fldCharType="end"/>
            </w:r>
          </w:hyperlink>
        </w:p>
        <w:p w14:paraId="70792F1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2" w:history="1">
            <w:r w:rsidR="00E5161F" w:rsidRPr="00E5161F">
              <w:rPr>
                <w:rStyle w:val="Hiperligao"/>
                <w:noProof/>
                <w:color w:val="000000" w:themeColor="text1"/>
              </w:rPr>
              <w:t>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Perfis de Utilizadores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11</w:t>
            </w:r>
            <w:r w:rsidR="00E5161F" w:rsidRPr="00E5161F">
              <w:rPr>
                <w:noProof/>
                <w:webHidden/>
                <w:color w:val="000000" w:themeColor="text1"/>
              </w:rPr>
              <w:fldChar w:fldCharType="end"/>
            </w:r>
          </w:hyperlink>
        </w:p>
        <w:p w14:paraId="7410D235"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3" w:history="1">
            <w:r w:rsidR="00E5161F" w:rsidRPr="00E5161F">
              <w:rPr>
                <w:rStyle w:val="Hiperligao"/>
                <w:noProof/>
                <w:color w:val="000000" w:themeColor="text1"/>
              </w:rPr>
              <w:t>2.3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Casos de Uso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12</w:t>
            </w:r>
            <w:r w:rsidR="00E5161F" w:rsidRPr="00E5161F">
              <w:rPr>
                <w:noProof/>
                <w:webHidden/>
                <w:color w:val="000000" w:themeColor="text1"/>
              </w:rPr>
              <w:fldChar w:fldCharType="end"/>
            </w:r>
          </w:hyperlink>
        </w:p>
        <w:p w14:paraId="445D2C78"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34" w:history="1">
            <w:r w:rsidR="00E5161F" w:rsidRPr="00E5161F">
              <w:rPr>
                <w:rStyle w:val="Hiperligao"/>
                <w:noProof/>
                <w:color w:val="000000" w:themeColor="text1"/>
              </w:rPr>
              <w:t>2.3.1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 de uso – Processo 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12</w:t>
            </w:r>
            <w:r w:rsidR="00E5161F" w:rsidRPr="00E5161F">
              <w:rPr>
                <w:noProof/>
                <w:webHidden/>
                <w:color w:val="000000" w:themeColor="text1"/>
              </w:rPr>
              <w:fldChar w:fldCharType="end"/>
            </w:r>
          </w:hyperlink>
        </w:p>
        <w:p w14:paraId="457FE31E"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35" w:history="1">
            <w:r w:rsidR="00E5161F" w:rsidRPr="00E5161F">
              <w:rPr>
                <w:rStyle w:val="Hiperligao"/>
                <w:noProof/>
                <w:color w:val="000000" w:themeColor="text1"/>
              </w:rPr>
              <w:t>2.3.2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 de uso – Processo 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12</w:t>
            </w:r>
            <w:r w:rsidR="00E5161F" w:rsidRPr="00E5161F">
              <w:rPr>
                <w:noProof/>
                <w:webHidden/>
                <w:color w:val="000000" w:themeColor="text1"/>
              </w:rPr>
              <w:fldChar w:fldCharType="end"/>
            </w:r>
          </w:hyperlink>
        </w:p>
        <w:p w14:paraId="5638C279" w14:textId="77777777" w:rsidR="00E5161F" w:rsidRPr="00E5161F" w:rsidRDefault="008F6F76">
          <w:pPr>
            <w:pStyle w:val="ndice1"/>
            <w:tabs>
              <w:tab w:val="right" w:leader="dot" w:pos="9350"/>
            </w:tabs>
            <w:rPr>
              <w:rFonts w:eastAsiaTheme="minorEastAsia"/>
              <w:noProof/>
              <w:color w:val="000000" w:themeColor="text1"/>
              <w:sz w:val="24"/>
              <w:szCs w:val="24"/>
              <w:lang w:eastAsia="pt-PT"/>
            </w:rPr>
          </w:pPr>
          <w:hyperlink w:anchor="_Toc496445936" w:history="1">
            <w:r w:rsidR="00E5161F" w:rsidRPr="00E5161F">
              <w:rPr>
                <w:rStyle w:val="Hiperligao"/>
                <w:noProof/>
                <w:color w:val="000000" w:themeColor="text1"/>
              </w:rPr>
              <w:t>2.2.3 Caso de Uso Diretor Geral, Informático e Dador</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13</w:t>
            </w:r>
            <w:r w:rsidR="00E5161F" w:rsidRPr="00E5161F">
              <w:rPr>
                <w:noProof/>
                <w:webHidden/>
                <w:color w:val="000000" w:themeColor="text1"/>
              </w:rPr>
              <w:fldChar w:fldCharType="end"/>
            </w:r>
          </w:hyperlink>
        </w:p>
        <w:p w14:paraId="5A898E3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7" w:history="1">
            <w:r w:rsidR="00E5161F" w:rsidRPr="00E5161F">
              <w:rPr>
                <w:rStyle w:val="Hiperligao"/>
                <w:noProof/>
                <w:color w:val="000000" w:themeColor="text1"/>
              </w:rPr>
              <w:t>2.4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BPMN Processo 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14</w:t>
            </w:r>
            <w:r w:rsidR="00E5161F" w:rsidRPr="00E5161F">
              <w:rPr>
                <w:noProof/>
                <w:webHidden/>
                <w:color w:val="000000" w:themeColor="text1"/>
              </w:rPr>
              <w:fldChar w:fldCharType="end"/>
            </w:r>
          </w:hyperlink>
        </w:p>
        <w:p w14:paraId="6A21FA9E"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8" w:history="1">
            <w:r w:rsidR="00E5161F" w:rsidRPr="00E5161F">
              <w:rPr>
                <w:rStyle w:val="Hiperligao"/>
                <w:noProof/>
                <w:color w:val="000000" w:themeColor="text1"/>
              </w:rPr>
              <w:t>2.5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BPMN Processo 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14</w:t>
            </w:r>
            <w:r w:rsidR="00E5161F" w:rsidRPr="00E5161F">
              <w:rPr>
                <w:noProof/>
                <w:webHidden/>
                <w:color w:val="000000" w:themeColor="text1"/>
              </w:rPr>
              <w:fldChar w:fldCharType="end"/>
            </w:r>
          </w:hyperlink>
        </w:p>
        <w:p w14:paraId="34987E67"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39" w:history="1">
            <w:r w:rsidR="00E5161F" w:rsidRPr="00E5161F">
              <w:rPr>
                <w:rStyle w:val="Hiperligao"/>
                <w:noProof/>
                <w:color w:val="000000" w:themeColor="text1"/>
              </w:rPr>
              <w:t>2.6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Ambiente de Execução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15</w:t>
            </w:r>
            <w:r w:rsidR="00E5161F" w:rsidRPr="00E5161F">
              <w:rPr>
                <w:noProof/>
                <w:webHidden/>
                <w:color w:val="000000" w:themeColor="text1"/>
              </w:rPr>
              <w:fldChar w:fldCharType="end"/>
            </w:r>
          </w:hyperlink>
        </w:p>
        <w:p w14:paraId="59360AAF"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40" w:history="1">
            <w:r w:rsidR="00E5161F" w:rsidRPr="00E5161F">
              <w:rPr>
                <w:rStyle w:val="Hiperligao"/>
                <w:noProof/>
                <w:color w:val="000000" w:themeColor="text1"/>
              </w:rPr>
              <w:t>2.7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Restrições de Design e Implementação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15</w:t>
            </w:r>
            <w:r w:rsidR="00E5161F" w:rsidRPr="00E5161F">
              <w:rPr>
                <w:noProof/>
                <w:webHidden/>
                <w:color w:val="000000" w:themeColor="text1"/>
              </w:rPr>
              <w:fldChar w:fldCharType="end"/>
            </w:r>
          </w:hyperlink>
        </w:p>
        <w:p w14:paraId="0944D08A"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41" w:history="1">
            <w:r w:rsidR="00E5161F" w:rsidRPr="00E5161F">
              <w:rPr>
                <w:rStyle w:val="Hiperligao"/>
                <w:noProof/>
                <w:color w:val="000000" w:themeColor="text1"/>
              </w:rPr>
              <w:t>2.8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Pressupostos e Dependências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15</w:t>
            </w:r>
            <w:r w:rsidR="00E5161F" w:rsidRPr="00E5161F">
              <w:rPr>
                <w:noProof/>
                <w:webHidden/>
                <w:color w:val="000000" w:themeColor="text1"/>
              </w:rPr>
              <w:fldChar w:fldCharType="end"/>
            </w:r>
          </w:hyperlink>
        </w:p>
        <w:p w14:paraId="3001065D"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42" w:history="1">
            <w:r w:rsidR="00E5161F" w:rsidRPr="00E5161F">
              <w:rPr>
                <w:rStyle w:val="Hiperligao"/>
                <w:noProof/>
                <w:color w:val="000000" w:themeColor="text1"/>
              </w:rPr>
              <w:t>2.9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Documentação Utilizador</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15</w:t>
            </w:r>
            <w:r w:rsidR="00E5161F" w:rsidRPr="00E5161F">
              <w:rPr>
                <w:noProof/>
                <w:webHidden/>
                <w:color w:val="000000" w:themeColor="text1"/>
              </w:rPr>
              <w:fldChar w:fldCharType="end"/>
            </w:r>
          </w:hyperlink>
        </w:p>
        <w:p w14:paraId="325DFB86"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5943" w:history="1">
            <w:r w:rsidR="00E5161F" w:rsidRPr="00E5161F">
              <w:rPr>
                <w:rStyle w:val="Hiperligao"/>
                <w:noProof/>
                <w:color w:val="000000" w:themeColor="text1"/>
              </w:rPr>
              <w:t>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Requisitos do Sistema</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16</w:t>
            </w:r>
            <w:r w:rsidR="00E5161F" w:rsidRPr="00E5161F">
              <w:rPr>
                <w:noProof/>
                <w:webHidden/>
                <w:color w:val="000000" w:themeColor="text1"/>
              </w:rPr>
              <w:fldChar w:fldCharType="end"/>
            </w:r>
          </w:hyperlink>
        </w:p>
        <w:p w14:paraId="5A870012"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44" w:history="1">
            <w:r w:rsidR="00E5161F" w:rsidRPr="00E5161F">
              <w:rPr>
                <w:rStyle w:val="Hiperligao"/>
                <w:noProof/>
                <w:color w:val="000000" w:themeColor="text1"/>
              </w:rPr>
              <w:t>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16</w:t>
            </w:r>
            <w:r w:rsidR="00E5161F" w:rsidRPr="00E5161F">
              <w:rPr>
                <w:noProof/>
                <w:webHidden/>
                <w:color w:val="000000" w:themeColor="text1"/>
              </w:rPr>
              <w:fldChar w:fldCharType="end"/>
            </w:r>
          </w:hyperlink>
        </w:p>
        <w:p w14:paraId="081A9BD1"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45" w:history="1">
            <w:r w:rsidR="00E5161F" w:rsidRPr="00E5161F">
              <w:rPr>
                <w:rStyle w:val="Hiperligao"/>
                <w:noProof/>
                <w:color w:val="000000" w:themeColor="text1"/>
                <w:lang w:val="en-US"/>
              </w:rPr>
              <w:t>3.1.1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16</w:t>
            </w:r>
            <w:r w:rsidR="00E5161F" w:rsidRPr="00E5161F">
              <w:rPr>
                <w:noProof/>
                <w:webHidden/>
                <w:color w:val="000000" w:themeColor="text1"/>
              </w:rPr>
              <w:fldChar w:fldCharType="end"/>
            </w:r>
          </w:hyperlink>
        </w:p>
        <w:p w14:paraId="7FD85C4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46" w:history="1">
            <w:r w:rsidR="00E5161F" w:rsidRPr="00E5161F">
              <w:rPr>
                <w:rStyle w:val="Hiperligao"/>
                <w:noProof/>
                <w:color w:val="000000" w:themeColor="text1"/>
              </w:rPr>
              <w:t>3.1.2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16</w:t>
            </w:r>
            <w:r w:rsidR="00E5161F" w:rsidRPr="00E5161F">
              <w:rPr>
                <w:noProof/>
                <w:webHidden/>
                <w:color w:val="000000" w:themeColor="text1"/>
              </w:rPr>
              <w:fldChar w:fldCharType="end"/>
            </w:r>
          </w:hyperlink>
        </w:p>
        <w:p w14:paraId="2A58978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47" w:history="1">
            <w:r w:rsidR="00E5161F" w:rsidRPr="00E5161F">
              <w:rPr>
                <w:rStyle w:val="Hiperligao"/>
                <w:noProof/>
                <w:color w:val="000000" w:themeColor="text1"/>
              </w:rPr>
              <w:t>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17</w:t>
            </w:r>
            <w:r w:rsidR="00E5161F" w:rsidRPr="00E5161F">
              <w:rPr>
                <w:noProof/>
                <w:webHidden/>
                <w:color w:val="000000" w:themeColor="text1"/>
              </w:rPr>
              <w:fldChar w:fldCharType="end"/>
            </w:r>
          </w:hyperlink>
        </w:p>
        <w:p w14:paraId="23B94B57"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48" w:history="1">
            <w:r w:rsidR="00E5161F" w:rsidRPr="00E5161F">
              <w:rPr>
                <w:rStyle w:val="Hiperligao"/>
                <w:noProof/>
                <w:color w:val="000000" w:themeColor="text1"/>
                <w:lang w:val="en-US"/>
              </w:rPr>
              <w:t>3.2.1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17</w:t>
            </w:r>
            <w:r w:rsidR="00E5161F" w:rsidRPr="00E5161F">
              <w:rPr>
                <w:noProof/>
                <w:webHidden/>
                <w:color w:val="000000" w:themeColor="text1"/>
              </w:rPr>
              <w:fldChar w:fldCharType="end"/>
            </w:r>
          </w:hyperlink>
        </w:p>
        <w:p w14:paraId="168C1EC7"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49" w:history="1">
            <w:r w:rsidR="00E5161F" w:rsidRPr="00E5161F">
              <w:rPr>
                <w:rStyle w:val="Hiperligao"/>
                <w:noProof/>
                <w:color w:val="000000" w:themeColor="text1"/>
              </w:rPr>
              <w:t>3.2.2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17</w:t>
            </w:r>
            <w:r w:rsidR="00E5161F" w:rsidRPr="00E5161F">
              <w:rPr>
                <w:noProof/>
                <w:webHidden/>
                <w:color w:val="000000" w:themeColor="text1"/>
              </w:rPr>
              <w:fldChar w:fldCharType="end"/>
            </w:r>
          </w:hyperlink>
        </w:p>
        <w:p w14:paraId="1885676D"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50" w:history="1">
            <w:r w:rsidR="00E5161F" w:rsidRPr="00E5161F">
              <w:rPr>
                <w:rStyle w:val="Hiperligao"/>
                <w:noProof/>
                <w:color w:val="000000" w:themeColor="text1"/>
              </w:rPr>
              <w:t>3.3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REQ-03</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18</w:t>
            </w:r>
            <w:r w:rsidR="00E5161F" w:rsidRPr="00E5161F">
              <w:rPr>
                <w:noProof/>
                <w:webHidden/>
                <w:color w:val="000000" w:themeColor="text1"/>
              </w:rPr>
              <w:fldChar w:fldCharType="end"/>
            </w:r>
          </w:hyperlink>
        </w:p>
        <w:p w14:paraId="50DD7DBD"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1" w:history="1">
            <w:r w:rsidR="00E5161F" w:rsidRPr="00E5161F">
              <w:rPr>
                <w:rStyle w:val="Hiperligao"/>
                <w:noProof/>
                <w:color w:val="000000" w:themeColor="text1"/>
                <w:lang w:val="en-US"/>
              </w:rPr>
              <w:t>3.3.1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18</w:t>
            </w:r>
            <w:r w:rsidR="00E5161F" w:rsidRPr="00E5161F">
              <w:rPr>
                <w:noProof/>
                <w:webHidden/>
                <w:color w:val="000000" w:themeColor="text1"/>
              </w:rPr>
              <w:fldChar w:fldCharType="end"/>
            </w:r>
          </w:hyperlink>
        </w:p>
        <w:p w14:paraId="5C2D9DE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2" w:history="1">
            <w:r w:rsidR="00E5161F" w:rsidRPr="00E5161F">
              <w:rPr>
                <w:rStyle w:val="Hiperligao"/>
                <w:noProof/>
                <w:color w:val="000000" w:themeColor="text1"/>
              </w:rPr>
              <w:t>3.3.2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18</w:t>
            </w:r>
            <w:r w:rsidR="00E5161F" w:rsidRPr="00E5161F">
              <w:rPr>
                <w:noProof/>
                <w:webHidden/>
                <w:color w:val="000000" w:themeColor="text1"/>
              </w:rPr>
              <w:fldChar w:fldCharType="end"/>
            </w:r>
          </w:hyperlink>
        </w:p>
        <w:p w14:paraId="5D0F12B0"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53" w:history="1">
            <w:r w:rsidR="00E5161F" w:rsidRPr="00E5161F">
              <w:rPr>
                <w:rStyle w:val="Hiperligao"/>
                <w:noProof/>
                <w:color w:val="000000" w:themeColor="text1"/>
              </w:rPr>
              <w:t>3.4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REQ-04</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19</w:t>
            </w:r>
            <w:r w:rsidR="00E5161F" w:rsidRPr="00E5161F">
              <w:rPr>
                <w:noProof/>
                <w:webHidden/>
                <w:color w:val="000000" w:themeColor="text1"/>
              </w:rPr>
              <w:fldChar w:fldCharType="end"/>
            </w:r>
          </w:hyperlink>
        </w:p>
        <w:p w14:paraId="264CC221"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4" w:history="1">
            <w:r w:rsidR="00E5161F" w:rsidRPr="00E5161F">
              <w:rPr>
                <w:rStyle w:val="Hiperligao"/>
                <w:noProof/>
                <w:color w:val="000000" w:themeColor="text1"/>
                <w:lang w:val="en-US"/>
              </w:rPr>
              <w:t>3.4.1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19</w:t>
            </w:r>
            <w:r w:rsidR="00E5161F" w:rsidRPr="00E5161F">
              <w:rPr>
                <w:noProof/>
                <w:webHidden/>
                <w:color w:val="000000" w:themeColor="text1"/>
              </w:rPr>
              <w:fldChar w:fldCharType="end"/>
            </w:r>
          </w:hyperlink>
        </w:p>
        <w:p w14:paraId="69C03DCF"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5" w:history="1">
            <w:r w:rsidR="00E5161F" w:rsidRPr="00E5161F">
              <w:rPr>
                <w:rStyle w:val="Hiperligao"/>
                <w:noProof/>
                <w:color w:val="000000" w:themeColor="text1"/>
              </w:rPr>
              <w:t>3.4.2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19</w:t>
            </w:r>
            <w:r w:rsidR="00E5161F" w:rsidRPr="00E5161F">
              <w:rPr>
                <w:noProof/>
                <w:webHidden/>
                <w:color w:val="000000" w:themeColor="text1"/>
              </w:rPr>
              <w:fldChar w:fldCharType="end"/>
            </w:r>
          </w:hyperlink>
        </w:p>
        <w:p w14:paraId="0F101587"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56" w:history="1">
            <w:r w:rsidR="00E5161F" w:rsidRPr="00E5161F">
              <w:rPr>
                <w:rStyle w:val="Hiperligao"/>
                <w:noProof/>
                <w:color w:val="000000" w:themeColor="text1"/>
              </w:rPr>
              <w:t>3.5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REQ-05</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20</w:t>
            </w:r>
            <w:r w:rsidR="00E5161F" w:rsidRPr="00E5161F">
              <w:rPr>
                <w:noProof/>
                <w:webHidden/>
                <w:color w:val="000000" w:themeColor="text1"/>
              </w:rPr>
              <w:fldChar w:fldCharType="end"/>
            </w:r>
          </w:hyperlink>
        </w:p>
        <w:p w14:paraId="7716A206"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7" w:history="1">
            <w:r w:rsidR="00E5161F" w:rsidRPr="00E5161F">
              <w:rPr>
                <w:rStyle w:val="Hiperligao"/>
                <w:noProof/>
                <w:color w:val="000000" w:themeColor="text1"/>
                <w:lang w:val="en-US"/>
              </w:rPr>
              <w:t>3.5.1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20</w:t>
            </w:r>
            <w:r w:rsidR="00E5161F" w:rsidRPr="00E5161F">
              <w:rPr>
                <w:noProof/>
                <w:webHidden/>
                <w:color w:val="000000" w:themeColor="text1"/>
              </w:rPr>
              <w:fldChar w:fldCharType="end"/>
            </w:r>
          </w:hyperlink>
        </w:p>
        <w:p w14:paraId="3A52B30C"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58" w:history="1">
            <w:r w:rsidR="00E5161F" w:rsidRPr="00E5161F">
              <w:rPr>
                <w:rStyle w:val="Hiperligao"/>
                <w:noProof/>
                <w:color w:val="000000" w:themeColor="text1"/>
              </w:rPr>
              <w:t>3.5.2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20</w:t>
            </w:r>
            <w:r w:rsidR="00E5161F" w:rsidRPr="00E5161F">
              <w:rPr>
                <w:noProof/>
                <w:webHidden/>
                <w:color w:val="000000" w:themeColor="text1"/>
              </w:rPr>
              <w:fldChar w:fldCharType="end"/>
            </w:r>
          </w:hyperlink>
        </w:p>
        <w:p w14:paraId="11AB985F"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59" w:history="1">
            <w:r w:rsidR="00E5161F" w:rsidRPr="00E5161F">
              <w:rPr>
                <w:rStyle w:val="Hiperligao"/>
                <w:noProof/>
                <w:color w:val="000000" w:themeColor="text1"/>
              </w:rPr>
              <w:t>3.6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REQ-06</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21</w:t>
            </w:r>
            <w:r w:rsidR="00E5161F" w:rsidRPr="00E5161F">
              <w:rPr>
                <w:noProof/>
                <w:webHidden/>
                <w:color w:val="000000" w:themeColor="text1"/>
              </w:rPr>
              <w:fldChar w:fldCharType="end"/>
            </w:r>
          </w:hyperlink>
        </w:p>
        <w:p w14:paraId="7F013326"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0" w:history="1">
            <w:r w:rsidR="00E5161F" w:rsidRPr="00E5161F">
              <w:rPr>
                <w:rStyle w:val="Hiperligao"/>
                <w:noProof/>
                <w:color w:val="000000" w:themeColor="text1"/>
                <w:lang w:val="en-US"/>
              </w:rPr>
              <w:t>3.6.1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21</w:t>
            </w:r>
            <w:r w:rsidR="00E5161F" w:rsidRPr="00E5161F">
              <w:rPr>
                <w:noProof/>
                <w:webHidden/>
                <w:color w:val="000000" w:themeColor="text1"/>
              </w:rPr>
              <w:fldChar w:fldCharType="end"/>
            </w:r>
          </w:hyperlink>
        </w:p>
        <w:p w14:paraId="6C14334F"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1" w:history="1">
            <w:r w:rsidR="00E5161F" w:rsidRPr="00E5161F">
              <w:rPr>
                <w:rStyle w:val="Hiperligao"/>
                <w:noProof/>
                <w:color w:val="000000" w:themeColor="text1"/>
              </w:rPr>
              <w:t>3.6.2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21</w:t>
            </w:r>
            <w:r w:rsidR="00E5161F" w:rsidRPr="00E5161F">
              <w:rPr>
                <w:noProof/>
                <w:webHidden/>
                <w:color w:val="000000" w:themeColor="text1"/>
              </w:rPr>
              <w:fldChar w:fldCharType="end"/>
            </w:r>
          </w:hyperlink>
        </w:p>
        <w:p w14:paraId="5E015D4D"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62" w:history="1">
            <w:r w:rsidR="00E5161F" w:rsidRPr="00E5161F">
              <w:rPr>
                <w:rStyle w:val="Hiperligao"/>
                <w:noProof/>
                <w:color w:val="000000" w:themeColor="text1"/>
              </w:rPr>
              <w:t>3.7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REQ-07</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22</w:t>
            </w:r>
            <w:r w:rsidR="00E5161F" w:rsidRPr="00E5161F">
              <w:rPr>
                <w:noProof/>
                <w:webHidden/>
                <w:color w:val="000000" w:themeColor="text1"/>
              </w:rPr>
              <w:fldChar w:fldCharType="end"/>
            </w:r>
          </w:hyperlink>
        </w:p>
        <w:p w14:paraId="756539B2"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3" w:history="1">
            <w:r w:rsidR="00E5161F" w:rsidRPr="00E5161F">
              <w:rPr>
                <w:rStyle w:val="Hiperligao"/>
                <w:noProof/>
                <w:color w:val="000000" w:themeColor="text1"/>
                <w:lang w:val="en-US"/>
              </w:rPr>
              <w:t>3.7.1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22</w:t>
            </w:r>
            <w:r w:rsidR="00E5161F" w:rsidRPr="00E5161F">
              <w:rPr>
                <w:noProof/>
                <w:webHidden/>
                <w:color w:val="000000" w:themeColor="text1"/>
              </w:rPr>
              <w:fldChar w:fldCharType="end"/>
            </w:r>
          </w:hyperlink>
        </w:p>
        <w:p w14:paraId="476362FD"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4" w:history="1">
            <w:r w:rsidR="00E5161F" w:rsidRPr="00E5161F">
              <w:rPr>
                <w:rStyle w:val="Hiperligao"/>
                <w:noProof/>
                <w:color w:val="000000" w:themeColor="text1"/>
              </w:rPr>
              <w:t>3.7.2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22</w:t>
            </w:r>
            <w:r w:rsidR="00E5161F" w:rsidRPr="00E5161F">
              <w:rPr>
                <w:noProof/>
                <w:webHidden/>
                <w:color w:val="000000" w:themeColor="text1"/>
              </w:rPr>
              <w:fldChar w:fldCharType="end"/>
            </w:r>
          </w:hyperlink>
        </w:p>
        <w:p w14:paraId="4AD97188"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65" w:history="1">
            <w:r w:rsidR="00E5161F" w:rsidRPr="00E5161F">
              <w:rPr>
                <w:rStyle w:val="Hiperligao"/>
                <w:noProof/>
                <w:color w:val="000000" w:themeColor="text1"/>
              </w:rPr>
              <w:t>3.8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REQ-08</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23</w:t>
            </w:r>
            <w:r w:rsidR="00E5161F" w:rsidRPr="00E5161F">
              <w:rPr>
                <w:noProof/>
                <w:webHidden/>
                <w:color w:val="000000" w:themeColor="text1"/>
              </w:rPr>
              <w:fldChar w:fldCharType="end"/>
            </w:r>
          </w:hyperlink>
        </w:p>
        <w:p w14:paraId="12E53E48"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6" w:history="1">
            <w:r w:rsidR="00E5161F" w:rsidRPr="00E5161F">
              <w:rPr>
                <w:rStyle w:val="Hiperligao"/>
                <w:noProof/>
                <w:color w:val="000000" w:themeColor="text1"/>
                <w:lang w:val="en-US"/>
              </w:rPr>
              <w:t>3.8.1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23</w:t>
            </w:r>
            <w:r w:rsidR="00E5161F" w:rsidRPr="00E5161F">
              <w:rPr>
                <w:noProof/>
                <w:webHidden/>
                <w:color w:val="000000" w:themeColor="text1"/>
              </w:rPr>
              <w:fldChar w:fldCharType="end"/>
            </w:r>
          </w:hyperlink>
        </w:p>
        <w:p w14:paraId="7F931BC1"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7" w:history="1">
            <w:r w:rsidR="00E5161F" w:rsidRPr="00E5161F">
              <w:rPr>
                <w:rStyle w:val="Hiperligao"/>
                <w:noProof/>
                <w:color w:val="000000" w:themeColor="text1"/>
              </w:rPr>
              <w:t>3.8.2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23</w:t>
            </w:r>
            <w:r w:rsidR="00E5161F" w:rsidRPr="00E5161F">
              <w:rPr>
                <w:noProof/>
                <w:webHidden/>
                <w:color w:val="000000" w:themeColor="text1"/>
              </w:rPr>
              <w:fldChar w:fldCharType="end"/>
            </w:r>
          </w:hyperlink>
        </w:p>
        <w:p w14:paraId="499CC5E1"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68" w:history="1">
            <w:r w:rsidR="00E5161F" w:rsidRPr="00E5161F">
              <w:rPr>
                <w:rStyle w:val="Hiperligao"/>
                <w:noProof/>
                <w:color w:val="000000" w:themeColor="text1"/>
              </w:rPr>
              <w:t>3.9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REQ-09</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24</w:t>
            </w:r>
            <w:r w:rsidR="00E5161F" w:rsidRPr="00E5161F">
              <w:rPr>
                <w:noProof/>
                <w:webHidden/>
                <w:color w:val="000000" w:themeColor="text1"/>
              </w:rPr>
              <w:fldChar w:fldCharType="end"/>
            </w:r>
          </w:hyperlink>
        </w:p>
        <w:p w14:paraId="1E6031DD"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69" w:history="1">
            <w:r w:rsidR="00E5161F" w:rsidRPr="00E5161F">
              <w:rPr>
                <w:rStyle w:val="Hiperligao"/>
                <w:noProof/>
                <w:color w:val="000000" w:themeColor="text1"/>
                <w:lang w:val="en-US"/>
              </w:rPr>
              <w:t>3.9.1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24</w:t>
            </w:r>
            <w:r w:rsidR="00E5161F" w:rsidRPr="00E5161F">
              <w:rPr>
                <w:noProof/>
                <w:webHidden/>
                <w:color w:val="000000" w:themeColor="text1"/>
              </w:rPr>
              <w:fldChar w:fldCharType="end"/>
            </w:r>
          </w:hyperlink>
        </w:p>
        <w:p w14:paraId="6B65BF0D"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0" w:history="1">
            <w:r w:rsidR="00E5161F" w:rsidRPr="00E5161F">
              <w:rPr>
                <w:rStyle w:val="Hiperligao"/>
                <w:noProof/>
                <w:color w:val="000000" w:themeColor="text1"/>
              </w:rPr>
              <w:t>3.9.2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24</w:t>
            </w:r>
            <w:r w:rsidR="00E5161F" w:rsidRPr="00E5161F">
              <w:rPr>
                <w:noProof/>
                <w:webHidden/>
                <w:color w:val="000000" w:themeColor="text1"/>
              </w:rPr>
              <w:fldChar w:fldCharType="end"/>
            </w:r>
          </w:hyperlink>
        </w:p>
        <w:p w14:paraId="395F58C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71" w:history="1">
            <w:r w:rsidR="00E5161F" w:rsidRPr="00E5161F">
              <w:rPr>
                <w:rStyle w:val="Hiperligao"/>
                <w:noProof/>
                <w:color w:val="000000" w:themeColor="text1"/>
              </w:rPr>
              <w:t>3.10</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REQ-10</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25</w:t>
            </w:r>
            <w:r w:rsidR="00E5161F" w:rsidRPr="00E5161F">
              <w:rPr>
                <w:noProof/>
                <w:webHidden/>
                <w:color w:val="000000" w:themeColor="text1"/>
              </w:rPr>
              <w:fldChar w:fldCharType="end"/>
            </w:r>
          </w:hyperlink>
        </w:p>
        <w:p w14:paraId="19DD71EF"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2" w:history="1">
            <w:r w:rsidR="00E5161F" w:rsidRPr="00E5161F">
              <w:rPr>
                <w:rStyle w:val="Hiperligao"/>
                <w:noProof/>
                <w:color w:val="000000" w:themeColor="text1"/>
                <w:lang w:val="en-US"/>
              </w:rPr>
              <w:t>3.10.1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25</w:t>
            </w:r>
            <w:r w:rsidR="00E5161F" w:rsidRPr="00E5161F">
              <w:rPr>
                <w:noProof/>
                <w:webHidden/>
                <w:color w:val="000000" w:themeColor="text1"/>
              </w:rPr>
              <w:fldChar w:fldCharType="end"/>
            </w:r>
          </w:hyperlink>
        </w:p>
        <w:p w14:paraId="5F6894AC"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3" w:history="1">
            <w:r w:rsidR="00E5161F" w:rsidRPr="00E5161F">
              <w:rPr>
                <w:rStyle w:val="Hiperligao"/>
                <w:noProof/>
                <w:color w:val="000000" w:themeColor="text1"/>
              </w:rPr>
              <w:t>3.10.2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25</w:t>
            </w:r>
            <w:r w:rsidR="00E5161F" w:rsidRPr="00E5161F">
              <w:rPr>
                <w:noProof/>
                <w:webHidden/>
                <w:color w:val="000000" w:themeColor="text1"/>
              </w:rPr>
              <w:fldChar w:fldCharType="end"/>
            </w:r>
          </w:hyperlink>
        </w:p>
        <w:p w14:paraId="4A1C62D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74" w:history="1">
            <w:r w:rsidR="00E5161F" w:rsidRPr="00E5161F">
              <w:rPr>
                <w:rStyle w:val="Hiperligao"/>
                <w:noProof/>
                <w:color w:val="000000" w:themeColor="text1"/>
              </w:rPr>
              <w:t>3.11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26</w:t>
            </w:r>
            <w:r w:rsidR="00E5161F" w:rsidRPr="00E5161F">
              <w:rPr>
                <w:noProof/>
                <w:webHidden/>
                <w:color w:val="000000" w:themeColor="text1"/>
              </w:rPr>
              <w:fldChar w:fldCharType="end"/>
            </w:r>
          </w:hyperlink>
        </w:p>
        <w:p w14:paraId="3E081869"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5" w:history="1">
            <w:r w:rsidR="00E5161F" w:rsidRPr="00E5161F">
              <w:rPr>
                <w:rStyle w:val="Hiperligao"/>
                <w:noProof/>
                <w:color w:val="000000" w:themeColor="text1"/>
                <w:lang w:val="en-US"/>
              </w:rPr>
              <w:t>3.11.1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26</w:t>
            </w:r>
            <w:r w:rsidR="00E5161F" w:rsidRPr="00E5161F">
              <w:rPr>
                <w:noProof/>
                <w:webHidden/>
                <w:color w:val="000000" w:themeColor="text1"/>
              </w:rPr>
              <w:fldChar w:fldCharType="end"/>
            </w:r>
          </w:hyperlink>
        </w:p>
        <w:p w14:paraId="579D533A"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6" w:history="1">
            <w:r w:rsidR="00E5161F" w:rsidRPr="00E5161F">
              <w:rPr>
                <w:rStyle w:val="Hiperligao"/>
                <w:noProof/>
                <w:color w:val="000000" w:themeColor="text1"/>
              </w:rPr>
              <w:t>3.11.2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26</w:t>
            </w:r>
            <w:r w:rsidR="00E5161F" w:rsidRPr="00E5161F">
              <w:rPr>
                <w:noProof/>
                <w:webHidden/>
                <w:color w:val="000000" w:themeColor="text1"/>
              </w:rPr>
              <w:fldChar w:fldCharType="end"/>
            </w:r>
          </w:hyperlink>
        </w:p>
        <w:p w14:paraId="498EC52A"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77" w:history="1">
            <w:r w:rsidR="00E5161F" w:rsidRPr="00E5161F">
              <w:rPr>
                <w:rStyle w:val="Hiperligao"/>
                <w:noProof/>
                <w:color w:val="000000" w:themeColor="text1"/>
              </w:rPr>
              <w:t>3.12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27</w:t>
            </w:r>
            <w:r w:rsidR="00E5161F" w:rsidRPr="00E5161F">
              <w:rPr>
                <w:noProof/>
                <w:webHidden/>
                <w:color w:val="000000" w:themeColor="text1"/>
              </w:rPr>
              <w:fldChar w:fldCharType="end"/>
            </w:r>
          </w:hyperlink>
        </w:p>
        <w:p w14:paraId="052EC815"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8" w:history="1">
            <w:r w:rsidR="00E5161F" w:rsidRPr="00E5161F">
              <w:rPr>
                <w:rStyle w:val="Hiperligao"/>
                <w:noProof/>
                <w:color w:val="000000" w:themeColor="text1"/>
                <w:lang w:val="en-US"/>
              </w:rPr>
              <w:t>3.12.1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27</w:t>
            </w:r>
            <w:r w:rsidR="00E5161F" w:rsidRPr="00E5161F">
              <w:rPr>
                <w:noProof/>
                <w:webHidden/>
                <w:color w:val="000000" w:themeColor="text1"/>
              </w:rPr>
              <w:fldChar w:fldCharType="end"/>
            </w:r>
          </w:hyperlink>
        </w:p>
        <w:p w14:paraId="6EBE8FB7"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79" w:history="1">
            <w:r w:rsidR="00E5161F" w:rsidRPr="00E5161F">
              <w:rPr>
                <w:rStyle w:val="Hiperligao"/>
                <w:noProof/>
                <w:color w:val="000000" w:themeColor="text1"/>
              </w:rPr>
              <w:t>3.12.2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27</w:t>
            </w:r>
            <w:r w:rsidR="00E5161F" w:rsidRPr="00E5161F">
              <w:rPr>
                <w:noProof/>
                <w:webHidden/>
                <w:color w:val="000000" w:themeColor="text1"/>
              </w:rPr>
              <w:fldChar w:fldCharType="end"/>
            </w:r>
          </w:hyperlink>
        </w:p>
        <w:p w14:paraId="1F9C4144"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80" w:history="1">
            <w:r w:rsidR="00E5161F" w:rsidRPr="00E5161F">
              <w:rPr>
                <w:rStyle w:val="Hiperligao"/>
                <w:noProof/>
                <w:color w:val="000000" w:themeColor="text1"/>
              </w:rPr>
              <w:t>3.13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REQ-13</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28</w:t>
            </w:r>
            <w:r w:rsidR="00E5161F" w:rsidRPr="00E5161F">
              <w:rPr>
                <w:noProof/>
                <w:webHidden/>
                <w:color w:val="000000" w:themeColor="text1"/>
              </w:rPr>
              <w:fldChar w:fldCharType="end"/>
            </w:r>
          </w:hyperlink>
        </w:p>
        <w:p w14:paraId="488082D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1" w:history="1">
            <w:r w:rsidR="00E5161F" w:rsidRPr="00E5161F">
              <w:rPr>
                <w:rStyle w:val="Hiperligao"/>
                <w:noProof/>
                <w:color w:val="000000" w:themeColor="text1"/>
                <w:lang w:val="en-US"/>
              </w:rPr>
              <w:t>3.13.1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28</w:t>
            </w:r>
            <w:r w:rsidR="00E5161F" w:rsidRPr="00E5161F">
              <w:rPr>
                <w:noProof/>
                <w:webHidden/>
                <w:color w:val="000000" w:themeColor="text1"/>
              </w:rPr>
              <w:fldChar w:fldCharType="end"/>
            </w:r>
          </w:hyperlink>
        </w:p>
        <w:p w14:paraId="0527D08B"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2" w:history="1">
            <w:r w:rsidR="00E5161F" w:rsidRPr="00E5161F">
              <w:rPr>
                <w:rStyle w:val="Hiperligao"/>
                <w:noProof/>
                <w:color w:val="000000" w:themeColor="text1"/>
              </w:rPr>
              <w:t>3.13.2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28</w:t>
            </w:r>
            <w:r w:rsidR="00E5161F" w:rsidRPr="00E5161F">
              <w:rPr>
                <w:noProof/>
                <w:webHidden/>
                <w:color w:val="000000" w:themeColor="text1"/>
              </w:rPr>
              <w:fldChar w:fldCharType="end"/>
            </w:r>
          </w:hyperlink>
        </w:p>
        <w:p w14:paraId="63780995"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83" w:history="1">
            <w:r w:rsidR="00E5161F" w:rsidRPr="00E5161F">
              <w:rPr>
                <w:rStyle w:val="Hiperligao"/>
                <w:noProof/>
                <w:color w:val="000000" w:themeColor="text1"/>
              </w:rPr>
              <w:t>3.14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REQ-14</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29</w:t>
            </w:r>
            <w:r w:rsidR="00E5161F" w:rsidRPr="00E5161F">
              <w:rPr>
                <w:noProof/>
                <w:webHidden/>
                <w:color w:val="000000" w:themeColor="text1"/>
              </w:rPr>
              <w:fldChar w:fldCharType="end"/>
            </w:r>
          </w:hyperlink>
        </w:p>
        <w:p w14:paraId="0F1495F6"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4" w:history="1">
            <w:r w:rsidR="00E5161F" w:rsidRPr="00E5161F">
              <w:rPr>
                <w:rStyle w:val="Hiperligao"/>
                <w:noProof/>
                <w:color w:val="000000" w:themeColor="text1"/>
                <w:lang w:val="en-US"/>
              </w:rPr>
              <w:t>3.14.1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29</w:t>
            </w:r>
            <w:r w:rsidR="00E5161F" w:rsidRPr="00E5161F">
              <w:rPr>
                <w:noProof/>
                <w:webHidden/>
                <w:color w:val="000000" w:themeColor="text1"/>
              </w:rPr>
              <w:fldChar w:fldCharType="end"/>
            </w:r>
          </w:hyperlink>
        </w:p>
        <w:p w14:paraId="23C9C95F"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5" w:history="1">
            <w:r w:rsidR="00E5161F" w:rsidRPr="00E5161F">
              <w:rPr>
                <w:rStyle w:val="Hiperligao"/>
                <w:noProof/>
                <w:color w:val="000000" w:themeColor="text1"/>
              </w:rPr>
              <w:t>3.14.2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29</w:t>
            </w:r>
            <w:r w:rsidR="00E5161F" w:rsidRPr="00E5161F">
              <w:rPr>
                <w:noProof/>
                <w:webHidden/>
                <w:color w:val="000000" w:themeColor="text1"/>
              </w:rPr>
              <w:fldChar w:fldCharType="end"/>
            </w:r>
          </w:hyperlink>
        </w:p>
        <w:p w14:paraId="0F3F148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86" w:history="1">
            <w:r w:rsidR="00E5161F" w:rsidRPr="00E5161F">
              <w:rPr>
                <w:rStyle w:val="Hiperligao"/>
                <w:noProof/>
                <w:color w:val="000000" w:themeColor="text1"/>
              </w:rPr>
              <w:t>3.15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REQ-15</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30</w:t>
            </w:r>
            <w:r w:rsidR="00E5161F" w:rsidRPr="00E5161F">
              <w:rPr>
                <w:noProof/>
                <w:webHidden/>
                <w:color w:val="000000" w:themeColor="text1"/>
              </w:rPr>
              <w:fldChar w:fldCharType="end"/>
            </w:r>
          </w:hyperlink>
        </w:p>
        <w:p w14:paraId="0203892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7" w:history="1">
            <w:r w:rsidR="00E5161F" w:rsidRPr="00E5161F">
              <w:rPr>
                <w:rStyle w:val="Hiperligao"/>
                <w:noProof/>
                <w:color w:val="000000" w:themeColor="text1"/>
                <w:lang w:val="en-US"/>
              </w:rPr>
              <w:t>3.15.1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30</w:t>
            </w:r>
            <w:r w:rsidR="00E5161F" w:rsidRPr="00E5161F">
              <w:rPr>
                <w:noProof/>
                <w:webHidden/>
                <w:color w:val="000000" w:themeColor="text1"/>
              </w:rPr>
              <w:fldChar w:fldCharType="end"/>
            </w:r>
          </w:hyperlink>
        </w:p>
        <w:p w14:paraId="5CB0D47C"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88" w:history="1">
            <w:r w:rsidR="00E5161F" w:rsidRPr="00E5161F">
              <w:rPr>
                <w:rStyle w:val="Hiperligao"/>
                <w:noProof/>
                <w:color w:val="000000" w:themeColor="text1"/>
              </w:rPr>
              <w:t>3.15.2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30</w:t>
            </w:r>
            <w:r w:rsidR="00E5161F" w:rsidRPr="00E5161F">
              <w:rPr>
                <w:noProof/>
                <w:webHidden/>
                <w:color w:val="000000" w:themeColor="text1"/>
              </w:rPr>
              <w:fldChar w:fldCharType="end"/>
            </w:r>
          </w:hyperlink>
        </w:p>
        <w:p w14:paraId="06D491EA"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89" w:history="1">
            <w:r w:rsidR="00E5161F" w:rsidRPr="00E5161F">
              <w:rPr>
                <w:rStyle w:val="Hiperligao"/>
                <w:noProof/>
                <w:color w:val="000000" w:themeColor="text1"/>
              </w:rPr>
              <w:t>3.16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REQ-16</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31</w:t>
            </w:r>
            <w:r w:rsidR="00E5161F" w:rsidRPr="00E5161F">
              <w:rPr>
                <w:noProof/>
                <w:webHidden/>
                <w:color w:val="000000" w:themeColor="text1"/>
              </w:rPr>
              <w:fldChar w:fldCharType="end"/>
            </w:r>
          </w:hyperlink>
        </w:p>
        <w:p w14:paraId="23EE619A"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0" w:history="1">
            <w:r w:rsidR="00E5161F" w:rsidRPr="00E5161F">
              <w:rPr>
                <w:rStyle w:val="Hiperligao"/>
                <w:noProof/>
                <w:color w:val="000000" w:themeColor="text1"/>
                <w:lang w:val="en-US"/>
              </w:rPr>
              <w:t>3.16.1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31</w:t>
            </w:r>
            <w:r w:rsidR="00E5161F" w:rsidRPr="00E5161F">
              <w:rPr>
                <w:noProof/>
                <w:webHidden/>
                <w:color w:val="000000" w:themeColor="text1"/>
              </w:rPr>
              <w:fldChar w:fldCharType="end"/>
            </w:r>
          </w:hyperlink>
        </w:p>
        <w:p w14:paraId="0B230F2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1" w:history="1">
            <w:r w:rsidR="00E5161F" w:rsidRPr="00E5161F">
              <w:rPr>
                <w:rStyle w:val="Hiperligao"/>
                <w:noProof/>
                <w:color w:val="000000" w:themeColor="text1"/>
              </w:rPr>
              <w:t>3.16.2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31</w:t>
            </w:r>
            <w:r w:rsidR="00E5161F" w:rsidRPr="00E5161F">
              <w:rPr>
                <w:noProof/>
                <w:webHidden/>
                <w:color w:val="000000" w:themeColor="text1"/>
              </w:rPr>
              <w:fldChar w:fldCharType="end"/>
            </w:r>
          </w:hyperlink>
        </w:p>
        <w:p w14:paraId="5B08826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92" w:history="1">
            <w:r w:rsidR="00E5161F" w:rsidRPr="00E5161F">
              <w:rPr>
                <w:rStyle w:val="Hiperligao"/>
                <w:noProof/>
                <w:color w:val="000000" w:themeColor="text1"/>
              </w:rPr>
              <w:t>3.17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REQ-17</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32</w:t>
            </w:r>
            <w:r w:rsidR="00E5161F" w:rsidRPr="00E5161F">
              <w:rPr>
                <w:noProof/>
                <w:webHidden/>
                <w:color w:val="000000" w:themeColor="text1"/>
              </w:rPr>
              <w:fldChar w:fldCharType="end"/>
            </w:r>
          </w:hyperlink>
        </w:p>
        <w:p w14:paraId="707FE808"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3" w:history="1">
            <w:r w:rsidR="00E5161F" w:rsidRPr="00E5161F">
              <w:rPr>
                <w:rStyle w:val="Hiperligao"/>
                <w:noProof/>
                <w:color w:val="000000" w:themeColor="text1"/>
                <w:lang w:val="en-US"/>
              </w:rPr>
              <w:t>3.17.1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32</w:t>
            </w:r>
            <w:r w:rsidR="00E5161F" w:rsidRPr="00E5161F">
              <w:rPr>
                <w:noProof/>
                <w:webHidden/>
                <w:color w:val="000000" w:themeColor="text1"/>
              </w:rPr>
              <w:fldChar w:fldCharType="end"/>
            </w:r>
          </w:hyperlink>
        </w:p>
        <w:p w14:paraId="75F57EB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4" w:history="1">
            <w:r w:rsidR="00E5161F" w:rsidRPr="00E5161F">
              <w:rPr>
                <w:rStyle w:val="Hiperligao"/>
                <w:noProof/>
                <w:color w:val="000000" w:themeColor="text1"/>
              </w:rPr>
              <w:t>3.17.2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32</w:t>
            </w:r>
            <w:r w:rsidR="00E5161F" w:rsidRPr="00E5161F">
              <w:rPr>
                <w:noProof/>
                <w:webHidden/>
                <w:color w:val="000000" w:themeColor="text1"/>
              </w:rPr>
              <w:fldChar w:fldCharType="end"/>
            </w:r>
          </w:hyperlink>
        </w:p>
        <w:p w14:paraId="660AACB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95" w:history="1">
            <w:r w:rsidR="00E5161F" w:rsidRPr="00E5161F">
              <w:rPr>
                <w:rStyle w:val="Hiperligao"/>
                <w:noProof/>
                <w:color w:val="000000" w:themeColor="text1"/>
              </w:rPr>
              <w:t>3.18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REQ-18</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33</w:t>
            </w:r>
            <w:r w:rsidR="00E5161F" w:rsidRPr="00E5161F">
              <w:rPr>
                <w:noProof/>
                <w:webHidden/>
                <w:color w:val="000000" w:themeColor="text1"/>
              </w:rPr>
              <w:fldChar w:fldCharType="end"/>
            </w:r>
          </w:hyperlink>
        </w:p>
        <w:p w14:paraId="42909C8E"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6" w:history="1">
            <w:r w:rsidR="00E5161F" w:rsidRPr="00E5161F">
              <w:rPr>
                <w:rStyle w:val="Hiperligao"/>
                <w:noProof/>
                <w:color w:val="000000" w:themeColor="text1"/>
                <w:lang w:val="en-US"/>
              </w:rPr>
              <w:t>3.18.1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33</w:t>
            </w:r>
            <w:r w:rsidR="00E5161F" w:rsidRPr="00E5161F">
              <w:rPr>
                <w:noProof/>
                <w:webHidden/>
                <w:color w:val="000000" w:themeColor="text1"/>
              </w:rPr>
              <w:fldChar w:fldCharType="end"/>
            </w:r>
          </w:hyperlink>
        </w:p>
        <w:p w14:paraId="40D2D6A4"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7" w:history="1">
            <w:r w:rsidR="00E5161F" w:rsidRPr="00E5161F">
              <w:rPr>
                <w:rStyle w:val="Hiperligao"/>
                <w:noProof/>
                <w:color w:val="000000" w:themeColor="text1"/>
              </w:rPr>
              <w:t>3.18.2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33</w:t>
            </w:r>
            <w:r w:rsidR="00E5161F" w:rsidRPr="00E5161F">
              <w:rPr>
                <w:noProof/>
                <w:webHidden/>
                <w:color w:val="000000" w:themeColor="text1"/>
              </w:rPr>
              <w:fldChar w:fldCharType="end"/>
            </w:r>
          </w:hyperlink>
        </w:p>
        <w:p w14:paraId="7381305C"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5998" w:history="1">
            <w:r w:rsidR="00E5161F" w:rsidRPr="00E5161F">
              <w:rPr>
                <w:rStyle w:val="Hiperligao"/>
                <w:noProof/>
                <w:color w:val="000000" w:themeColor="text1"/>
              </w:rPr>
              <w:t>3.19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REQ-19</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34</w:t>
            </w:r>
            <w:r w:rsidR="00E5161F" w:rsidRPr="00E5161F">
              <w:rPr>
                <w:noProof/>
                <w:webHidden/>
                <w:color w:val="000000" w:themeColor="text1"/>
              </w:rPr>
              <w:fldChar w:fldCharType="end"/>
            </w:r>
          </w:hyperlink>
        </w:p>
        <w:p w14:paraId="3E293102"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5999" w:history="1">
            <w:r w:rsidR="00E5161F" w:rsidRPr="00E5161F">
              <w:rPr>
                <w:rStyle w:val="Hiperligao"/>
                <w:noProof/>
                <w:color w:val="000000" w:themeColor="text1"/>
                <w:lang w:val="en-US"/>
              </w:rPr>
              <w:t>3.19.1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34</w:t>
            </w:r>
            <w:r w:rsidR="00E5161F" w:rsidRPr="00E5161F">
              <w:rPr>
                <w:noProof/>
                <w:webHidden/>
                <w:color w:val="000000" w:themeColor="text1"/>
              </w:rPr>
              <w:fldChar w:fldCharType="end"/>
            </w:r>
          </w:hyperlink>
        </w:p>
        <w:p w14:paraId="4D49EFAB"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6000" w:history="1">
            <w:r w:rsidR="00E5161F" w:rsidRPr="00E5161F">
              <w:rPr>
                <w:rStyle w:val="Hiperligao"/>
                <w:noProof/>
                <w:color w:val="000000" w:themeColor="text1"/>
              </w:rPr>
              <w:t>3.19.2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34</w:t>
            </w:r>
            <w:r w:rsidR="00E5161F" w:rsidRPr="00E5161F">
              <w:rPr>
                <w:noProof/>
                <w:webHidden/>
                <w:color w:val="000000" w:themeColor="text1"/>
              </w:rPr>
              <w:fldChar w:fldCharType="end"/>
            </w:r>
          </w:hyperlink>
        </w:p>
        <w:p w14:paraId="287C5A1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01" w:history="1">
            <w:r w:rsidR="00E5161F" w:rsidRPr="00E5161F">
              <w:rPr>
                <w:rStyle w:val="Hiperligao"/>
                <w:noProof/>
                <w:color w:val="000000" w:themeColor="text1"/>
              </w:rPr>
              <w:t>3.20</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REQ-20</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35</w:t>
            </w:r>
            <w:r w:rsidR="00E5161F" w:rsidRPr="00E5161F">
              <w:rPr>
                <w:noProof/>
                <w:webHidden/>
                <w:color w:val="000000" w:themeColor="text1"/>
              </w:rPr>
              <w:fldChar w:fldCharType="end"/>
            </w:r>
          </w:hyperlink>
        </w:p>
        <w:p w14:paraId="45985468"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6002" w:history="1">
            <w:r w:rsidR="00E5161F" w:rsidRPr="00E5161F">
              <w:rPr>
                <w:rStyle w:val="Hiperligao"/>
                <w:noProof/>
                <w:color w:val="000000" w:themeColor="text1"/>
                <w:lang w:val="en-US"/>
              </w:rPr>
              <w:t>3.20.1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35</w:t>
            </w:r>
            <w:r w:rsidR="00E5161F" w:rsidRPr="00E5161F">
              <w:rPr>
                <w:noProof/>
                <w:webHidden/>
                <w:color w:val="000000" w:themeColor="text1"/>
              </w:rPr>
              <w:fldChar w:fldCharType="end"/>
            </w:r>
          </w:hyperlink>
        </w:p>
        <w:p w14:paraId="7FEAFAE2"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6003" w:history="1">
            <w:r w:rsidR="00E5161F" w:rsidRPr="00E5161F">
              <w:rPr>
                <w:rStyle w:val="Hiperligao"/>
                <w:noProof/>
                <w:color w:val="000000" w:themeColor="text1"/>
              </w:rPr>
              <w:t>3.20.2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35</w:t>
            </w:r>
            <w:r w:rsidR="00E5161F" w:rsidRPr="00E5161F">
              <w:rPr>
                <w:noProof/>
                <w:webHidden/>
                <w:color w:val="000000" w:themeColor="text1"/>
              </w:rPr>
              <w:fldChar w:fldCharType="end"/>
            </w:r>
          </w:hyperlink>
        </w:p>
        <w:p w14:paraId="74A7BFE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04" w:history="1">
            <w:r w:rsidR="00E5161F" w:rsidRPr="00E5161F">
              <w:rPr>
                <w:rStyle w:val="Hiperligao"/>
                <w:noProof/>
                <w:color w:val="000000" w:themeColor="text1"/>
              </w:rPr>
              <w:t>3.21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REQ-21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36</w:t>
            </w:r>
            <w:r w:rsidR="00E5161F" w:rsidRPr="00E5161F">
              <w:rPr>
                <w:noProof/>
                <w:webHidden/>
                <w:color w:val="000000" w:themeColor="text1"/>
              </w:rPr>
              <w:fldChar w:fldCharType="end"/>
            </w:r>
          </w:hyperlink>
        </w:p>
        <w:p w14:paraId="6279572E"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6005" w:history="1">
            <w:r w:rsidR="00E5161F" w:rsidRPr="00E5161F">
              <w:rPr>
                <w:rStyle w:val="Hiperligao"/>
                <w:noProof/>
                <w:color w:val="000000" w:themeColor="text1"/>
                <w:lang w:val="en-US"/>
              </w:rPr>
              <w:t>3.21.1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36</w:t>
            </w:r>
            <w:r w:rsidR="00E5161F" w:rsidRPr="00E5161F">
              <w:rPr>
                <w:noProof/>
                <w:webHidden/>
                <w:color w:val="000000" w:themeColor="text1"/>
              </w:rPr>
              <w:fldChar w:fldCharType="end"/>
            </w:r>
          </w:hyperlink>
        </w:p>
        <w:p w14:paraId="64127951" w14:textId="77777777" w:rsidR="00E5161F" w:rsidRPr="00E5161F" w:rsidRDefault="008F6F76">
          <w:pPr>
            <w:pStyle w:val="ndice1"/>
            <w:tabs>
              <w:tab w:val="left" w:pos="1200"/>
              <w:tab w:val="right" w:leader="dot" w:pos="9350"/>
            </w:tabs>
            <w:rPr>
              <w:rFonts w:eastAsiaTheme="minorEastAsia"/>
              <w:noProof/>
              <w:color w:val="000000" w:themeColor="text1"/>
              <w:sz w:val="24"/>
              <w:szCs w:val="24"/>
              <w:lang w:eastAsia="pt-PT"/>
            </w:rPr>
          </w:pPr>
          <w:hyperlink w:anchor="_Toc496446006" w:history="1">
            <w:r w:rsidR="00E5161F" w:rsidRPr="00E5161F">
              <w:rPr>
                <w:rStyle w:val="Hiperligao"/>
                <w:noProof/>
                <w:color w:val="000000" w:themeColor="text1"/>
              </w:rPr>
              <w:t>3.21.2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36</w:t>
            </w:r>
            <w:r w:rsidR="00E5161F" w:rsidRPr="00E5161F">
              <w:rPr>
                <w:noProof/>
                <w:webHidden/>
                <w:color w:val="000000" w:themeColor="text1"/>
              </w:rPr>
              <w:fldChar w:fldCharType="end"/>
            </w:r>
          </w:hyperlink>
        </w:p>
        <w:p w14:paraId="33C51110"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07" w:history="1">
            <w:r w:rsidR="00E5161F" w:rsidRPr="00E5161F">
              <w:rPr>
                <w:rStyle w:val="Hiperligao"/>
                <w:noProof/>
                <w:color w:val="000000" w:themeColor="text1"/>
              </w:rPr>
              <w:t>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Requisitos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37</w:t>
            </w:r>
            <w:r w:rsidR="00E5161F" w:rsidRPr="00E5161F">
              <w:rPr>
                <w:noProof/>
                <w:webHidden/>
                <w:color w:val="000000" w:themeColor="text1"/>
              </w:rPr>
              <w:fldChar w:fldCharType="end"/>
            </w:r>
          </w:hyperlink>
        </w:p>
        <w:p w14:paraId="2A2C573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08" w:history="1">
            <w:r w:rsidR="00E5161F" w:rsidRPr="00E5161F">
              <w:rPr>
                <w:rStyle w:val="Hiperligao"/>
                <w:noProof/>
                <w:color w:val="000000" w:themeColor="text1"/>
              </w:rPr>
              <w:t>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Modelo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37</w:t>
            </w:r>
            <w:r w:rsidR="00E5161F" w:rsidRPr="00E5161F">
              <w:rPr>
                <w:noProof/>
                <w:webHidden/>
                <w:color w:val="000000" w:themeColor="text1"/>
              </w:rPr>
              <w:fldChar w:fldCharType="end"/>
            </w:r>
          </w:hyperlink>
        </w:p>
        <w:p w14:paraId="021AF955"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09" w:history="1">
            <w:r w:rsidR="00E5161F" w:rsidRPr="00E5161F">
              <w:rPr>
                <w:rStyle w:val="Hiperligao"/>
                <w:noProof/>
                <w:color w:val="000000" w:themeColor="text1"/>
              </w:rPr>
              <w:t>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Dicionário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37</w:t>
            </w:r>
            <w:r w:rsidR="00E5161F" w:rsidRPr="00E5161F">
              <w:rPr>
                <w:noProof/>
                <w:webHidden/>
                <w:color w:val="000000" w:themeColor="text1"/>
              </w:rPr>
              <w:fldChar w:fldCharType="end"/>
            </w:r>
          </w:hyperlink>
        </w:p>
        <w:p w14:paraId="5FDBDA4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0" w:history="1">
            <w:r w:rsidR="00E5161F" w:rsidRPr="00E5161F">
              <w:rPr>
                <w:rStyle w:val="Hiperligao"/>
                <w:noProof/>
                <w:color w:val="000000" w:themeColor="text1"/>
                <w:lang w:val="en-US"/>
              </w:rPr>
              <w:t>4.3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Relatórios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37</w:t>
            </w:r>
            <w:r w:rsidR="00E5161F" w:rsidRPr="00E5161F">
              <w:rPr>
                <w:noProof/>
                <w:webHidden/>
                <w:color w:val="000000" w:themeColor="text1"/>
              </w:rPr>
              <w:fldChar w:fldCharType="end"/>
            </w:r>
          </w:hyperlink>
        </w:p>
        <w:p w14:paraId="105138E0"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11" w:history="1">
            <w:r w:rsidR="00E5161F" w:rsidRPr="00E5161F">
              <w:rPr>
                <w:rStyle w:val="Hiperligao"/>
                <w:noProof/>
                <w:color w:val="000000" w:themeColor="text1"/>
                <w:lang w:val="en-US"/>
              </w:rPr>
              <w:t>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Requisitos de Interfaces Externas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38</w:t>
            </w:r>
            <w:r w:rsidR="00E5161F" w:rsidRPr="00E5161F">
              <w:rPr>
                <w:noProof/>
                <w:webHidden/>
                <w:color w:val="000000" w:themeColor="text1"/>
              </w:rPr>
              <w:fldChar w:fldCharType="end"/>
            </w:r>
          </w:hyperlink>
        </w:p>
        <w:p w14:paraId="16FFAF8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2" w:history="1">
            <w:r w:rsidR="00E5161F" w:rsidRPr="00E5161F">
              <w:rPr>
                <w:rStyle w:val="Hiperligao"/>
                <w:noProof/>
                <w:color w:val="000000" w:themeColor="text1"/>
                <w:lang w:val="en-US"/>
              </w:rPr>
              <w:t>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User Interfaces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38</w:t>
            </w:r>
            <w:r w:rsidR="00E5161F" w:rsidRPr="00E5161F">
              <w:rPr>
                <w:noProof/>
                <w:webHidden/>
                <w:color w:val="000000" w:themeColor="text1"/>
              </w:rPr>
              <w:fldChar w:fldCharType="end"/>
            </w:r>
          </w:hyperlink>
        </w:p>
        <w:p w14:paraId="69FCE8AA"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3" w:history="1">
            <w:r w:rsidR="00E5161F" w:rsidRPr="00E5161F">
              <w:rPr>
                <w:rStyle w:val="Hiperligao"/>
                <w:noProof/>
                <w:color w:val="000000" w:themeColor="text1"/>
                <w:lang w:val="en-US"/>
              </w:rPr>
              <w:t>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Software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38</w:t>
            </w:r>
            <w:r w:rsidR="00E5161F" w:rsidRPr="00E5161F">
              <w:rPr>
                <w:noProof/>
                <w:webHidden/>
                <w:color w:val="000000" w:themeColor="text1"/>
              </w:rPr>
              <w:fldChar w:fldCharType="end"/>
            </w:r>
          </w:hyperlink>
        </w:p>
        <w:p w14:paraId="2676A4D1"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4" w:history="1">
            <w:r w:rsidR="00E5161F" w:rsidRPr="00E5161F">
              <w:rPr>
                <w:rStyle w:val="Hiperligao"/>
                <w:noProof/>
                <w:color w:val="000000" w:themeColor="text1"/>
                <w:lang w:val="en-US"/>
              </w:rPr>
              <w:t>5.3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Hardware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38</w:t>
            </w:r>
            <w:r w:rsidR="00E5161F" w:rsidRPr="00E5161F">
              <w:rPr>
                <w:noProof/>
                <w:webHidden/>
                <w:color w:val="000000" w:themeColor="text1"/>
              </w:rPr>
              <w:fldChar w:fldCharType="end"/>
            </w:r>
          </w:hyperlink>
        </w:p>
        <w:p w14:paraId="309D9E5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5" w:history="1">
            <w:r w:rsidR="00E5161F" w:rsidRPr="00E5161F">
              <w:rPr>
                <w:rStyle w:val="Hiperligao"/>
                <w:noProof/>
                <w:color w:val="000000" w:themeColor="text1"/>
                <w:lang w:val="en-US"/>
              </w:rPr>
              <w:t>5.4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Comunicação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38</w:t>
            </w:r>
            <w:r w:rsidR="00E5161F" w:rsidRPr="00E5161F">
              <w:rPr>
                <w:noProof/>
                <w:webHidden/>
                <w:color w:val="000000" w:themeColor="text1"/>
              </w:rPr>
              <w:fldChar w:fldCharType="end"/>
            </w:r>
          </w:hyperlink>
        </w:p>
        <w:p w14:paraId="29D08D8E"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16" w:history="1">
            <w:r w:rsidR="00E5161F" w:rsidRPr="00E5161F">
              <w:rPr>
                <w:rStyle w:val="Hiperligao"/>
                <w:noProof/>
                <w:color w:val="000000" w:themeColor="text1"/>
                <w:lang w:val="en-US"/>
              </w:rPr>
              <w:t>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Requisitos Não Funcionais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40D35687"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7" w:history="1">
            <w:r w:rsidR="00E5161F" w:rsidRPr="00E5161F">
              <w:rPr>
                <w:rStyle w:val="Hiperligao"/>
                <w:noProof/>
                <w:color w:val="000000" w:themeColor="text1"/>
                <w:lang w:val="en-US"/>
              </w:rPr>
              <w:t>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Usabilidade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06AB6000"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8" w:history="1">
            <w:r w:rsidR="00E5161F" w:rsidRPr="00E5161F">
              <w:rPr>
                <w:rStyle w:val="Hiperligao"/>
                <w:noProof/>
                <w:color w:val="000000" w:themeColor="text1"/>
                <w:lang w:val="en-US"/>
              </w:rPr>
              <w:t>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Confiabilidade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778E8323"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19" w:history="1">
            <w:r w:rsidR="00E5161F" w:rsidRPr="00E5161F">
              <w:rPr>
                <w:rStyle w:val="Hiperligao"/>
                <w:noProof/>
                <w:color w:val="000000" w:themeColor="text1"/>
                <w:lang w:val="en-US"/>
              </w:rPr>
              <w:t>6.3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Segurança</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3149DD30"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0" w:history="1">
            <w:r w:rsidR="00E5161F" w:rsidRPr="00E5161F">
              <w:rPr>
                <w:rStyle w:val="Hiperligao"/>
                <w:noProof/>
                <w:color w:val="000000" w:themeColor="text1"/>
                <w:lang w:val="en-US"/>
              </w:rPr>
              <w:t>6.4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Desempenho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79B73D7F"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1" w:history="1">
            <w:r w:rsidR="00E5161F" w:rsidRPr="00E5161F">
              <w:rPr>
                <w:rStyle w:val="Hiperligao"/>
                <w:noProof/>
                <w:color w:val="000000" w:themeColor="text1"/>
                <w:lang w:val="en-US"/>
              </w:rPr>
              <w:t>6.5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Suportabilidade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05BF20C9"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2" w:history="1">
            <w:r w:rsidR="00E5161F" w:rsidRPr="00E5161F">
              <w:rPr>
                <w:rStyle w:val="Hiperligao"/>
                <w:noProof/>
                <w:color w:val="000000" w:themeColor="text1"/>
                <w:lang w:val="en-US"/>
              </w:rPr>
              <w:t>6.6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Escalabilidade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_Toc496446022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39</w:t>
            </w:r>
            <w:r w:rsidR="00E5161F" w:rsidRPr="00E5161F">
              <w:rPr>
                <w:noProof/>
                <w:webHidden/>
                <w:color w:val="000000" w:themeColor="text1"/>
              </w:rPr>
              <w:fldChar w:fldCharType="end"/>
            </w:r>
          </w:hyperlink>
        </w:p>
        <w:p w14:paraId="10596503"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23" w:history="1">
            <w:r w:rsidR="00E5161F" w:rsidRPr="00E5161F">
              <w:rPr>
                <w:rStyle w:val="Hiperligao"/>
                <w:noProof/>
                <w:color w:val="000000" w:themeColor="text1"/>
              </w:rPr>
              <w:t>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Processos Adoptados para a Elicitação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_Toc496446023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40</w:t>
            </w:r>
            <w:r w:rsidR="00E5161F" w:rsidRPr="00E5161F">
              <w:rPr>
                <w:noProof/>
                <w:webHidden/>
                <w:color w:val="000000" w:themeColor="text1"/>
              </w:rPr>
              <w:fldChar w:fldCharType="end"/>
            </w:r>
          </w:hyperlink>
        </w:p>
        <w:p w14:paraId="5084DB1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4" w:history="1">
            <w:r w:rsidR="00E5161F" w:rsidRPr="00E5161F">
              <w:rPr>
                <w:rStyle w:val="Hiperligao"/>
                <w:noProof/>
                <w:color w:val="000000" w:themeColor="text1"/>
              </w:rPr>
              <w:t>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Stakeholder</w:t>
            </w:r>
            <w:r w:rsidR="00E5161F" w:rsidRPr="00E5161F">
              <w:rPr>
                <w:rStyle w:val="Hiperligao"/>
                <w:noProof/>
                <w:color w:val="000000" w:themeColor="text1"/>
              </w:rPr>
              <w:t>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_Toc496446024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40</w:t>
            </w:r>
            <w:r w:rsidR="00E5161F" w:rsidRPr="00E5161F">
              <w:rPr>
                <w:noProof/>
                <w:webHidden/>
                <w:color w:val="000000" w:themeColor="text1"/>
              </w:rPr>
              <w:fldChar w:fldCharType="end"/>
            </w:r>
          </w:hyperlink>
        </w:p>
        <w:p w14:paraId="13D5C14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5" w:history="1">
            <w:r w:rsidR="00E5161F" w:rsidRPr="00E5161F">
              <w:rPr>
                <w:rStyle w:val="Hiperligao"/>
                <w:noProof/>
                <w:color w:val="000000" w:themeColor="text1"/>
                <w:lang w:val="en-US"/>
              </w:rPr>
              <w:t>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Técnicas Aplicadas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_Toc496446025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41</w:t>
            </w:r>
            <w:r w:rsidR="00E5161F" w:rsidRPr="00E5161F">
              <w:rPr>
                <w:noProof/>
                <w:webHidden/>
                <w:color w:val="000000" w:themeColor="text1"/>
              </w:rPr>
              <w:fldChar w:fldCharType="end"/>
            </w:r>
          </w:hyperlink>
        </w:p>
        <w:p w14:paraId="0A644B9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6" w:history="1">
            <w:r w:rsidR="00E5161F" w:rsidRPr="00E5161F">
              <w:rPr>
                <w:rStyle w:val="Hiperligao"/>
                <w:noProof/>
                <w:color w:val="000000" w:themeColor="text1"/>
              </w:rPr>
              <w:t>7.3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Esforço Envolvido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_Toc496446026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41</w:t>
            </w:r>
            <w:r w:rsidR="00E5161F" w:rsidRPr="00E5161F">
              <w:rPr>
                <w:noProof/>
                <w:webHidden/>
                <w:color w:val="000000" w:themeColor="text1"/>
              </w:rPr>
              <w:fldChar w:fldCharType="end"/>
            </w:r>
          </w:hyperlink>
        </w:p>
        <w:p w14:paraId="44B472F6"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27" w:history="1">
            <w:r w:rsidR="00E5161F" w:rsidRPr="00E5161F">
              <w:rPr>
                <w:rStyle w:val="Hiperligao"/>
                <w:noProof/>
                <w:color w:val="000000" w:themeColor="text1"/>
                <w:lang w:val="en-US"/>
              </w:rPr>
              <w:t>7.4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Restrições e Limitações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_Toc496446027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43</w:t>
            </w:r>
            <w:r w:rsidR="00E5161F" w:rsidRPr="00E5161F">
              <w:rPr>
                <w:noProof/>
                <w:webHidden/>
                <w:color w:val="000000" w:themeColor="text1"/>
              </w:rPr>
              <w:fldChar w:fldCharType="end"/>
            </w:r>
          </w:hyperlink>
        </w:p>
        <w:p w14:paraId="59AB2D6B"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28" w:history="1">
            <w:r w:rsidR="00E5161F" w:rsidRPr="00E5161F">
              <w:rPr>
                <w:rStyle w:val="Hiperligao"/>
                <w:noProof/>
                <w:color w:val="000000" w:themeColor="text1"/>
              </w:rPr>
              <w:t>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Product Backlog</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_Toc496446028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44</w:t>
            </w:r>
            <w:r w:rsidR="00E5161F" w:rsidRPr="00E5161F">
              <w:rPr>
                <w:noProof/>
                <w:webHidden/>
                <w:color w:val="000000" w:themeColor="text1"/>
              </w:rPr>
              <w:fldChar w:fldCharType="end"/>
            </w:r>
          </w:hyperlink>
        </w:p>
        <w:p w14:paraId="16FA4AD9" w14:textId="77777777" w:rsidR="00E5161F" w:rsidRPr="00E5161F" w:rsidRDefault="008F6F76">
          <w:pPr>
            <w:pStyle w:val="ndice1"/>
            <w:tabs>
              <w:tab w:val="left" w:pos="720"/>
              <w:tab w:val="right" w:leader="dot" w:pos="9350"/>
            </w:tabs>
            <w:rPr>
              <w:rFonts w:eastAsiaTheme="minorEastAsia"/>
              <w:noProof/>
              <w:color w:val="000000" w:themeColor="text1"/>
              <w:sz w:val="24"/>
              <w:szCs w:val="24"/>
              <w:lang w:eastAsia="pt-PT"/>
            </w:rPr>
          </w:pPr>
          <w:hyperlink w:anchor="_Toc496446029" w:history="1">
            <w:r w:rsidR="00E5161F" w:rsidRPr="00E5161F">
              <w:rPr>
                <w:rStyle w:val="Hiperligao"/>
                <w:noProof/>
                <w:color w:val="000000" w:themeColor="text1"/>
                <w:lang w:val="en-US"/>
              </w:rPr>
              <w:t>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Anexos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_Toc496446029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45</w:t>
            </w:r>
            <w:r w:rsidR="00E5161F" w:rsidRPr="00E5161F">
              <w:rPr>
                <w:noProof/>
                <w:webHidden/>
                <w:color w:val="000000" w:themeColor="text1"/>
              </w:rPr>
              <w:fldChar w:fldCharType="end"/>
            </w:r>
          </w:hyperlink>
        </w:p>
        <w:p w14:paraId="1B162CAB"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30" w:history="1">
            <w:r w:rsidR="00E5161F" w:rsidRPr="00E5161F">
              <w:rPr>
                <w:rStyle w:val="Hiperligao"/>
                <w:noProof/>
                <w:color w:val="000000" w:themeColor="text1"/>
                <w:lang w:val="en-US"/>
              </w:rPr>
              <w:t>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Atas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_Toc496446030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45</w:t>
            </w:r>
            <w:r w:rsidR="00E5161F" w:rsidRPr="00E5161F">
              <w:rPr>
                <w:noProof/>
                <w:webHidden/>
                <w:color w:val="000000" w:themeColor="text1"/>
              </w:rPr>
              <w:fldChar w:fldCharType="end"/>
            </w:r>
          </w:hyperlink>
        </w:p>
        <w:p w14:paraId="3CBC5AB0" w14:textId="77777777" w:rsidR="00E5161F" w:rsidRPr="00E5161F" w:rsidRDefault="008F6F76">
          <w:pPr>
            <w:pStyle w:val="ndice1"/>
            <w:tabs>
              <w:tab w:val="left" w:pos="960"/>
              <w:tab w:val="right" w:leader="dot" w:pos="9350"/>
            </w:tabs>
            <w:rPr>
              <w:rFonts w:eastAsiaTheme="minorEastAsia"/>
              <w:noProof/>
              <w:color w:val="000000" w:themeColor="text1"/>
              <w:sz w:val="24"/>
              <w:szCs w:val="24"/>
              <w:lang w:eastAsia="pt-PT"/>
            </w:rPr>
          </w:pPr>
          <w:hyperlink w:anchor="_Toc496446031" w:history="1">
            <w:r w:rsidR="00E5161F" w:rsidRPr="00E5161F">
              <w:rPr>
                <w:rStyle w:val="Hiperligao"/>
                <w:noProof/>
                <w:color w:val="000000" w:themeColor="text1"/>
              </w:rPr>
              <w:t>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Formulários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_Toc496446031 \h </w:instrText>
            </w:r>
            <w:r w:rsidR="00E5161F" w:rsidRPr="00E5161F">
              <w:rPr>
                <w:noProof/>
                <w:webHidden/>
                <w:color w:val="000000" w:themeColor="text1"/>
              </w:rPr>
            </w:r>
            <w:r w:rsidR="00E5161F" w:rsidRPr="00E5161F">
              <w:rPr>
                <w:noProof/>
                <w:webHidden/>
                <w:color w:val="000000" w:themeColor="text1"/>
              </w:rPr>
              <w:fldChar w:fldCharType="separate"/>
            </w:r>
            <w:r w:rsidR="001B1316">
              <w:rPr>
                <w:noProof/>
                <w:webHidden/>
                <w:color w:val="000000" w:themeColor="text1"/>
              </w:rPr>
              <w:t>54</w:t>
            </w:r>
            <w:r w:rsidR="00E5161F" w:rsidRPr="00E5161F">
              <w:rPr>
                <w:noProof/>
                <w:webHidden/>
                <w:color w:val="000000" w:themeColor="text1"/>
              </w:rPr>
              <w:fldChar w:fldCharType="end"/>
            </w:r>
          </w:hyperlink>
        </w:p>
        <w:p w14:paraId="0972088C" w14:textId="3B21348E" w:rsidR="0016717C" w:rsidRPr="008543AF" w:rsidRDefault="002A3C30" w:rsidP="00A54347">
          <w:pPr>
            <w:rPr>
              <w:color w:val="000000" w:themeColor="text1"/>
            </w:rPr>
          </w:pPr>
          <w:r w:rsidRPr="00E5161F">
            <w:rPr>
              <w:b/>
              <w:bCs/>
              <w:noProof/>
              <w:color w:val="000000" w:themeColor="text1"/>
            </w:rPr>
            <w:fldChar w:fldCharType="end"/>
          </w:r>
        </w:p>
      </w:sdtContent>
    </w:sdt>
    <w:bookmarkStart w:id="1" w:name="_Hlk494619974" w:displacedByCustomXml="prev"/>
    <w:p w14:paraId="76BEA4CB" w14:textId="77777777" w:rsidR="0016717C" w:rsidRDefault="0016717C" w:rsidP="00AE168A">
      <w:pPr>
        <w:pStyle w:val="Ttulo"/>
        <w:ind w:left="0"/>
        <w:outlineLvl w:val="0"/>
        <w:rPr>
          <w:sz w:val="28"/>
          <w:szCs w:val="28"/>
        </w:rPr>
      </w:pPr>
    </w:p>
    <w:p w14:paraId="0AC4F9F5" w14:textId="77777777" w:rsidR="0016717C" w:rsidRDefault="0016717C" w:rsidP="00AE168A">
      <w:pPr>
        <w:pStyle w:val="Ttulo"/>
        <w:ind w:left="0"/>
        <w:outlineLvl w:val="0"/>
        <w:rPr>
          <w:sz w:val="28"/>
          <w:szCs w:val="28"/>
        </w:rPr>
      </w:pPr>
    </w:p>
    <w:p w14:paraId="41B5E95F" w14:textId="77777777" w:rsidR="0016717C" w:rsidRDefault="0016717C" w:rsidP="00AE168A">
      <w:pPr>
        <w:pStyle w:val="Ttulo"/>
        <w:ind w:left="0"/>
        <w:outlineLvl w:val="0"/>
        <w:rPr>
          <w:sz w:val="28"/>
          <w:szCs w:val="28"/>
        </w:rPr>
      </w:pPr>
    </w:p>
    <w:p w14:paraId="7AC6B248" w14:textId="77777777" w:rsidR="0016717C" w:rsidRDefault="0016717C" w:rsidP="00AE168A">
      <w:pPr>
        <w:pStyle w:val="Ttulo"/>
        <w:ind w:left="0"/>
        <w:outlineLvl w:val="0"/>
        <w:rPr>
          <w:sz w:val="28"/>
          <w:szCs w:val="28"/>
        </w:rPr>
      </w:pPr>
    </w:p>
    <w:p w14:paraId="33B26D04" w14:textId="77777777" w:rsidR="0016717C" w:rsidRDefault="0016717C" w:rsidP="00AE168A">
      <w:pPr>
        <w:pStyle w:val="Ttulo"/>
        <w:ind w:left="0"/>
        <w:outlineLvl w:val="0"/>
        <w:rPr>
          <w:sz w:val="28"/>
          <w:szCs w:val="28"/>
        </w:rPr>
      </w:pPr>
    </w:p>
    <w:p w14:paraId="5F0D0BD7" w14:textId="77777777" w:rsidR="0016717C" w:rsidRDefault="0016717C" w:rsidP="00AE168A">
      <w:pPr>
        <w:pStyle w:val="Ttulo"/>
        <w:ind w:left="0"/>
        <w:outlineLvl w:val="0"/>
        <w:rPr>
          <w:sz w:val="28"/>
          <w:szCs w:val="28"/>
        </w:rPr>
      </w:pPr>
    </w:p>
    <w:p w14:paraId="128C2BB2" w14:textId="77777777" w:rsidR="0016717C" w:rsidRDefault="0016717C" w:rsidP="00AE168A">
      <w:pPr>
        <w:pStyle w:val="Ttulo"/>
        <w:ind w:left="0"/>
        <w:outlineLvl w:val="0"/>
        <w:rPr>
          <w:sz w:val="28"/>
          <w:szCs w:val="28"/>
        </w:rPr>
      </w:pPr>
    </w:p>
    <w:p w14:paraId="1112298E" w14:textId="77777777" w:rsidR="0016717C" w:rsidRDefault="0016717C" w:rsidP="0016717C"/>
    <w:p w14:paraId="00D0D713" w14:textId="77777777" w:rsidR="0016717C" w:rsidRDefault="0016717C" w:rsidP="0016717C"/>
    <w:p w14:paraId="76019415" w14:textId="77777777" w:rsidR="00D707F7" w:rsidRDefault="00D707F7" w:rsidP="0016717C"/>
    <w:p w14:paraId="359AF2C0" w14:textId="77777777" w:rsidR="00D707F7" w:rsidRDefault="00D707F7" w:rsidP="0016717C"/>
    <w:p w14:paraId="66D7A700" w14:textId="77777777" w:rsidR="0016717C" w:rsidRDefault="0016717C" w:rsidP="0016717C"/>
    <w:p w14:paraId="3A1F979A" w14:textId="77777777" w:rsidR="0070306E" w:rsidRDefault="0070306E" w:rsidP="0016717C"/>
    <w:p w14:paraId="0E684774" w14:textId="77777777" w:rsidR="0070306E" w:rsidRDefault="0070306E" w:rsidP="0016717C"/>
    <w:p w14:paraId="7A2EA68E" w14:textId="77777777" w:rsidR="0016717C" w:rsidRDefault="0016717C" w:rsidP="0016717C"/>
    <w:p w14:paraId="6AB88F0B" w14:textId="77777777" w:rsidR="0016717C" w:rsidRDefault="0016717C" w:rsidP="0016717C"/>
    <w:p w14:paraId="20287CD1" w14:textId="77777777" w:rsidR="00DB7F07" w:rsidRDefault="00DB7F07" w:rsidP="0016717C"/>
    <w:p w14:paraId="39B1F29F" w14:textId="77777777" w:rsidR="00DB7F07" w:rsidRDefault="00DB7F07" w:rsidP="0016717C"/>
    <w:p w14:paraId="7AB588FD" w14:textId="77777777" w:rsidR="00DB7F07" w:rsidRDefault="00DB7F07" w:rsidP="0016717C"/>
    <w:p w14:paraId="215539D7" w14:textId="77777777" w:rsidR="00DB7F07" w:rsidRDefault="00DB7F07" w:rsidP="0016717C"/>
    <w:p w14:paraId="5D989E2F" w14:textId="77777777" w:rsidR="00DB7F07" w:rsidRDefault="00DB7F07" w:rsidP="0016717C"/>
    <w:p w14:paraId="42F949F0" w14:textId="77777777" w:rsidR="00DB7F07" w:rsidRDefault="00DB7F07" w:rsidP="0016717C"/>
    <w:p w14:paraId="455483C5" w14:textId="77777777" w:rsidR="0016717C" w:rsidRDefault="0016717C" w:rsidP="0016717C"/>
    <w:p w14:paraId="564FF02F" w14:textId="77777777" w:rsidR="0016717C" w:rsidRPr="0016717C" w:rsidRDefault="0016717C" w:rsidP="0016717C"/>
    <w:p w14:paraId="2675176B" w14:textId="77777777" w:rsidR="0016717C" w:rsidRDefault="0016717C" w:rsidP="00AE168A">
      <w:pPr>
        <w:pStyle w:val="Ttulo"/>
        <w:ind w:left="0"/>
        <w:outlineLvl w:val="0"/>
        <w:rPr>
          <w:sz w:val="28"/>
          <w:szCs w:val="28"/>
        </w:rPr>
      </w:pPr>
    </w:p>
    <w:p w14:paraId="75102FD8" w14:textId="77777777" w:rsidR="0016717C" w:rsidRDefault="0016717C" w:rsidP="00AE168A">
      <w:pPr>
        <w:pStyle w:val="Ttulo"/>
        <w:ind w:left="0"/>
        <w:outlineLvl w:val="0"/>
        <w:rPr>
          <w:sz w:val="28"/>
          <w:szCs w:val="28"/>
        </w:rPr>
      </w:pPr>
    </w:p>
    <w:p w14:paraId="090878B8" w14:textId="77777777" w:rsidR="0016717C" w:rsidRDefault="0016717C" w:rsidP="00AE168A">
      <w:pPr>
        <w:pStyle w:val="Ttulo"/>
        <w:ind w:left="0"/>
        <w:outlineLvl w:val="0"/>
        <w:rPr>
          <w:sz w:val="28"/>
          <w:szCs w:val="28"/>
        </w:rPr>
      </w:pPr>
    </w:p>
    <w:p w14:paraId="03EA0222" w14:textId="77777777" w:rsidR="00A54347" w:rsidRDefault="00A54347" w:rsidP="00A54347"/>
    <w:p w14:paraId="43607DF6" w14:textId="77777777" w:rsidR="00A54347" w:rsidRDefault="00A54347" w:rsidP="00A54347"/>
    <w:p w14:paraId="67CD1544" w14:textId="77777777" w:rsidR="00A54347" w:rsidRPr="00A54347" w:rsidRDefault="00A54347" w:rsidP="00A54347"/>
    <w:p w14:paraId="250BD914" w14:textId="77777777" w:rsidR="0016717C" w:rsidRDefault="0016717C" w:rsidP="00AE168A">
      <w:pPr>
        <w:pStyle w:val="Ttulo"/>
        <w:ind w:left="0"/>
        <w:outlineLvl w:val="0"/>
        <w:rPr>
          <w:sz w:val="28"/>
          <w:szCs w:val="28"/>
        </w:rPr>
      </w:pPr>
    </w:p>
    <w:p w14:paraId="6244722D" w14:textId="6762B925" w:rsidR="00F60E15" w:rsidRPr="0070306E" w:rsidRDefault="00F60E15" w:rsidP="00385D9E">
      <w:pPr>
        <w:ind w:left="0"/>
        <w:outlineLvl w:val="0"/>
        <w:rPr>
          <w:b/>
          <w:color w:val="D6615C" w:themeColor="accent1"/>
          <w:sz w:val="26"/>
          <w:szCs w:val="26"/>
        </w:rPr>
      </w:pPr>
      <w:r w:rsidRPr="0070306E">
        <w:rPr>
          <w:b/>
          <w:color w:val="D6615C" w:themeColor="accent1"/>
          <w:sz w:val="26"/>
          <w:szCs w:val="26"/>
        </w:rPr>
        <w:lastRenderedPageBreak/>
        <w:t>Índice de Ilustrações</w:t>
      </w:r>
    </w:p>
    <w:p w14:paraId="592B2622" w14:textId="77777777" w:rsidR="00F60E15" w:rsidRPr="001E78E6" w:rsidRDefault="00F60E15" w:rsidP="00F60E15"/>
    <w:p w14:paraId="27BAFD0E" w14:textId="77777777" w:rsidR="008543AF" w:rsidRDefault="00F60E1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"Ilustração" </w:instrText>
      </w:r>
      <w:r w:rsidRPr="00F15C73">
        <w:rPr>
          <w:color w:val="000000" w:themeColor="text1"/>
        </w:rPr>
        <w:fldChar w:fldCharType="separate"/>
      </w:r>
      <w:r w:rsidR="008543AF">
        <w:rPr>
          <w:noProof/>
        </w:rPr>
        <w:t>Ilustração 1 - Diagrama de Contexto</w:t>
      </w:r>
      <w:r w:rsidR="008543AF">
        <w:rPr>
          <w:noProof/>
        </w:rPr>
        <w:tab/>
      </w:r>
      <w:r w:rsidR="008543AF">
        <w:rPr>
          <w:noProof/>
        </w:rPr>
        <w:fldChar w:fldCharType="begin"/>
      </w:r>
      <w:r w:rsidR="008543AF">
        <w:rPr>
          <w:noProof/>
        </w:rPr>
        <w:instrText xml:space="preserve"> PAGEREF _Toc496444257 \h </w:instrText>
      </w:r>
      <w:r w:rsidR="008543AF">
        <w:rPr>
          <w:noProof/>
        </w:rPr>
      </w:r>
      <w:r w:rsidR="008543AF">
        <w:rPr>
          <w:noProof/>
        </w:rPr>
        <w:fldChar w:fldCharType="separate"/>
      </w:r>
      <w:r w:rsidR="001B1316">
        <w:rPr>
          <w:noProof/>
        </w:rPr>
        <w:t>10</w:t>
      </w:r>
      <w:r w:rsidR="008543AF">
        <w:rPr>
          <w:noProof/>
        </w:rPr>
        <w:fldChar w:fldCharType="end"/>
      </w:r>
    </w:p>
    <w:p w14:paraId="4B8AC0F3"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2 - Diagrama de casos de uso (Processo 1)</w:t>
      </w:r>
      <w:r>
        <w:rPr>
          <w:noProof/>
        </w:rPr>
        <w:tab/>
      </w:r>
      <w:r>
        <w:rPr>
          <w:noProof/>
        </w:rPr>
        <w:fldChar w:fldCharType="begin"/>
      </w:r>
      <w:r>
        <w:rPr>
          <w:noProof/>
        </w:rPr>
        <w:instrText xml:space="preserve"> PAGEREF _Toc496444258 \h </w:instrText>
      </w:r>
      <w:r>
        <w:rPr>
          <w:noProof/>
        </w:rPr>
      </w:r>
      <w:r>
        <w:rPr>
          <w:noProof/>
        </w:rPr>
        <w:fldChar w:fldCharType="separate"/>
      </w:r>
      <w:r w:rsidR="001B1316">
        <w:rPr>
          <w:noProof/>
        </w:rPr>
        <w:t>12</w:t>
      </w:r>
      <w:r>
        <w:rPr>
          <w:noProof/>
        </w:rPr>
        <w:fldChar w:fldCharType="end"/>
      </w:r>
    </w:p>
    <w:p w14:paraId="25191354"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3 - Diagrama de casos de uso (Processo 2)</w:t>
      </w:r>
      <w:r>
        <w:rPr>
          <w:noProof/>
        </w:rPr>
        <w:tab/>
      </w:r>
      <w:r>
        <w:rPr>
          <w:noProof/>
        </w:rPr>
        <w:fldChar w:fldCharType="begin"/>
      </w:r>
      <w:r>
        <w:rPr>
          <w:noProof/>
        </w:rPr>
        <w:instrText xml:space="preserve"> PAGEREF _Toc496444259 \h </w:instrText>
      </w:r>
      <w:r>
        <w:rPr>
          <w:noProof/>
        </w:rPr>
      </w:r>
      <w:r>
        <w:rPr>
          <w:noProof/>
        </w:rPr>
        <w:fldChar w:fldCharType="separate"/>
      </w:r>
      <w:r w:rsidR="001B1316">
        <w:rPr>
          <w:noProof/>
        </w:rPr>
        <w:t>12</w:t>
      </w:r>
      <w:r>
        <w:rPr>
          <w:noProof/>
        </w:rPr>
        <w:fldChar w:fldCharType="end"/>
      </w:r>
    </w:p>
    <w:p w14:paraId="4E074A51"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4 - Diagrama de casos de uso Diretor Geral, Informático e Dador</w:t>
      </w:r>
      <w:r>
        <w:rPr>
          <w:noProof/>
        </w:rPr>
        <w:tab/>
      </w:r>
      <w:r>
        <w:rPr>
          <w:noProof/>
        </w:rPr>
        <w:fldChar w:fldCharType="begin"/>
      </w:r>
      <w:r>
        <w:rPr>
          <w:noProof/>
        </w:rPr>
        <w:instrText xml:space="preserve"> PAGEREF _Toc496444260 \h </w:instrText>
      </w:r>
      <w:r>
        <w:rPr>
          <w:noProof/>
        </w:rPr>
      </w:r>
      <w:r>
        <w:rPr>
          <w:noProof/>
        </w:rPr>
        <w:fldChar w:fldCharType="separate"/>
      </w:r>
      <w:r w:rsidR="001B1316">
        <w:rPr>
          <w:noProof/>
        </w:rPr>
        <w:t>13</w:t>
      </w:r>
      <w:r>
        <w:rPr>
          <w:noProof/>
        </w:rPr>
        <w:fldChar w:fldCharType="end"/>
      </w:r>
    </w:p>
    <w:p w14:paraId="08BAE63D"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5 - BPMN Ciclo de Dádiva</w:t>
      </w:r>
      <w:r>
        <w:rPr>
          <w:noProof/>
        </w:rPr>
        <w:tab/>
      </w:r>
      <w:r>
        <w:rPr>
          <w:noProof/>
        </w:rPr>
        <w:fldChar w:fldCharType="begin"/>
      </w:r>
      <w:r>
        <w:rPr>
          <w:noProof/>
        </w:rPr>
        <w:instrText xml:space="preserve"> PAGEREF _Toc496444261 \h </w:instrText>
      </w:r>
      <w:r>
        <w:rPr>
          <w:noProof/>
        </w:rPr>
      </w:r>
      <w:r>
        <w:rPr>
          <w:noProof/>
        </w:rPr>
        <w:fldChar w:fldCharType="separate"/>
      </w:r>
      <w:r w:rsidR="001B1316">
        <w:rPr>
          <w:noProof/>
        </w:rPr>
        <w:t>14</w:t>
      </w:r>
      <w:r>
        <w:rPr>
          <w:noProof/>
        </w:rPr>
        <w:fldChar w:fldCharType="end"/>
      </w:r>
    </w:p>
    <w:p w14:paraId="051F595A"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6 - BPMN Pedido de Gâmetas</w:t>
      </w:r>
      <w:r>
        <w:rPr>
          <w:noProof/>
        </w:rPr>
        <w:tab/>
      </w:r>
      <w:r>
        <w:rPr>
          <w:noProof/>
        </w:rPr>
        <w:fldChar w:fldCharType="begin"/>
      </w:r>
      <w:r>
        <w:rPr>
          <w:noProof/>
        </w:rPr>
        <w:instrText xml:space="preserve"> PAGEREF _Toc496444262 \h </w:instrText>
      </w:r>
      <w:r>
        <w:rPr>
          <w:noProof/>
        </w:rPr>
      </w:r>
      <w:r>
        <w:rPr>
          <w:noProof/>
        </w:rPr>
        <w:fldChar w:fldCharType="separate"/>
      </w:r>
      <w:r w:rsidR="001B1316">
        <w:rPr>
          <w:noProof/>
        </w:rPr>
        <w:t>14</w:t>
      </w:r>
      <w:r>
        <w:rPr>
          <w:noProof/>
        </w:rPr>
        <w:fldChar w:fldCharType="end"/>
      </w:r>
    </w:p>
    <w:p w14:paraId="7BAACB41" w14:textId="77777777" w:rsidR="00F60E15" w:rsidRDefault="00F60E15" w:rsidP="00F60E15">
      <w:pPr>
        <w:rPr>
          <w:color w:val="000000" w:themeColor="text1"/>
        </w:rPr>
      </w:pPr>
      <w:r w:rsidRPr="00F15C73">
        <w:rPr>
          <w:color w:val="000000" w:themeColor="text1"/>
        </w:rPr>
        <w:fldChar w:fldCharType="end"/>
      </w:r>
    </w:p>
    <w:p w14:paraId="497B1E40" w14:textId="08B5519A" w:rsidR="00EB4D65" w:rsidRPr="0070306E" w:rsidRDefault="00EB4D65" w:rsidP="00385D9E">
      <w:pPr>
        <w:ind w:left="0"/>
        <w:outlineLvl w:val="0"/>
        <w:rPr>
          <w:b/>
          <w:color w:val="D6615C" w:themeColor="accent1"/>
          <w:sz w:val="26"/>
          <w:szCs w:val="26"/>
        </w:rPr>
      </w:pPr>
      <w:r w:rsidRPr="0070306E">
        <w:rPr>
          <w:b/>
          <w:color w:val="D6615C" w:themeColor="accent1"/>
          <w:sz w:val="26"/>
          <w:szCs w:val="26"/>
        </w:rPr>
        <w:t>Índice de Tabelas</w:t>
      </w:r>
    </w:p>
    <w:p w14:paraId="429C7EB2" w14:textId="77777777" w:rsidR="00EB4D65" w:rsidRDefault="00EB4D65" w:rsidP="00EB4D65"/>
    <w:p w14:paraId="7AB701EB" w14:textId="77777777" w:rsidR="00B262AE" w:rsidRDefault="00EB4D6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B262AE">
        <w:rPr>
          <w:noProof/>
        </w:rPr>
        <w:t>Tabela 1 - Perfis de Utilizadores</w:t>
      </w:r>
      <w:r w:rsidR="00B262AE">
        <w:rPr>
          <w:noProof/>
        </w:rPr>
        <w:tab/>
      </w:r>
      <w:r w:rsidR="00B262AE">
        <w:rPr>
          <w:noProof/>
        </w:rPr>
        <w:fldChar w:fldCharType="begin"/>
      </w:r>
      <w:r w:rsidR="00B262AE">
        <w:rPr>
          <w:noProof/>
        </w:rPr>
        <w:instrText xml:space="preserve"> PAGEREF _Toc496444265 \h </w:instrText>
      </w:r>
      <w:r w:rsidR="00B262AE">
        <w:rPr>
          <w:noProof/>
        </w:rPr>
      </w:r>
      <w:r w:rsidR="00B262AE">
        <w:rPr>
          <w:noProof/>
        </w:rPr>
        <w:fldChar w:fldCharType="separate"/>
      </w:r>
      <w:r w:rsidR="001B1316">
        <w:rPr>
          <w:noProof/>
        </w:rPr>
        <w:t>11</w:t>
      </w:r>
      <w:r w:rsidR="00B262AE">
        <w:rPr>
          <w:noProof/>
        </w:rPr>
        <w:fldChar w:fldCharType="end"/>
      </w:r>
    </w:p>
    <w:p w14:paraId="59D19A91" w14:textId="77777777" w:rsidR="00B262AE" w:rsidRDefault="00B262AE">
      <w:pPr>
        <w:pStyle w:val="ndicedeIlustraes"/>
        <w:tabs>
          <w:tab w:val="right" w:leader="dot" w:pos="9350"/>
        </w:tabs>
        <w:rPr>
          <w:rFonts w:eastAsiaTheme="minorEastAsia"/>
          <w:noProof/>
          <w:color w:val="auto"/>
          <w:sz w:val="24"/>
          <w:szCs w:val="24"/>
          <w:lang w:eastAsia="pt-PT"/>
        </w:rPr>
      </w:pPr>
      <w:r>
        <w:rPr>
          <w:noProof/>
        </w:rPr>
        <w:t>Tabela 2 - Esforço Envolvido</w:t>
      </w:r>
      <w:r>
        <w:rPr>
          <w:noProof/>
        </w:rPr>
        <w:tab/>
      </w:r>
      <w:r>
        <w:rPr>
          <w:noProof/>
        </w:rPr>
        <w:fldChar w:fldCharType="begin"/>
      </w:r>
      <w:r>
        <w:rPr>
          <w:noProof/>
        </w:rPr>
        <w:instrText xml:space="preserve"> PAGEREF _Toc496444266 \h </w:instrText>
      </w:r>
      <w:r>
        <w:rPr>
          <w:noProof/>
        </w:rPr>
      </w:r>
      <w:r>
        <w:rPr>
          <w:noProof/>
        </w:rPr>
        <w:fldChar w:fldCharType="separate"/>
      </w:r>
      <w:r w:rsidR="001B1316">
        <w:rPr>
          <w:noProof/>
        </w:rPr>
        <w:t>41</w:t>
      </w:r>
      <w:r>
        <w:rPr>
          <w:noProof/>
        </w:rPr>
        <w:fldChar w:fldCharType="end"/>
      </w:r>
    </w:p>
    <w:p w14:paraId="592392CD" w14:textId="77777777" w:rsidR="00B262AE" w:rsidRDefault="00B262AE">
      <w:pPr>
        <w:pStyle w:val="ndicedeIlustraes"/>
        <w:tabs>
          <w:tab w:val="right" w:leader="dot" w:pos="9350"/>
        </w:tabs>
        <w:rPr>
          <w:rFonts w:eastAsiaTheme="minorEastAsia"/>
          <w:noProof/>
          <w:color w:val="auto"/>
          <w:sz w:val="24"/>
          <w:szCs w:val="24"/>
          <w:lang w:eastAsia="pt-PT"/>
        </w:rPr>
      </w:pPr>
      <w:r>
        <w:rPr>
          <w:noProof/>
        </w:rPr>
        <w:t>Tabela 3 - Product Backlog Estimativas</w:t>
      </w:r>
      <w:r>
        <w:rPr>
          <w:noProof/>
        </w:rPr>
        <w:tab/>
      </w:r>
      <w:r>
        <w:rPr>
          <w:noProof/>
        </w:rPr>
        <w:fldChar w:fldCharType="begin"/>
      </w:r>
      <w:r>
        <w:rPr>
          <w:noProof/>
        </w:rPr>
        <w:instrText xml:space="preserve"> PAGEREF _Toc496444267 \h </w:instrText>
      </w:r>
      <w:r>
        <w:rPr>
          <w:noProof/>
        </w:rPr>
      </w:r>
      <w:r>
        <w:rPr>
          <w:noProof/>
        </w:rPr>
        <w:fldChar w:fldCharType="separate"/>
      </w:r>
      <w:r w:rsidR="001B1316">
        <w:rPr>
          <w:noProof/>
        </w:rPr>
        <w:t>44</w:t>
      </w:r>
      <w:r>
        <w:rPr>
          <w:noProof/>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3DD3DB4F" w14:textId="24C80353" w:rsidR="00B57BEF" w:rsidRPr="00F60E15" w:rsidRDefault="0066712E" w:rsidP="00F60E15">
      <w:r>
        <w:br w:type="page"/>
      </w:r>
    </w:p>
    <w:p w14:paraId="03913DF8" w14:textId="51B08628" w:rsidR="00B57BEF" w:rsidRPr="0016717C" w:rsidRDefault="00231CA5" w:rsidP="00385D9E">
      <w:pPr>
        <w:outlineLvl w:val="0"/>
        <w:rPr>
          <w:b/>
          <w:color w:val="D6615C" w:themeColor="accent1"/>
          <w:sz w:val="28"/>
          <w:szCs w:val="28"/>
          <w:lang w:val="en-US"/>
        </w:rPr>
      </w:pPr>
      <w:r w:rsidRPr="0016717C">
        <w:rPr>
          <w:b/>
          <w:color w:val="D6615C" w:themeColor="accent1"/>
          <w:sz w:val="28"/>
          <w:szCs w:val="28"/>
          <w:lang w:val="en-US"/>
        </w:rPr>
        <w:lastRenderedPageBreak/>
        <w:t>Aprovação Documento</w:t>
      </w:r>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Pr="0016717C" w:rsidRDefault="00231CA5" w:rsidP="00385D9E">
      <w:pPr>
        <w:outlineLvl w:val="0"/>
        <w:rPr>
          <w:b/>
          <w:color w:val="D6615C" w:themeColor="accent1"/>
          <w:sz w:val="24"/>
          <w:szCs w:val="24"/>
          <w:lang w:val="en-US"/>
        </w:rPr>
      </w:pPr>
      <w:r w:rsidRPr="0016717C">
        <w:rPr>
          <w:b/>
          <w:color w:val="D6615C" w:themeColor="accent1"/>
          <w:sz w:val="24"/>
          <w:szCs w:val="24"/>
          <w:lang w:val="en-US"/>
        </w:rPr>
        <w:t>Histórico de revisão</w:t>
      </w:r>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r>
              <w:rPr>
                <w:lang w:val="en-US"/>
              </w:rPr>
              <w:t>A</w:t>
            </w:r>
            <w:r w:rsidR="00231CA5">
              <w:rPr>
                <w:lang w:val="en-US"/>
              </w:rPr>
              <w:t>utores</w:t>
            </w:r>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Cabealho1"/>
      </w:pPr>
      <w:bookmarkStart w:id="2" w:name="_Toc496445925"/>
      <w:r>
        <w:lastRenderedPageBreak/>
        <w:t>Introdução</w:t>
      </w:r>
      <w:bookmarkEnd w:id="2"/>
    </w:p>
    <w:p w14:paraId="2A58BC27" w14:textId="753DA84C" w:rsidR="005259B1" w:rsidRDefault="00364586" w:rsidP="00385D9E">
      <w:pPr>
        <w:pStyle w:val="Cabealho1"/>
        <w:numPr>
          <w:ilvl w:val="1"/>
          <w:numId w:val="3"/>
        </w:numPr>
      </w:pPr>
      <w:bookmarkStart w:id="3" w:name="_Toc496445926"/>
      <w:r>
        <w:t>Propósito</w:t>
      </w:r>
      <w:bookmarkEnd w:id="3"/>
    </w:p>
    <w:p w14:paraId="008C58F5" w14:textId="77777777" w:rsidR="005259B1" w:rsidRPr="00F15C73" w:rsidRDefault="005259B1" w:rsidP="002F5BB4">
      <w:pPr>
        <w:jc w:val="both"/>
        <w:rPr>
          <w:color w:val="000000" w:themeColor="text1"/>
          <w:lang w:eastAsia="pt-PT"/>
        </w:rPr>
      </w:pPr>
      <w:r w:rsidRPr="00D24442">
        <w:rPr>
          <w:color w:val="000000" w:themeColor="text1"/>
        </w:rPr>
        <w:t xml:space="preserve">Este documento foi desenvolvido no contexto do primeiro trabalho prático da disciplina de </w:t>
      </w:r>
      <w:r w:rsidRPr="00F15C73">
        <w:rPr>
          <w:color w:val="000000" w:themeColor="text1"/>
        </w:rPr>
        <w:t>Laboratório Desenvolvimento Software (LABDSOFT), integrada no Mestrado de Engenharia Informática (MEI) do Instituto Superior de Engenharia do Porto (ISEP), de modo a suportar a especificação de requisitos e a análise do produto de software a desenvolver.</w:t>
      </w:r>
    </w:p>
    <w:p w14:paraId="2936F8C4" w14:textId="1FEF0F95" w:rsidR="005259B1" w:rsidRPr="00F15C73" w:rsidRDefault="005259B1" w:rsidP="002F5BB4">
      <w:pPr>
        <w:jc w:val="both"/>
        <w:rPr>
          <w:color w:val="000000" w:themeColor="text1"/>
        </w:rPr>
      </w:pPr>
      <w:r w:rsidRPr="00F15C73">
        <w:rPr>
          <w:color w:val="000000" w:themeColor="text1"/>
        </w:rPr>
        <w:t>Ao longo do documento serão abordados tópicos de descrição do produto a fim de visualizar as suas funcionalidades, com o apoio de diagramas adequados, incluindo possíveis restrições e pressupostos tomados aquando da esquematização do sistema. Para além disso, serão descritos requisitos funcionais e não funcionais, definidos de acordo com os requisitos do cliente, e indicados os diferentes processos adotados para a fase de elicitação.</w:t>
      </w:r>
    </w:p>
    <w:p w14:paraId="0693E72D" w14:textId="2DC51058" w:rsidR="00B65F1E" w:rsidRDefault="00364586" w:rsidP="00385D9E">
      <w:pPr>
        <w:pStyle w:val="Cabealho2"/>
        <w:numPr>
          <w:ilvl w:val="1"/>
          <w:numId w:val="3"/>
        </w:numPr>
      </w:pPr>
      <w:bookmarkStart w:id="4" w:name="_Toc496445927"/>
      <w:r>
        <w:t>Convenções</w:t>
      </w:r>
      <w:bookmarkEnd w:id="4"/>
    </w:p>
    <w:p w14:paraId="73186AAF" w14:textId="4EF2BA0B" w:rsidR="001B4740" w:rsidRPr="00D24442" w:rsidRDefault="00B43024" w:rsidP="003E5069">
      <w:pPr>
        <w:rPr>
          <w:color w:val="000000" w:themeColor="text1"/>
          <w:lang w:val="en-US"/>
        </w:rPr>
      </w:pPr>
      <w:r w:rsidRPr="00D24442">
        <w:rPr>
          <w:color w:val="000000" w:themeColor="text1"/>
          <w:lang w:val="en-US"/>
        </w:rPr>
        <w:t>Não aplicável.</w:t>
      </w:r>
    </w:p>
    <w:p w14:paraId="0AC1A467" w14:textId="556E2096" w:rsidR="001B4740" w:rsidRDefault="00364586" w:rsidP="00385D9E">
      <w:pPr>
        <w:pStyle w:val="Cabealho2"/>
        <w:numPr>
          <w:ilvl w:val="1"/>
          <w:numId w:val="3"/>
        </w:numPr>
      </w:pPr>
      <w:bookmarkStart w:id="5" w:name="_Toc496445928"/>
      <w:r>
        <w:t>Scope do Produto</w:t>
      </w:r>
      <w:bookmarkEnd w:id="5"/>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Default="006C7188" w:rsidP="00496938">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31B711F0" w14:textId="77777777" w:rsidR="00157B77" w:rsidRDefault="00157B77" w:rsidP="00496938">
      <w:pPr>
        <w:jc w:val="both"/>
        <w:rPr>
          <w:color w:val="000000" w:themeColor="text1"/>
        </w:rPr>
      </w:pPr>
    </w:p>
    <w:p w14:paraId="5737EFDD" w14:textId="77777777" w:rsidR="00157B77" w:rsidRDefault="00157B77" w:rsidP="00496938">
      <w:pPr>
        <w:jc w:val="both"/>
        <w:rPr>
          <w:color w:val="000000" w:themeColor="text1"/>
        </w:rPr>
      </w:pPr>
    </w:p>
    <w:p w14:paraId="17F9DCA9" w14:textId="77777777" w:rsidR="00157B77" w:rsidRPr="00D24442" w:rsidRDefault="00157B77" w:rsidP="00496938">
      <w:pPr>
        <w:jc w:val="both"/>
        <w:rPr>
          <w:color w:val="000000" w:themeColor="text1"/>
        </w:rPr>
      </w:pPr>
    </w:p>
    <w:p w14:paraId="0890903F" w14:textId="7FE24C6E" w:rsidR="00157B77" w:rsidRPr="00157B77" w:rsidRDefault="00364586" w:rsidP="00385D9E">
      <w:pPr>
        <w:pStyle w:val="Cabealho2"/>
        <w:numPr>
          <w:ilvl w:val="1"/>
          <w:numId w:val="3"/>
        </w:numPr>
      </w:pPr>
      <w:bookmarkStart w:id="6" w:name="_Toc496445929"/>
      <w:r>
        <w:lastRenderedPageBreak/>
        <w:t>Referências</w:t>
      </w:r>
      <w:bookmarkEnd w:id="6"/>
    </w:p>
    <w:p w14:paraId="4D5BEC04" w14:textId="3370C70A" w:rsidR="00157B77" w:rsidRPr="00EB4D65" w:rsidRDefault="00157B77" w:rsidP="00EB4D65">
      <w:pPr>
        <w:jc w:val="both"/>
        <w:rPr>
          <w:rFonts w:cs="Arial"/>
          <w:color w:val="000000" w:themeColor="text1"/>
          <w:shd w:val="clear" w:color="auto" w:fill="FFFFFF"/>
        </w:rPr>
      </w:pPr>
      <w:r w:rsidRPr="00EB4D65">
        <w:rPr>
          <w:rStyle w:val="nfase"/>
          <w:rFonts w:cs="Arial"/>
          <w:color w:val="000000" w:themeColor="text1"/>
          <w:bdr w:val="none" w:sz="0" w:space="0" w:color="auto" w:frame="1"/>
          <w:shd w:val="clear" w:color="auto" w:fill="FFFFFF"/>
        </w:rPr>
        <w:t>Decreto Lei nº 3192/2017 a 3193/2017 de 17 de Abril do Ministério da Saúde</w:t>
      </w:r>
      <w:r w:rsidRPr="00EB4D65">
        <w:rPr>
          <w:rFonts w:cs="Arial"/>
          <w:color w:val="000000" w:themeColor="text1"/>
          <w:shd w:val="clear" w:color="auto" w:fill="FFFFFF"/>
        </w:rPr>
        <w:t xml:space="preserve">. Diário da República: II série, Nº 75 (2017). </w:t>
      </w:r>
    </w:p>
    <w:p w14:paraId="5A7A2D0B" w14:textId="77777777" w:rsidR="00157B77" w:rsidRPr="00EB4D65" w:rsidRDefault="00157B77" w:rsidP="00EB4D65">
      <w:pPr>
        <w:jc w:val="both"/>
        <w:rPr>
          <w:color w:val="000000" w:themeColor="text1"/>
        </w:rPr>
      </w:pPr>
      <w:r w:rsidRPr="00EB4D65">
        <w:rPr>
          <w:rFonts w:cs="Arial"/>
          <w:color w:val="000000" w:themeColor="text1"/>
          <w:shd w:val="clear" w:color="auto" w:fill="FFFFFF"/>
        </w:rPr>
        <w:t>CNPMA, “Requisitos e parâmetros de funcionamento dos centros de PMA”, Lei nº 32/2006 de 26 de julho, artigo 30º, alínea b, Nº 30 (2015).</w:t>
      </w:r>
    </w:p>
    <w:p w14:paraId="0ACF2166" w14:textId="2821AC17" w:rsidR="001B4740" w:rsidRPr="00157B77" w:rsidRDefault="00DB5187" w:rsidP="001E78E6">
      <w:r w:rsidRPr="00157B77">
        <w:br w:type="page"/>
      </w:r>
    </w:p>
    <w:p w14:paraId="4740FDE0" w14:textId="0EC4ED5E" w:rsidR="001B4740" w:rsidRDefault="00364586" w:rsidP="00385D9E">
      <w:pPr>
        <w:pStyle w:val="Cabealho1"/>
      </w:pPr>
      <w:bookmarkStart w:id="7" w:name="_Toc496445930"/>
      <w:r>
        <w:lastRenderedPageBreak/>
        <w:t xml:space="preserve">Descrição </w:t>
      </w:r>
      <w:r w:rsidR="00FA7695">
        <w:t>Geral</w:t>
      </w:r>
      <w:bookmarkEnd w:id="7"/>
    </w:p>
    <w:p w14:paraId="23586094" w14:textId="31F4851D" w:rsidR="002A3C30" w:rsidRDefault="00FA7695" w:rsidP="00385D9E">
      <w:pPr>
        <w:pStyle w:val="Cabealho1"/>
        <w:numPr>
          <w:ilvl w:val="1"/>
          <w:numId w:val="3"/>
        </w:numPr>
      </w:pPr>
      <w:bookmarkStart w:id="8" w:name="_Toc496445931"/>
      <w:r>
        <w:t>Perspetiva do Produto</w:t>
      </w:r>
      <w:bookmarkEnd w:id="8"/>
    </w:p>
    <w:p w14:paraId="3CFA0F10" w14:textId="295C24A8" w:rsidR="0064592D" w:rsidRDefault="00490BFB" w:rsidP="00283CB2">
      <w:pPr>
        <w:jc w:val="both"/>
        <w:rPr>
          <w:color w:val="000000" w:themeColor="text1"/>
        </w:rPr>
      </w:pPr>
      <w:r w:rsidRPr="00E14C19">
        <w:rPr>
          <w:color w:val="000000" w:themeColor="text1"/>
        </w:rPr>
        <w:t>O banco de gâmetas (GAM) não possui nenhum sistema informático que possa a auxiliar na gestão dos seus processos.</w:t>
      </w:r>
      <w:r w:rsidR="0050743C" w:rsidRPr="00E14C19">
        <w:rPr>
          <w:color w:val="000000" w:themeColor="text1"/>
        </w:rPr>
        <w:t xml:space="preserve"> A existência de um grande volume de documentos em formato papel também é uma preocupação.</w:t>
      </w:r>
    </w:p>
    <w:p w14:paraId="2E1E41A4" w14:textId="26EDA815" w:rsidR="0064592D" w:rsidRDefault="0064592D" w:rsidP="0064592D">
      <w:pPr>
        <w:jc w:val="both"/>
        <w:rPr>
          <w:color w:val="000000" w:themeColor="text1"/>
        </w:rPr>
      </w:pPr>
      <w:r>
        <w:rPr>
          <w:color w:val="000000" w:themeColor="text1"/>
        </w:rPr>
        <w:t>A solução de software prevista será composta por duas plataformas: a primeira, denominada iGAM, é acessível apenas aos perfis existentes no banco de gâmetas e tem como finalidade executar todas as etapas do processo de Ciclo de Dádiva, assim como algumas partes do processo de Pedido de Gâmetas. Por sua vez, a</w:t>
      </w:r>
      <w:r w:rsidR="00E87469">
        <w:rPr>
          <w:color w:val="000000" w:themeColor="text1"/>
        </w:rPr>
        <w:t xml:space="preserve"> plataforma iClinic</w:t>
      </w:r>
      <w:r>
        <w:rPr>
          <w:color w:val="000000" w:themeColor="text1"/>
        </w:rPr>
        <w:t xml:space="preserve"> estará acessível apenas a entidades externas (tais como clínicas e hospitais) e a </w:t>
      </w:r>
      <w:r w:rsidR="007F6313">
        <w:rPr>
          <w:color w:val="000000" w:themeColor="text1"/>
        </w:rPr>
        <w:t>elementos</w:t>
      </w:r>
      <w:r>
        <w:rPr>
          <w:color w:val="000000" w:themeColor="text1"/>
        </w:rPr>
        <w:t xml:space="preserve"> da área de enfermagem. Esta plataforma é responsável pela submissão e gestão de pedidos de gâmetas, sendo capaz de comunicar com a plataforma iGAM de forma autónoma. Por fim, importa referir que a plataforma iGAM vai consumir dados referentes a </w:t>
      </w:r>
      <w:r w:rsidR="00E87469">
        <w:rPr>
          <w:color w:val="000000" w:themeColor="text1"/>
        </w:rPr>
        <w:t>materiais médicos e respetivos stocks</w:t>
      </w:r>
      <w:r>
        <w:rPr>
          <w:color w:val="000000" w:themeColor="text1"/>
        </w:rPr>
        <w:t>, através de uma plataforma disponibilizada pelo Hospital.</w:t>
      </w:r>
    </w:p>
    <w:p w14:paraId="21B9EC4F" w14:textId="2F68031B" w:rsidR="007255A7" w:rsidRDefault="007255A7" w:rsidP="0064592D">
      <w:pPr>
        <w:jc w:val="both"/>
        <w:rPr>
          <w:color w:val="000000" w:themeColor="text1"/>
        </w:rPr>
      </w:pPr>
      <w:r>
        <w:rPr>
          <w:color w:val="000000" w:themeColor="text1"/>
        </w:rPr>
        <w:t xml:space="preserve">A ilustração 1 apresenta uma visão de alto nível da solução, tendo em conta os componentes de software (iGam e iClinic) e as suas interações. </w:t>
      </w:r>
    </w:p>
    <w:p w14:paraId="3860B865" w14:textId="1F419E33" w:rsidR="006926D3" w:rsidRDefault="00DC7503" w:rsidP="0081624B">
      <w:pPr>
        <w:jc w:val="both"/>
        <w:rPr>
          <w:color w:val="000000" w:themeColor="text1"/>
        </w:rPr>
      </w:pPr>
      <w:r>
        <w:rPr>
          <w:noProof/>
          <w:color w:val="000000" w:themeColor="text1"/>
          <w:lang w:eastAsia="pt-PT"/>
        </w:rPr>
        <w:drawing>
          <wp:anchor distT="0" distB="0" distL="114300" distR="114300" simplePos="0" relativeHeight="251676672" behindDoc="0" locked="0" layoutInCell="1" allowOverlap="1" wp14:anchorId="33E71BB5" wp14:editId="0BFE779F">
            <wp:simplePos x="0" y="0"/>
            <wp:positionH relativeFrom="column">
              <wp:posOffset>189230</wp:posOffset>
            </wp:positionH>
            <wp:positionV relativeFrom="paragraph">
              <wp:posOffset>274955</wp:posOffset>
            </wp:positionV>
            <wp:extent cx="5619115" cy="1978025"/>
            <wp:effectExtent l="0" t="0" r="0" b="3175"/>
            <wp:wrapTight wrapText="bothSides">
              <wp:wrapPolygon edited="0">
                <wp:start x="0" y="0"/>
                <wp:lineTo x="0" y="21357"/>
                <wp:lineTo x="21480" y="21357"/>
                <wp:lineTo x="2148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_Contento.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91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8E">
        <w:rPr>
          <w:noProof/>
          <w:lang w:eastAsia="pt-PT"/>
        </w:rPr>
        <mc:AlternateContent>
          <mc:Choice Requires="wps">
            <w:drawing>
              <wp:anchor distT="0" distB="0" distL="114300" distR="114300" simplePos="0" relativeHeight="251678720" behindDoc="0" locked="0" layoutInCell="1" allowOverlap="1" wp14:anchorId="33FFD083" wp14:editId="337044B6">
                <wp:simplePos x="0" y="0"/>
                <wp:positionH relativeFrom="column">
                  <wp:posOffset>-66675</wp:posOffset>
                </wp:positionH>
                <wp:positionV relativeFrom="paragraph">
                  <wp:posOffset>2334895</wp:posOffset>
                </wp:positionV>
                <wp:extent cx="5943600" cy="259715"/>
                <wp:effectExtent l="0" t="0" r="0" b="0"/>
                <wp:wrapTight wrapText="bothSides">
                  <wp:wrapPolygon edited="0">
                    <wp:start x="0" y="0"/>
                    <wp:lineTo x="0" y="20571"/>
                    <wp:lineTo x="21508" y="20571"/>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1613A513" w14:textId="6259ACCB" w:rsidR="00DA522A" w:rsidRPr="00154D75" w:rsidRDefault="00DA522A" w:rsidP="006926D3">
                            <w:pPr>
                              <w:pStyle w:val="Legenda"/>
                              <w:jc w:val="center"/>
                              <w:rPr>
                                <w:noProof/>
                                <w:color w:val="000000" w:themeColor="text1"/>
                                <w:sz w:val="22"/>
                                <w:szCs w:val="22"/>
                              </w:rPr>
                            </w:pPr>
                            <w:bookmarkStart w:id="9" w:name="_Toc496444257"/>
                            <w:r>
                              <w:t xml:space="preserve">Ilustração </w:t>
                            </w:r>
                            <w:r>
                              <w:fldChar w:fldCharType="begin"/>
                            </w:r>
                            <w:r>
                              <w:instrText xml:space="preserve"> SEQ Ilustração \* ARABIC </w:instrText>
                            </w:r>
                            <w:r>
                              <w:fldChar w:fldCharType="separate"/>
                            </w:r>
                            <w:r w:rsidR="001B1316">
                              <w:rPr>
                                <w:noProof/>
                              </w:rPr>
                              <w:t>1</w:t>
                            </w:r>
                            <w:r>
                              <w:fldChar w:fldCharType="end"/>
                            </w:r>
                            <w:r>
                              <w:t xml:space="preserve"> - Diagrama de Contexto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FD083" id="_x0000_t202" coordsize="21600,21600" o:spt="202" path="m0,0l0,21600,21600,21600,21600,0xe">
                <v:stroke joinstyle="miter"/>
                <v:path gradientshapeok="t" o:connecttype="rect"/>
              </v:shapetype>
              <v:shape id="Caixa de Texto 17" o:spid="_x0000_s1028" type="#_x0000_t202" style="position:absolute;left:0;text-align:left;margin-left:-5.25pt;margin-top:183.85pt;width:468pt;height:2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" stroked="f">
                <v:textbox style="mso-fit-shape-to-text:t" inset="0,0,0,0">
                  <w:txbxContent>
                    <w:p w14:paraId="1613A513" w14:textId="6259ACCB" w:rsidR="00DA522A" w:rsidRPr="00154D75" w:rsidRDefault="00DA522A" w:rsidP="006926D3">
                      <w:pPr>
                        <w:pStyle w:val="Legenda"/>
                        <w:jc w:val="center"/>
                        <w:rPr>
                          <w:noProof/>
                          <w:color w:val="000000" w:themeColor="text1"/>
                          <w:sz w:val="22"/>
                          <w:szCs w:val="22"/>
                        </w:rPr>
                      </w:pPr>
                      <w:bookmarkStart w:id="10" w:name="_Toc496444257"/>
                      <w:r>
                        <w:t xml:space="preserve">Ilustração </w:t>
                      </w:r>
                      <w:r>
                        <w:fldChar w:fldCharType="begin"/>
                      </w:r>
                      <w:r>
                        <w:instrText xml:space="preserve"> SEQ Ilustração \* ARABIC </w:instrText>
                      </w:r>
                      <w:r>
                        <w:fldChar w:fldCharType="separate"/>
                      </w:r>
                      <w:r w:rsidR="001B1316">
                        <w:rPr>
                          <w:noProof/>
                        </w:rPr>
                        <w:t>1</w:t>
                      </w:r>
                      <w:r>
                        <w:fldChar w:fldCharType="end"/>
                      </w:r>
                      <w:r>
                        <w:t xml:space="preserve"> - Diagrama de Contexto</w:t>
                      </w:r>
                      <w:bookmarkEnd w:id="10"/>
                    </w:p>
                  </w:txbxContent>
                </v:textbox>
                <w10:wrap type="tight"/>
              </v:shape>
            </w:pict>
          </mc:Fallback>
        </mc:AlternateContent>
      </w:r>
    </w:p>
    <w:p w14:paraId="0D35A631" w14:textId="77777777" w:rsidR="00256AED" w:rsidRDefault="007F5E7B" w:rsidP="00256AED">
      <w:pPr>
        <w:jc w:val="both"/>
        <w:rPr>
          <w:color w:val="000000" w:themeColor="text1"/>
        </w:rPr>
      </w:pPr>
      <w:r w:rsidRPr="007255A7">
        <w:rPr>
          <w:color w:val="000000" w:themeColor="text1"/>
        </w:rPr>
        <w:t>De modo a construir um sistema robusto, tendo como atenção parâmetros fundamentais tais como a segurança (relativamente aos intervenientes do sistema</w:t>
      </w:r>
      <w:r w:rsidR="00403EAC" w:rsidRPr="007255A7">
        <w:rPr>
          <w:color w:val="000000" w:themeColor="text1"/>
        </w:rPr>
        <w:t xml:space="preserve"> e o acesso a informação confidencial</w:t>
      </w:r>
      <w:r w:rsidRPr="007255A7">
        <w:rPr>
          <w:color w:val="000000" w:themeColor="text1"/>
        </w:rPr>
        <w:t>), manutenção (</w:t>
      </w:r>
      <w:r w:rsidR="00403EAC" w:rsidRPr="007255A7">
        <w:rPr>
          <w:color w:val="000000" w:themeColor="text1"/>
        </w:rPr>
        <w:t xml:space="preserve">um sistema livre de dependências e facilmente escalável) e </w:t>
      </w:r>
      <w:r w:rsidR="00403EAC" w:rsidRPr="007F6313">
        <w:rPr>
          <w:i/>
          <w:color w:val="000000" w:themeColor="text1"/>
        </w:rPr>
        <w:t>performance</w:t>
      </w:r>
      <w:r w:rsidR="00403EAC" w:rsidRPr="007255A7">
        <w:rPr>
          <w:color w:val="000000" w:themeColor="text1"/>
        </w:rPr>
        <w:t xml:space="preserve"> (por </w:t>
      </w:r>
      <w:r w:rsidR="00403EAC" w:rsidRPr="007F6313">
        <w:rPr>
          <w:i/>
          <w:color w:val="000000" w:themeColor="text1"/>
        </w:rPr>
        <w:t>performance</w:t>
      </w:r>
      <w:r w:rsidR="00403EAC" w:rsidRPr="007255A7">
        <w:rPr>
          <w:color w:val="000000" w:themeColor="text1"/>
        </w:rPr>
        <w:t xml:space="preserve"> entenda-se um sistema fluído e com tempos de resposta o mais reduzido possível), optou-se por desenvolver uma plataforma para as entidades externas. Isto é, as entidades externas (por exemplo: clínicas ou hospitais) que pretendam fazer um pedido de gâmetas à GAM, passam a ter uma plataforma própria</w:t>
      </w:r>
      <w:r w:rsidR="007255A7" w:rsidRPr="007255A7">
        <w:rPr>
          <w:color w:val="000000" w:themeColor="text1"/>
        </w:rPr>
        <w:t xml:space="preserve"> (denominada iClinic</w:t>
      </w:r>
      <w:r w:rsidR="00365F5A" w:rsidRPr="007255A7">
        <w:rPr>
          <w:color w:val="000000" w:themeColor="text1"/>
        </w:rPr>
        <w:t>)</w:t>
      </w:r>
      <w:r w:rsidR="00403EAC" w:rsidRPr="007255A7">
        <w:rPr>
          <w:color w:val="000000" w:themeColor="text1"/>
        </w:rPr>
        <w:t xml:space="preserve">, acessível a partir de qualquer navegador de internet. </w:t>
      </w:r>
    </w:p>
    <w:p w14:paraId="0E237B04" w14:textId="214898A8" w:rsidR="001131A9" w:rsidRPr="006926D3" w:rsidRDefault="00403EAC" w:rsidP="00256AED">
      <w:pPr>
        <w:jc w:val="both"/>
        <w:rPr>
          <w:color w:val="000000" w:themeColor="text1"/>
        </w:rPr>
      </w:pPr>
      <w:r w:rsidRPr="007255A7">
        <w:rPr>
          <w:color w:val="000000" w:themeColor="text1"/>
        </w:rPr>
        <w:t xml:space="preserve">Nesta plataforma podem-se registar (ficando pendentes de aprovação) e submeter pedidos de gâmetas de acordo com um conjunto de especificações. </w:t>
      </w:r>
      <w:r w:rsidR="00256AED">
        <w:rPr>
          <w:color w:val="000000" w:themeColor="text1"/>
        </w:rPr>
        <w:t xml:space="preserve"> </w:t>
      </w:r>
      <w:r w:rsidRPr="007255A7">
        <w:rPr>
          <w:color w:val="000000" w:themeColor="text1"/>
        </w:rPr>
        <w:t>A essa plat</w:t>
      </w:r>
      <w:r w:rsidR="00357A41">
        <w:rPr>
          <w:color w:val="000000" w:themeColor="text1"/>
        </w:rPr>
        <w:t>aforma terá igualmente acesso os elementos da área de enfermagem que terão</w:t>
      </w:r>
      <w:r w:rsidRPr="007255A7">
        <w:rPr>
          <w:color w:val="000000" w:themeColor="text1"/>
        </w:rPr>
        <w:t xml:space="preserve"> a estrita função </w:t>
      </w:r>
      <w:r w:rsidR="00365F5A" w:rsidRPr="007255A7">
        <w:rPr>
          <w:color w:val="000000" w:themeColor="text1"/>
        </w:rPr>
        <w:t xml:space="preserve">de aprovar/rejeitar os pedidos. Caso os pedidos sejam aprovados, a plataforma </w:t>
      </w:r>
      <w:r w:rsidR="007255A7" w:rsidRPr="007255A7">
        <w:rPr>
          <w:color w:val="000000" w:themeColor="text1"/>
        </w:rPr>
        <w:t xml:space="preserve">iClinic </w:t>
      </w:r>
      <w:r w:rsidR="00365F5A" w:rsidRPr="007255A7">
        <w:rPr>
          <w:color w:val="000000" w:themeColor="text1"/>
        </w:rPr>
        <w:t xml:space="preserve">vai </w:t>
      </w:r>
      <w:r w:rsidR="00365F5A" w:rsidRPr="007255A7">
        <w:rPr>
          <w:color w:val="000000" w:themeColor="text1"/>
        </w:rPr>
        <w:lastRenderedPageBreak/>
        <w:t xml:space="preserve">comunicar automaticamente com a plataforma iGAM, onde vai ser processado o pedido. No final do processo, o iGAM vai comunicar com o </w:t>
      </w:r>
      <w:r w:rsidR="007255A7" w:rsidRPr="007255A7">
        <w:rPr>
          <w:color w:val="000000" w:themeColor="text1"/>
        </w:rPr>
        <w:t xml:space="preserve">iClinic </w:t>
      </w:r>
      <w:r w:rsidR="00365F5A" w:rsidRPr="007255A7">
        <w:rPr>
          <w:color w:val="000000" w:themeColor="text1"/>
        </w:rPr>
        <w:t xml:space="preserve">de modo a atualizar </w:t>
      </w:r>
      <w:r w:rsidR="0064592D" w:rsidRPr="007255A7">
        <w:rPr>
          <w:color w:val="000000" w:themeColor="text1"/>
        </w:rPr>
        <w:t>o estado do pedido (esse estado pode ser “Aceite” ou “Lista de Espera”). Importa referir que a comunicação entre plataformas é totalmente independente de intervenção humana.</w:t>
      </w:r>
    </w:p>
    <w:p w14:paraId="679D18D4" w14:textId="6573425F" w:rsidR="001131A9" w:rsidRDefault="001131A9" w:rsidP="00385D9E">
      <w:pPr>
        <w:pStyle w:val="Cabealho1"/>
        <w:numPr>
          <w:ilvl w:val="1"/>
          <w:numId w:val="3"/>
        </w:numPr>
      </w:pPr>
      <w:bookmarkStart w:id="11" w:name="_Toc496445932"/>
      <w:r>
        <w:t>Perfis de Utilizadores</w:t>
      </w:r>
      <w:bookmarkEnd w:id="11"/>
    </w:p>
    <w:p w14:paraId="79F9458C" w14:textId="6CF7BED5" w:rsidR="007373CE" w:rsidRDefault="00256AED" w:rsidP="0081624B">
      <w:pPr>
        <w:rPr>
          <w:color w:val="000000" w:themeColor="text1"/>
        </w:rPr>
      </w:pPr>
      <w:r w:rsidRPr="00432596">
        <w:rPr>
          <w:color w:val="000000" w:themeColor="text1"/>
        </w:rPr>
        <w:t xml:space="preserve">Neste seção apresenta-se os perfis identificados para cada </w:t>
      </w:r>
      <w:r w:rsidR="00C519EF">
        <w:rPr>
          <w:color w:val="000000" w:themeColor="text1"/>
        </w:rPr>
        <w:t xml:space="preserve">componente de </w:t>
      </w:r>
      <w:r w:rsidRPr="00432596">
        <w:rPr>
          <w:color w:val="000000" w:themeColor="text1"/>
        </w:rPr>
        <w:t>software</w:t>
      </w:r>
      <w:r w:rsidR="00432596" w:rsidRPr="00432596">
        <w:rPr>
          <w:color w:val="000000" w:themeColor="text1"/>
        </w:rPr>
        <w:t xml:space="preserve"> (iGAM, iClinic)</w:t>
      </w:r>
      <w:r w:rsidRPr="00432596">
        <w:rPr>
          <w:color w:val="000000" w:themeColor="text1"/>
        </w:rPr>
        <w:t xml:space="preserve">. </w:t>
      </w:r>
    </w:p>
    <w:p w14:paraId="60D41EFF" w14:textId="5F55785F" w:rsidR="0081624B" w:rsidRDefault="0081624B" w:rsidP="0081624B">
      <w:pPr>
        <w:pStyle w:val="Legenda"/>
        <w:keepNext/>
        <w:jc w:val="center"/>
      </w:pPr>
      <w:bookmarkStart w:id="12" w:name="_Toc496444265"/>
      <w:r>
        <w:t xml:space="preserve">Tabela </w:t>
      </w:r>
      <w:r>
        <w:fldChar w:fldCharType="begin"/>
      </w:r>
      <w:r>
        <w:instrText xml:space="preserve"> SEQ Tabela \* ARABIC </w:instrText>
      </w:r>
      <w:r>
        <w:fldChar w:fldCharType="separate"/>
      </w:r>
      <w:r w:rsidR="001B1316">
        <w:rPr>
          <w:noProof/>
        </w:rPr>
        <w:t>1</w:t>
      </w:r>
      <w:r>
        <w:fldChar w:fldCharType="end"/>
      </w:r>
      <w:r>
        <w:t xml:space="preserve"> - Perfis de Utilizadores</w:t>
      </w:r>
      <w:bookmarkEnd w:id="12"/>
    </w:p>
    <w:tbl>
      <w:tblPr>
        <w:tblStyle w:val="TabelacomGrelhaClara"/>
        <w:tblW w:w="8897" w:type="dxa"/>
        <w:tblInd w:w="364" w:type="dxa"/>
        <w:tblLook w:val="04A0" w:firstRow="1" w:lastRow="0" w:firstColumn="1" w:lastColumn="0" w:noHBand="0" w:noVBand="1"/>
      </w:tblPr>
      <w:tblGrid>
        <w:gridCol w:w="2224"/>
        <w:gridCol w:w="2367"/>
        <w:gridCol w:w="4306"/>
      </w:tblGrid>
      <w:tr w:rsidR="0081624B" w14:paraId="393369F4" w14:textId="77777777" w:rsidTr="004842F8">
        <w:trPr>
          <w:trHeight w:val="666"/>
        </w:trPr>
        <w:tc>
          <w:tcPr>
            <w:tcW w:w="2224" w:type="dxa"/>
            <w:vAlign w:val="center"/>
          </w:tcPr>
          <w:p w14:paraId="77346AD4" w14:textId="24A1DF2E" w:rsidR="00DC7503" w:rsidRPr="00CA25E4" w:rsidRDefault="00DC7503" w:rsidP="00CA25E4">
            <w:pPr>
              <w:ind w:left="0"/>
              <w:jc w:val="center"/>
              <w:rPr>
                <w:b/>
                <w:color w:val="000000" w:themeColor="text1"/>
              </w:rPr>
            </w:pPr>
            <w:r w:rsidRPr="00CA25E4">
              <w:rPr>
                <w:b/>
                <w:color w:val="000000" w:themeColor="text1"/>
              </w:rPr>
              <w:t>Perfil</w:t>
            </w:r>
          </w:p>
        </w:tc>
        <w:tc>
          <w:tcPr>
            <w:tcW w:w="2367" w:type="dxa"/>
            <w:vAlign w:val="center"/>
          </w:tcPr>
          <w:p w14:paraId="30F3353D" w14:textId="78135BFB" w:rsidR="00DC7503" w:rsidRPr="00CA25E4" w:rsidRDefault="00DC7503" w:rsidP="00CA25E4">
            <w:pPr>
              <w:ind w:left="0"/>
              <w:jc w:val="center"/>
              <w:rPr>
                <w:b/>
                <w:color w:val="000000" w:themeColor="text1"/>
              </w:rPr>
            </w:pPr>
            <w:r w:rsidRPr="00CA25E4">
              <w:rPr>
                <w:b/>
                <w:color w:val="000000" w:themeColor="text1"/>
              </w:rPr>
              <w:t>Componente de Software (interação)</w:t>
            </w:r>
          </w:p>
        </w:tc>
        <w:tc>
          <w:tcPr>
            <w:tcW w:w="4306" w:type="dxa"/>
            <w:vAlign w:val="center"/>
          </w:tcPr>
          <w:p w14:paraId="7D4E2020" w14:textId="3557CE84" w:rsidR="00DC7503" w:rsidRPr="00CA25E4" w:rsidRDefault="00DC7503" w:rsidP="00CA25E4">
            <w:pPr>
              <w:ind w:left="0"/>
              <w:jc w:val="center"/>
              <w:rPr>
                <w:b/>
                <w:color w:val="000000" w:themeColor="text1"/>
              </w:rPr>
            </w:pPr>
            <w:r w:rsidRPr="00CA25E4">
              <w:rPr>
                <w:b/>
                <w:color w:val="000000" w:themeColor="text1"/>
              </w:rPr>
              <w:t>Descrição</w:t>
            </w:r>
          </w:p>
        </w:tc>
      </w:tr>
      <w:tr w:rsidR="0081624B" w14:paraId="3E6A7160" w14:textId="77777777" w:rsidTr="004842F8">
        <w:trPr>
          <w:trHeight w:val="747"/>
        </w:trPr>
        <w:tc>
          <w:tcPr>
            <w:tcW w:w="2224" w:type="dxa"/>
            <w:vAlign w:val="center"/>
          </w:tcPr>
          <w:p w14:paraId="5EC1FC74" w14:textId="4B259BD1" w:rsidR="00DC7503" w:rsidRDefault="004842F8" w:rsidP="00CA25E4">
            <w:pPr>
              <w:ind w:left="0"/>
              <w:rPr>
                <w:color w:val="000000" w:themeColor="text1"/>
              </w:rPr>
            </w:pPr>
            <w:r>
              <w:rPr>
                <w:color w:val="000000" w:themeColor="text1"/>
              </w:rPr>
              <w:t>Diretor Geral</w:t>
            </w:r>
          </w:p>
        </w:tc>
        <w:tc>
          <w:tcPr>
            <w:tcW w:w="2367" w:type="dxa"/>
            <w:vAlign w:val="center"/>
          </w:tcPr>
          <w:p w14:paraId="52FED098" w14:textId="63EC4F0C" w:rsidR="00DC7503" w:rsidRDefault="00DC7503" w:rsidP="00CA25E4">
            <w:pPr>
              <w:ind w:left="0"/>
              <w:rPr>
                <w:color w:val="000000" w:themeColor="text1"/>
              </w:rPr>
            </w:pPr>
            <w:r>
              <w:rPr>
                <w:color w:val="000000" w:themeColor="text1"/>
              </w:rPr>
              <w:t>iGAM</w:t>
            </w:r>
          </w:p>
        </w:tc>
        <w:tc>
          <w:tcPr>
            <w:tcW w:w="4306" w:type="dxa"/>
            <w:vAlign w:val="center"/>
          </w:tcPr>
          <w:p w14:paraId="14954AFC" w14:textId="680E7096" w:rsidR="00DC7503" w:rsidRDefault="00DD5405" w:rsidP="00CA25E4">
            <w:pPr>
              <w:ind w:left="0"/>
              <w:rPr>
                <w:color w:val="000000" w:themeColor="text1"/>
              </w:rPr>
            </w:pPr>
            <w:r>
              <w:rPr>
                <w:color w:val="000000" w:themeColor="text1"/>
              </w:rPr>
              <w:t>Representante máximo do banco, desempenha funções de gestão.</w:t>
            </w:r>
          </w:p>
        </w:tc>
      </w:tr>
      <w:tr w:rsidR="0081624B" w14:paraId="29153AF5" w14:textId="77777777" w:rsidTr="004842F8">
        <w:trPr>
          <w:trHeight w:val="747"/>
        </w:trPr>
        <w:tc>
          <w:tcPr>
            <w:tcW w:w="2224" w:type="dxa"/>
            <w:vAlign w:val="center"/>
          </w:tcPr>
          <w:p w14:paraId="04749913" w14:textId="47454183" w:rsidR="00DC7503" w:rsidRDefault="00DC7503" w:rsidP="00CA25E4">
            <w:pPr>
              <w:ind w:left="0"/>
              <w:rPr>
                <w:color w:val="000000" w:themeColor="text1"/>
              </w:rPr>
            </w:pPr>
            <w:r>
              <w:rPr>
                <w:color w:val="000000" w:themeColor="text1"/>
              </w:rPr>
              <w:t>Diretor Médico</w:t>
            </w:r>
          </w:p>
        </w:tc>
        <w:tc>
          <w:tcPr>
            <w:tcW w:w="2367" w:type="dxa"/>
            <w:vAlign w:val="center"/>
          </w:tcPr>
          <w:p w14:paraId="082122CE" w14:textId="7BA17A9D" w:rsidR="00DC7503" w:rsidRDefault="00DC7503" w:rsidP="00CA25E4">
            <w:pPr>
              <w:ind w:left="0"/>
              <w:rPr>
                <w:color w:val="000000" w:themeColor="text1"/>
              </w:rPr>
            </w:pPr>
            <w:r>
              <w:rPr>
                <w:color w:val="000000" w:themeColor="text1"/>
              </w:rPr>
              <w:t>iGAM</w:t>
            </w:r>
          </w:p>
        </w:tc>
        <w:tc>
          <w:tcPr>
            <w:tcW w:w="4306" w:type="dxa"/>
            <w:vAlign w:val="center"/>
          </w:tcPr>
          <w:p w14:paraId="7A40F573" w14:textId="5CD7413D" w:rsidR="00DC7503" w:rsidRDefault="00DD5405" w:rsidP="00CA25E4">
            <w:pPr>
              <w:ind w:left="0"/>
              <w:rPr>
                <w:color w:val="000000" w:themeColor="text1"/>
              </w:rPr>
            </w:pPr>
            <w:r>
              <w:rPr>
                <w:color w:val="000000" w:themeColor="text1"/>
              </w:rPr>
              <w:t>Desempenha funções de maior responsabilidade, como é o caso das aprovações de relatórios/amostras.</w:t>
            </w:r>
          </w:p>
        </w:tc>
      </w:tr>
      <w:tr w:rsidR="0081624B" w14:paraId="281D5DA8" w14:textId="77777777" w:rsidTr="004842F8">
        <w:trPr>
          <w:trHeight w:val="747"/>
        </w:trPr>
        <w:tc>
          <w:tcPr>
            <w:tcW w:w="2224" w:type="dxa"/>
            <w:vAlign w:val="center"/>
          </w:tcPr>
          <w:p w14:paraId="2E839E59" w14:textId="5EDD405D" w:rsidR="00DC7503" w:rsidRDefault="00DC7503" w:rsidP="00CA25E4">
            <w:pPr>
              <w:ind w:left="0"/>
              <w:rPr>
                <w:color w:val="000000" w:themeColor="text1"/>
              </w:rPr>
            </w:pPr>
            <w:r>
              <w:rPr>
                <w:color w:val="000000" w:themeColor="text1"/>
              </w:rPr>
              <w:t>Médico</w:t>
            </w:r>
          </w:p>
        </w:tc>
        <w:tc>
          <w:tcPr>
            <w:tcW w:w="2367" w:type="dxa"/>
            <w:vAlign w:val="center"/>
          </w:tcPr>
          <w:p w14:paraId="0A5E91E7" w14:textId="7CE9D184" w:rsidR="00DC7503" w:rsidRDefault="00DC7503" w:rsidP="00CA25E4">
            <w:pPr>
              <w:ind w:left="0"/>
              <w:rPr>
                <w:color w:val="000000" w:themeColor="text1"/>
              </w:rPr>
            </w:pPr>
            <w:r>
              <w:rPr>
                <w:color w:val="000000" w:themeColor="text1"/>
              </w:rPr>
              <w:t>iGAM</w:t>
            </w:r>
          </w:p>
        </w:tc>
        <w:tc>
          <w:tcPr>
            <w:tcW w:w="4306" w:type="dxa"/>
            <w:vAlign w:val="center"/>
          </w:tcPr>
          <w:p w14:paraId="69100F07" w14:textId="79CCFD2F" w:rsidR="00DC7503" w:rsidRDefault="00DD5405" w:rsidP="00CA25E4">
            <w:pPr>
              <w:ind w:left="0"/>
              <w:rPr>
                <w:color w:val="000000" w:themeColor="text1"/>
              </w:rPr>
            </w:pPr>
            <w:r>
              <w:rPr>
                <w:color w:val="000000" w:themeColor="text1"/>
              </w:rPr>
              <w:t>Exerce funções normais de um médico, como marcar consultas e gerir o processo de um dador.</w:t>
            </w:r>
          </w:p>
        </w:tc>
      </w:tr>
      <w:tr w:rsidR="0081624B" w14:paraId="3650A9BD" w14:textId="77777777" w:rsidTr="004842F8">
        <w:trPr>
          <w:trHeight w:val="747"/>
        </w:trPr>
        <w:tc>
          <w:tcPr>
            <w:tcW w:w="2224" w:type="dxa"/>
            <w:vAlign w:val="center"/>
          </w:tcPr>
          <w:p w14:paraId="099EAEE8" w14:textId="68FB275E" w:rsidR="00DC7503" w:rsidRDefault="00DC7503" w:rsidP="00CA25E4">
            <w:pPr>
              <w:ind w:left="0"/>
              <w:rPr>
                <w:color w:val="000000" w:themeColor="text1"/>
              </w:rPr>
            </w:pPr>
            <w:r>
              <w:rPr>
                <w:color w:val="000000" w:themeColor="text1"/>
              </w:rPr>
              <w:t>Coord. Enfermeiro</w:t>
            </w:r>
          </w:p>
        </w:tc>
        <w:tc>
          <w:tcPr>
            <w:tcW w:w="2367" w:type="dxa"/>
            <w:vAlign w:val="center"/>
          </w:tcPr>
          <w:p w14:paraId="27A8A897" w14:textId="52AE2DA2" w:rsidR="00DC7503" w:rsidRDefault="00DC7503" w:rsidP="00CA25E4">
            <w:pPr>
              <w:ind w:left="0"/>
              <w:rPr>
                <w:color w:val="000000" w:themeColor="text1"/>
              </w:rPr>
            </w:pPr>
            <w:r>
              <w:rPr>
                <w:color w:val="000000" w:themeColor="text1"/>
              </w:rPr>
              <w:t>iGam, iClinic</w:t>
            </w:r>
          </w:p>
        </w:tc>
        <w:tc>
          <w:tcPr>
            <w:tcW w:w="4306" w:type="dxa"/>
            <w:vAlign w:val="center"/>
          </w:tcPr>
          <w:p w14:paraId="0C586613" w14:textId="02FCAB41" w:rsidR="00DC7503" w:rsidRDefault="00DD5405" w:rsidP="00CA25E4">
            <w:pPr>
              <w:ind w:left="0"/>
              <w:rPr>
                <w:color w:val="000000" w:themeColor="text1"/>
              </w:rPr>
            </w:pPr>
            <w:r>
              <w:rPr>
                <w:color w:val="000000" w:themeColor="text1"/>
              </w:rPr>
              <w:t>Desempenha funções de maior responsabilidade, tendo acesso a dados confidenciais.</w:t>
            </w:r>
          </w:p>
        </w:tc>
      </w:tr>
      <w:tr w:rsidR="0081624B" w14:paraId="49ABD588" w14:textId="77777777" w:rsidTr="004842F8">
        <w:trPr>
          <w:trHeight w:val="696"/>
        </w:trPr>
        <w:tc>
          <w:tcPr>
            <w:tcW w:w="2224" w:type="dxa"/>
            <w:vAlign w:val="center"/>
          </w:tcPr>
          <w:p w14:paraId="4F8C9266" w14:textId="06223D75" w:rsidR="00DC7503" w:rsidRDefault="00DC7503" w:rsidP="00CA25E4">
            <w:pPr>
              <w:ind w:left="0"/>
              <w:rPr>
                <w:color w:val="000000" w:themeColor="text1"/>
              </w:rPr>
            </w:pPr>
            <w:r>
              <w:rPr>
                <w:color w:val="000000" w:themeColor="text1"/>
              </w:rPr>
              <w:t>Enfermeiro</w:t>
            </w:r>
          </w:p>
        </w:tc>
        <w:tc>
          <w:tcPr>
            <w:tcW w:w="2367" w:type="dxa"/>
            <w:vAlign w:val="center"/>
          </w:tcPr>
          <w:p w14:paraId="5ED92B9E" w14:textId="4D1FA949" w:rsidR="00DC7503" w:rsidRDefault="00DC7503" w:rsidP="00CA25E4">
            <w:pPr>
              <w:ind w:left="0"/>
              <w:rPr>
                <w:color w:val="000000" w:themeColor="text1"/>
              </w:rPr>
            </w:pPr>
            <w:r>
              <w:rPr>
                <w:color w:val="000000" w:themeColor="text1"/>
              </w:rPr>
              <w:t>iGAM, iClinic</w:t>
            </w:r>
          </w:p>
        </w:tc>
        <w:tc>
          <w:tcPr>
            <w:tcW w:w="4306" w:type="dxa"/>
            <w:vAlign w:val="center"/>
          </w:tcPr>
          <w:p w14:paraId="4C6B4110" w14:textId="42BB5082" w:rsidR="00DC7503" w:rsidRDefault="00DD5405" w:rsidP="00CA25E4">
            <w:pPr>
              <w:ind w:left="0"/>
              <w:rPr>
                <w:color w:val="000000" w:themeColor="text1"/>
              </w:rPr>
            </w:pPr>
            <w:r>
              <w:rPr>
                <w:color w:val="000000" w:themeColor="text1"/>
              </w:rPr>
              <w:t>Elemento central em todo o processo, desde a criação da ficha de dador até à validação de pedidos de amostras.</w:t>
            </w:r>
          </w:p>
        </w:tc>
      </w:tr>
      <w:tr w:rsidR="0081624B" w14:paraId="061AB7FD" w14:textId="77777777" w:rsidTr="004842F8">
        <w:trPr>
          <w:trHeight w:val="747"/>
        </w:trPr>
        <w:tc>
          <w:tcPr>
            <w:tcW w:w="2224" w:type="dxa"/>
            <w:vAlign w:val="center"/>
          </w:tcPr>
          <w:p w14:paraId="602BB0A0" w14:textId="7140B326" w:rsidR="00DC7503" w:rsidRDefault="00DC7503" w:rsidP="00CA25E4">
            <w:pPr>
              <w:ind w:left="0"/>
              <w:rPr>
                <w:color w:val="000000" w:themeColor="text1"/>
              </w:rPr>
            </w:pPr>
            <w:r>
              <w:rPr>
                <w:color w:val="000000" w:themeColor="text1"/>
              </w:rPr>
              <w:t>Diretor Laboratório</w:t>
            </w:r>
          </w:p>
        </w:tc>
        <w:tc>
          <w:tcPr>
            <w:tcW w:w="2367" w:type="dxa"/>
            <w:vAlign w:val="center"/>
          </w:tcPr>
          <w:p w14:paraId="0723CB63" w14:textId="425EE262" w:rsidR="00DC7503" w:rsidRDefault="00DC7503" w:rsidP="00CA25E4">
            <w:pPr>
              <w:ind w:left="0"/>
              <w:rPr>
                <w:color w:val="000000" w:themeColor="text1"/>
              </w:rPr>
            </w:pPr>
            <w:r>
              <w:rPr>
                <w:color w:val="000000" w:themeColor="text1"/>
              </w:rPr>
              <w:t>iGAM</w:t>
            </w:r>
          </w:p>
        </w:tc>
        <w:tc>
          <w:tcPr>
            <w:tcW w:w="4306" w:type="dxa"/>
            <w:vAlign w:val="center"/>
          </w:tcPr>
          <w:p w14:paraId="033E3F9A" w14:textId="7DA679DE" w:rsidR="00DC7503" w:rsidRDefault="00DD5405" w:rsidP="00CA25E4">
            <w:pPr>
              <w:ind w:left="0"/>
              <w:rPr>
                <w:color w:val="000000" w:themeColor="text1"/>
              </w:rPr>
            </w:pPr>
            <w:r>
              <w:rPr>
                <w:color w:val="000000" w:themeColor="text1"/>
              </w:rPr>
              <w:t>Desempenha funções de maior responsa</w:t>
            </w:r>
            <w:r w:rsidR="00EF4C5E">
              <w:rPr>
                <w:color w:val="000000" w:themeColor="text1"/>
              </w:rPr>
              <w:t>bilidade, como validar os resultados das análises realizadas pelos Técnicos de Laboratório.</w:t>
            </w:r>
          </w:p>
        </w:tc>
      </w:tr>
      <w:tr w:rsidR="0081624B" w14:paraId="5A8A45E7" w14:textId="77777777" w:rsidTr="004842F8">
        <w:trPr>
          <w:trHeight w:val="747"/>
        </w:trPr>
        <w:tc>
          <w:tcPr>
            <w:tcW w:w="2224" w:type="dxa"/>
            <w:vAlign w:val="center"/>
          </w:tcPr>
          <w:p w14:paraId="4A110B80" w14:textId="48FB262E" w:rsidR="00DC7503" w:rsidRDefault="00DC7503" w:rsidP="00CA25E4">
            <w:pPr>
              <w:ind w:left="0"/>
              <w:rPr>
                <w:color w:val="000000" w:themeColor="text1"/>
              </w:rPr>
            </w:pPr>
            <w:r>
              <w:rPr>
                <w:color w:val="000000" w:themeColor="text1"/>
              </w:rPr>
              <w:t>Técnico Laboratório</w:t>
            </w:r>
          </w:p>
        </w:tc>
        <w:tc>
          <w:tcPr>
            <w:tcW w:w="2367" w:type="dxa"/>
            <w:vAlign w:val="center"/>
          </w:tcPr>
          <w:p w14:paraId="0AF30CE1" w14:textId="35B02A98" w:rsidR="00DC7503" w:rsidRDefault="00DC7503" w:rsidP="00CA25E4">
            <w:pPr>
              <w:ind w:left="0"/>
              <w:rPr>
                <w:color w:val="000000" w:themeColor="text1"/>
              </w:rPr>
            </w:pPr>
            <w:r>
              <w:rPr>
                <w:color w:val="000000" w:themeColor="text1"/>
              </w:rPr>
              <w:t>iGAM</w:t>
            </w:r>
          </w:p>
        </w:tc>
        <w:tc>
          <w:tcPr>
            <w:tcW w:w="4306" w:type="dxa"/>
            <w:vAlign w:val="center"/>
          </w:tcPr>
          <w:p w14:paraId="2941C0B2" w14:textId="6899E634" w:rsidR="00DC7503" w:rsidRDefault="00EF4C5E" w:rsidP="00CA25E4">
            <w:pPr>
              <w:ind w:left="0"/>
              <w:rPr>
                <w:color w:val="000000" w:themeColor="text1"/>
              </w:rPr>
            </w:pPr>
            <w:r>
              <w:rPr>
                <w:color w:val="000000" w:themeColor="text1"/>
              </w:rPr>
              <w:t>Responsável por analisar e documentar as amostras.</w:t>
            </w:r>
          </w:p>
        </w:tc>
      </w:tr>
      <w:tr w:rsidR="004842F8" w14:paraId="28B1334B" w14:textId="77777777" w:rsidTr="004842F8">
        <w:trPr>
          <w:trHeight w:val="747"/>
        </w:trPr>
        <w:tc>
          <w:tcPr>
            <w:tcW w:w="2224" w:type="dxa"/>
            <w:vAlign w:val="center"/>
          </w:tcPr>
          <w:p w14:paraId="051379B1" w14:textId="3109879C" w:rsidR="004842F8" w:rsidRDefault="004842F8" w:rsidP="00CA25E4">
            <w:pPr>
              <w:ind w:left="0"/>
              <w:rPr>
                <w:color w:val="000000" w:themeColor="text1"/>
              </w:rPr>
            </w:pPr>
            <w:r>
              <w:rPr>
                <w:color w:val="000000" w:themeColor="text1"/>
              </w:rPr>
              <w:t>Dador</w:t>
            </w:r>
          </w:p>
        </w:tc>
        <w:tc>
          <w:tcPr>
            <w:tcW w:w="2367" w:type="dxa"/>
            <w:vAlign w:val="center"/>
          </w:tcPr>
          <w:p w14:paraId="57302C9A" w14:textId="45928533" w:rsidR="004842F8" w:rsidRDefault="004842F8" w:rsidP="00CA25E4">
            <w:pPr>
              <w:ind w:left="0"/>
              <w:rPr>
                <w:color w:val="000000" w:themeColor="text1"/>
              </w:rPr>
            </w:pPr>
            <w:r>
              <w:rPr>
                <w:color w:val="000000" w:themeColor="text1"/>
              </w:rPr>
              <w:t>iGAM</w:t>
            </w:r>
          </w:p>
        </w:tc>
        <w:tc>
          <w:tcPr>
            <w:tcW w:w="4306" w:type="dxa"/>
            <w:vAlign w:val="center"/>
          </w:tcPr>
          <w:p w14:paraId="6E2BFDB6" w14:textId="1FA37C3F" w:rsidR="004842F8" w:rsidRDefault="00EF4C5E" w:rsidP="00CA25E4">
            <w:pPr>
              <w:ind w:left="0"/>
              <w:rPr>
                <w:color w:val="000000" w:themeColor="text1"/>
              </w:rPr>
            </w:pPr>
            <w:r>
              <w:rPr>
                <w:color w:val="000000" w:themeColor="text1"/>
              </w:rPr>
              <w:t>Personagem principal do modelo de negócio, podendo consultar o seu processo.</w:t>
            </w:r>
          </w:p>
        </w:tc>
      </w:tr>
      <w:tr w:rsidR="0081624B" w14:paraId="1C50AEE7" w14:textId="77777777" w:rsidTr="004842F8">
        <w:trPr>
          <w:trHeight w:val="814"/>
        </w:trPr>
        <w:tc>
          <w:tcPr>
            <w:tcW w:w="2224" w:type="dxa"/>
            <w:vAlign w:val="center"/>
          </w:tcPr>
          <w:p w14:paraId="3EB7B846" w14:textId="34580A6D" w:rsidR="00DC7503" w:rsidRDefault="00DC7503" w:rsidP="00CA25E4">
            <w:pPr>
              <w:ind w:left="0"/>
              <w:rPr>
                <w:color w:val="000000" w:themeColor="text1"/>
              </w:rPr>
            </w:pPr>
            <w:r>
              <w:rPr>
                <w:color w:val="000000" w:themeColor="text1"/>
              </w:rPr>
              <w:t>Informático</w:t>
            </w:r>
          </w:p>
        </w:tc>
        <w:tc>
          <w:tcPr>
            <w:tcW w:w="2367" w:type="dxa"/>
            <w:vAlign w:val="center"/>
          </w:tcPr>
          <w:p w14:paraId="29251AD1" w14:textId="3117B827" w:rsidR="00DC7503" w:rsidRDefault="00DC7503" w:rsidP="00CA25E4">
            <w:pPr>
              <w:ind w:left="0"/>
              <w:rPr>
                <w:color w:val="000000" w:themeColor="text1"/>
              </w:rPr>
            </w:pPr>
            <w:r>
              <w:rPr>
                <w:color w:val="000000" w:themeColor="text1"/>
              </w:rPr>
              <w:t>iGAM</w:t>
            </w:r>
          </w:p>
        </w:tc>
        <w:tc>
          <w:tcPr>
            <w:tcW w:w="4306" w:type="dxa"/>
            <w:vAlign w:val="center"/>
          </w:tcPr>
          <w:p w14:paraId="0F827F0C" w14:textId="0DC23824" w:rsidR="00DC7503" w:rsidRDefault="00EF4C5E" w:rsidP="00CA25E4">
            <w:pPr>
              <w:ind w:left="0"/>
              <w:rPr>
                <w:color w:val="000000" w:themeColor="text1"/>
              </w:rPr>
            </w:pPr>
            <w:r>
              <w:rPr>
                <w:color w:val="000000" w:themeColor="text1"/>
              </w:rPr>
              <w:t>Desempenha funções de administração na plataforma, onde esta responsável pela gestão dos utilizadores.</w:t>
            </w:r>
          </w:p>
        </w:tc>
      </w:tr>
      <w:tr w:rsidR="0081624B" w14:paraId="1D8F787E" w14:textId="77777777" w:rsidTr="004842F8">
        <w:trPr>
          <w:trHeight w:val="635"/>
        </w:trPr>
        <w:tc>
          <w:tcPr>
            <w:tcW w:w="2224" w:type="dxa"/>
            <w:vAlign w:val="center"/>
          </w:tcPr>
          <w:p w14:paraId="121A7F85" w14:textId="3055C49B" w:rsidR="00CA25E4" w:rsidRDefault="00CA25E4" w:rsidP="00CA25E4">
            <w:pPr>
              <w:ind w:left="0"/>
              <w:rPr>
                <w:color w:val="000000" w:themeColor="text1"/>
              </w:rPr>
            </w:pPr>
            <w:r>
              <w:rPr>
                <w:color w:val="000000" w:themeColor="text1"/>
              </w:rPr>
              <w:t>Assistente Social</w:t>
            </w:r>
          </w:p>
        </w:tc>
        <w:tc>
          <w:tcPr>
            <w:tcW w:w="2367" w:type="dxa"/>
            <w:vAlign w:val="center"/>
          </w:tcPr>
          <w:p w14:paraId="1D9ADC9F" w14:textId="3512E130" w:rsidR="00CA25E4" w:rsidRDefault="00CA25E4" w:rsidP="00CA25E4">
            <w:pPr>
              <w:ind w:left="0"/>
              <w:rPr>
                <w:color w:val="000000" w:themeColor="text1"/>
              </w:rPr>
            </w:pPr>
            <w:r>
              <w:rPr>
                <w:color w:val="000000" w:themeColor="text1"/>
              </w:rPr>
              <w:t>iGAM</w:t>
            </w:r>
          </w:p>
        </w:tc>
        <w:tc>
          <w:tcPr>
            <w:tcW w:w="4306" w:type="dxa"/>
            <w:vAlign w:val="center"/>
          </w:tcPr>
          <w:p w14:paraId="590E884B" w14:textId="6923B78D" w:rsidR="00CA25E4" w:rsidRDefault="00EF4C5E" w:rsidP="00CA25E4">
            <w:pPr>
              <w:ind w:left="0"/>
              <w:rPr>
                <w:color w:val="000000" w:themeColor="text1"/>
              </w:rPr>
            </w:pPr>
            <w:r>
              <w:rPr>
                <w:color w:val="000000" w:themeColor="text1"/>
              </w:rPr>
              <w:t>Responsável por entrevistar o dador e documentar essa mesma entrevista.</w:t>
            </w:r>
          </w:p>
        </w:tc>
      </w:tr>
      <w:tr w:rsidR="0081624B" w14:paraId="6E476AFF" w14:textId="77777777" w:rsidTr="004842F8">
        <w:trPr>
          <w:trHeight w:val="635"/>
        </w:trPr>
        <w:tc>
          <w:tcPr>
            <w:tcW w:w="2224" w:type="dxa"/>
            <w:vAlign w:val="center"/>
          </w:tcPr>
          <w:p w14:paraId="29882895" w14:textId="44E0A4FC" w:rsidR="00CA25E4" w:rsidRDefault="00CA25E4" w:rsidP="00CA25E4">
            <w:pPr>
              <w:ind w:left="0"/>
              <w:rPr>
                <w:color w:val="000000" w:themeColor="text1"/>
              </w:rPr>
            </w:pPr>
            <w:r>
              <w:rPr>
                <w:color w:val="000000" w:themeColor="text1"/>
              </w:rPr>
              <w:t>Clinica Externa</w:t>
            </w:r>
          </w:p>
        </w:tc>
        <w:tc>
          <w:tcPr>
            <w:tcW w:w="2367" w:type="dxa"/>
            <w:vAlign w:val="center"/>
          </w:tcPr>
          <w:p w14:paraId="6789B451" w14:textId="79262432" w:rsidR="00CA25E4" w:rsidRDefault="00CA25E4" w:rsidP="00CA25E4">
            <w:pPr>
              <w:ind w:left="0"/>
              <w:rPr>
                <w:color w:val="000000" w:themeColor="text1"/>
              </w:rPr>
            </w:pPr>
            <w:r>
              <w:rPr>
                <w:color w:val="000000" w:themeColor="text1"/>
              </w:rPr>
              <w:t>iClinic</w:t>
            </w:r>
          </w:p>
        </w:tc>
        <w:tc>
          <w:tcPr>
            <w:tcW w:w="4306" w:type="dxa"/>
            <w:vAlign w:val="center"/>
          </w:tcPr>
          <w:p w14:paraId="28D77F9D" w14:textId="5B8BB5D4" w:rsidR="00CA25E4" w:rsidRDefault="00EF4C5E" w:rsidP="00CA25E4">
            <w:pPr>
              <w:ind w:left="0"/>
              <w:rPr>
                <w:color w:val="000000" w:themeColor="text1"/>
              </w:rPr>
            </w:pPr>
            <w:r>
              <w:rPr>
                <w:color w:val="000000" w:themeColor="text1"/>
              </w:rPr>
              <w:t>Tem a possibilidade de submeter pedidos de gâmetas e consultar o estado dos seus pedidos.</w:t>
            </w:r>
          </w:p>
        </w:tc>
      </w:tr>
    </w:tbl>
    <w:p w14:paraId="0EB4D20B" w14:textId="77777777" w:rsidR="004E4BF8" w:rsidRDefault="004E4BF8" w:rsidP="0081624B">
      <w:pPr>
        <w:ind w:left="0"/>
      </w:pPr>
    </w:p>
    <w:p w14:paraId="26368A22" w14:textId="6C9353C5" w:rsidR="001B4740" w:rsidRDefault="00FA7695" w:rsidP="00385D9E">
      <w:pPr>
        <w:pStyle w:val="Cabealho1"/>
        <w:numPr>
          <w:ilvl w:val="1"/>
          <w:numId w:val="3"/>
        </w:numPr>
      </w:pPr>
      <w:bookmarkStart w:id="13" w:name="_Toc496445933"/>
      <w:r>
        <w:lastRenderedPageBreak/>
        <w:t>Casos de Uso</w:t>
      </w:r>
      <w:bookmarkEnd w:id="13"/>
    </w:p>
    <w:p w14:paraId="7C281065" w14:textId="1BE4F015" w:rsidR="00363E0E" w:rsidRDefault="00F40492" w:rsidP="00385D9E">
      <w:pPr>
        <w:pStyle w:val="Cabealho1"/>
        <w:numPr>
          <w:ilvl w:val="2"/>
          <w:numId w:val="3"/>
        </w:numPr>
        <w:ind w:left="1134" w:hanging="578"/>
      </w:pPr>
      <w:bookmarkStart w:id="14" w:name="_Toc496445934"/>
      <w:r>
        <w:rPr>
          <w:noProof/>
          <w:lang w:eastAsia="pt-PT"/>
        </w:rPr>
        <mc:AlternateContent>
          <mc:Choice Requires="wps">
            <w:drawing>
              <wp:anchor distT="0" distB="0" distL="114300" distR="114300" simplePos="0" relativeHeight="251668480" behindDoc="0" locked="0" layoutInCell="1" allowOverlap="1" wp14:anchorId="52749ADF" wp14:editId="1C8130FC">
                <wp:simplePos x="0" y="0"/>
                <wp:positionH relativeFrom="column">
                  <wp:posOffset>-292100</wp:posOffset>
                </wp:positionH>
                <wp:positionV relativeFrom="paragraph">
                  <wp:posOffset>3908425</wp:posOffset>
                </wp:positionV>
                <wp:extent cx="6909435" cy="116840"/>
                <wp:effectExtent l="0" t="0" r="0" b="10160"/>
                <wp:wrapTight wrapText="bothSides">
                  <wp:wrapPolygon edited="0">
                    <wp:start x="0" y="0"/>
                    <wp:lineTo x="0" y="18783"/>
                    <wp:lineTo x="21519" y="18783"/>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116840"/>
                        </a:xfrm>
                        <a:prstGeom prst="rect">
                          <a:avLst/>
                        </a:prstGeom>
                        <a:solidFill>
                          <a:prstClr val="white"/>
                        </a:solidFill>
                        <a:ln>
                          <a:noFill/>
                        </a:ln>
                        <a:effectLst/>
                      </wps:spPr>
                      <wps:txbx>
                        <w:txbxContent>
                          <w:p w14:paraId="201377BD" w14:textId="34C78ABF" w:rsidR="00DA522A" w:rsidRPr="00B34FE2" w:rsidRDefault="00DA522A" w:rsidP="00231924">
                            <w:pPr>
                              <w:pStyle w:val="Legenda"/>
                              <w:jc w:val="center"/>
                              <w:rPr>
                                <w:noProof/>
                                <w:color w:val="404040" w:themeColor="text1" w:themeTint="BF"/>
                                <w:sz w:val="22"/>
                                <w:szCs w:val="22"/>
                              </w:rPr>
                            </w:pPr>
                            <w:bookmarkStart w:id="15" w:name="_Toc496444258"/>
                            <w:r>
                              <w:t xml:space="preserve">Ilustração </w:t>
                            </w:r>
                            <w:r>
                              <w:fldChar w:fldCharType="begin"/>
                            </w:r>
                            <w:r>
                              <w:instrText xml:space="preserve"> SEQ Ilustração \* ARABIC </w:instrText>
                            </w:r>
                            <w:r>
                              <w:fldChar w:fldCharType="separate"/>
                            </w:r>
                            <w:r w:rsidR="001B1316">
                              <w:rPr>
                                <w:noProof/>
                              </w:rPr>
                              <w:t>2</w:t>
                            </w:r>
                            <w:r>
                              <w:fldChar w:fldCharType="end"/>
                            </w:r>
                            <w:r>
                              <w:t xml:space="preserve"> - Diagrama de casos de uso (Processo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49ADF" id="Caixa de Texto 6" o:spid="_x0000_s1029" type="#_x0000_t202" style="position:absolute;left:0;text-align:left;margin-left:-23pt;margin-top:307.75pt;width:544.05pt;height:9.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" stroked="f">
                <v:textbox inset="0,0,0,0">
                  <w:txbxContent>
                    <w:p w14:paraId="201377BD" w14:textId="34C78ABF" w:rsidR="00DA522A" w:rsidRPr="00B34FE2" w:rsidRDefault="00DA522A" w:rsidP="00231924">
                      <w:pPr>
                        <w:pStyle w:val="Legenda"/>
                        <w:jc w:val="center"/>
                        <w:rPr>
                          <w:noProof/>
                          <w:color w:val="404040" w:themeColor="text1" w:themeTint="BF"/>
                          <w:sz w:val="22"/>
                          <w:szCs w:val="22"/>
                        </w:rPr>
                      </w:pPr>
                      <w:bookmarkStart w:id="16" w:name="_Toc496444258"/>
                      <w:r>
                        <w:t xml:space="preserve">Ilustração </w:t>
                      </w:r>
                      <w:r>
                        <w:fldChar w:fldCharType="begin"/>
                      </w:r>
                      <w:r>
                        <w:instrText xml:space="preserve"> SEQ Ilustração \* ARABIC </w:instrText>
                      </w:r>
                      <w:r>
                        <w:fldChar w:fldCharType="separate"/>
                      </w:r>
                      <w:r w:rsidR="001B1316">
                        <w:rPr>
                          <w:noProof/>
                        </w:rPr>
                        <w:t>2</w:t>
                      </w:r>
                      <w:r>
                        <w:fldChar w:fldCharType="end"/>
                      </w:r>
                      <w:r>
                        <w:t xml:space="preserve"> - Diagrama de casos de uso (Processo 1)</w:t>
                      </w:r>
                      <w:bookmarkEnd w:id="16"/>
                    </w:p>
                  </w:txbxContent>
                </v:textbox>
                <w10:wrap type="tight"/>
              </v:shape>
            </w:pict>
          </mc:Fallback>
        </mc:AlternateContent>
      </w:r>
      <w:r>
        <w:rPr>
          <w:noProof/>
          <w:highlight w:val="yellow"/>
          <w:lang w:eastAsia="pt-PT"/>
        </w:rPr>
        <w:drawing>
          <wp:anchor distT="0" distB="0" distL="114300" distR="114300" simplePos="0" relativeHeight="251666432" behindDoc="0" locked="0" layoutInCell="1" allowOverlap="1" wp14:anchorId="6A2CFAB4" wp14:editId="38DB1A57">
            <wp:simplePos x="0" y="0"/>
            <wp:positionH relativeFrom="column">
              <wp:posOffset>734695</wp:posOffset>
            </wp:positionH>
            <wp:positionV relativeFrom="paragraph">
              <wp:posOffset>593090</wp:posOffset>
            </wp:positionV>
            <wp:extent cx="4915535" cy="3340735"/>
            <wp:effectExtent l="0" t="0" r="12065" b="12065"/>
            <wp:wrapTight wrapText="bothSides">
              <wp:wrapPolygon edited="0">
                <wp:start x="0" y="0"/>
                <wp:lineTo x="0" y="21514"/>
                <wp:lineTo x="21541" y="21514"/>
                <wp:lineTo x="2154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553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14"/>
    </w:p>
    <w:p w14:paraId="16AC411E" w14:textId="4D72D777" w:rsidR="0035679D" w:rsidRPr="0035679D" w:rsidRDefault="004E4BF8" w:rsidP="00385D9E">
      <w:pPr>
        <w:pStyle w:val="Cabealho1"/>
        <w:numPr>
          <w:ilvl w:val="2"/>
          <w:numId w:val="3"/>
        </w:numPr>
        <w:ind w:left="1134" w:hanging="578"/>
      </w:pPr>
      <w:bookmarkStart w:id="17" w:name="_Toc496445935"/>
      <w:r>
        <w:rPr>
          <w:noProof/>
          <w:lang w:eastAsia="pt-PT"/>
        </w:rPr>
        <mc:AlternateContent>
          <mc:Choice Requires="wpg">
            <w:drawing>
              <wp:anchor distT="0" distB="0" distL="114300" distR="114300" simplePos="0" relativeHeight="251672576" behindDoc="0" locked="0" layoutInCell="1" allowOverlap="1" wp14:anchorId="33AC4210" wp14:editId="7BE7CD65">
                <wp:simplePos x="0" y="0"/>
                <wp:positionH relativeFrom="column">
                  <wp:posOffset>163830</wp:posOffset>
                </wp:positionH>
                <wp:positionV relativeFrom="paragraph">
                  <wp:posOffset>4265295</wp:posOffset>
                </wp:positionV>
                <wp:extent cx="5829935" cy="2600325"/>
                <wp:effectExtent l="0" t="0" r="12065" b="0"/>
                <wp:wrapThrough wrapText="bothSides">
                  <wp:wrapPolygon edited="0">
                    <wp:start x="94" y="0"/>
                    <wp:lineTo x="0" y="19833"/>
                    <wp:lineTo x="0" y="21310"/>
                    <wp:lineTo x="21362" y="21310"/>
                    <wp:lineTo x="21551" y="19411"/>
                    <wp:lineTo x="21551" y="0"/>
                    <wp:lineTo x="94" y="0"/>
                  </wp:wrapPolygon>
                </wp:wrapThrough>
                <wp:docPr id="9" name="Grupo 9"/>
                <wp:cNvGraphicFramePr/>
                <a:graphic xmlns:a="http://schemas.openxmlformats.org/drawingml/2006/main">
                  <a:graphicData uri="http://schemas.microsoft.com/office/word/2010/wordprocessingGroup">
                    <wpg:wgp>
                      <wpg:cNvGrpSpPr/>
                      <wpg:grpSpPr>
                        <a:xfrm>
                          <a:off x="0" y="0"/>
                          <a:ext cx="5829935" cy="2600325"/>
                          <a:chOff x="0" y="0"/>
                          <a:chExt cx="6828469" cy="3062735"/>
                        </a:xfrm>
                      </wpg:grpSpPr>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02549" y="0"/>
                            <a:ext cx="6725920" cy="2751455"/>
                          </a:xfrm>
                          <a:prstGeom prst="rect">
                            <a:avLst/>
                          </a:prstGeom>
                          <a:noFill/>
                          <a:ln>
                            <a:noFill/>
                          </a:ln>
                        </pic:spPr>
                      </pic:pic>
                      <wps:wsp>
                        <wps:cNvPr id="8" name="Caixa de Texto 8"/>
                        <wps:cNvSpPr txBox="1"/>
                        <wps:spPr>
                          <a:xfrm>
                            <a:off x="0" y="2803020"/>
                            <a:ext cx="6725920" cy="259715"/>
                          </a:xfrm>
                          <a:prstGeom prst="rect">
                            <a:avLst/>
                          </a:prstGeom>
                          <a:solidFill>
                            <a:prstClr val="white"/>
                          </a:solidFill>
                          <a:ln>
                            <a:noFill/>
                          </a:ln>
                          <a:effectLst/>
                        </wps:spPr>
                        <wps:txbx>
                          <w:txbxContent>
                            <w:p w14:paraId="37264091" w14:textId="77777777" w:rsidR="00DA522A" w:rsidRPr="006525B6" w:rsidRDefault="00DA522A" w:rsidP="00CD2E29">
                              <w:pPr>
                                <w:pStyle w:val="Legenda"/>
                                <w:jc w:val="center"/>
                                <w:rPr>
                                  <w:b/>
                                  <w:bCs/>
                                  <w:noProof/>
                                  <w:color w:val="D6615C" w:themeColor="accent1"/>
                                  <w:sz w:val="28"/>
                                  <w:szCs w:val="28"/>
                                </w:rPr>
                              </w:pPr>
                              <w:bookmarkStart w:id="18" w:name="_Toc496444259"/>
                              <w:r>
                                <w:t xml:space="preserve">Ilustração </w:t>
                              </w:r>
                              <w:r>
                                <w:fldChar w:fldCharType="begin"/>
                              </w:r>
                              <w:r>
                                <w:instrText xml:space="preserve"> SEQ Ilustração \* ARABIC </w:instrText>
                              </w:r>
                              <w:r>
                                <w:fldChar w:fldCharType="separate"/>
                              </w:r>
                              <w:r w:rsidR="001B1316">
                                <w:rPr>
                                  <w:noProof/>
                                </w:rPr>
                                <w:t>3</w:t>
                              </w:r>
                              <w:r>
                                <w:fldChar w:fldCharType="end"/>
                              </w:r>
                              <w:r>
                                <w:t xml:space="preserve"> - Diagrama de casos de uso (Processo 2)</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C4210" id="Grupo 9" o:spid="_x0000_s1030" style="position:absolute;left:0;text-align:left;margin-left:12.9pt;margin-top:335.85pt;width:459.05pt;height:204.75pt;z-index:251672576;mso-width-relative:margin;mso-height-relative:margin" coordsize="6828469,306273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31" type="#_x0000_t75" style="position:absolute;left:102549;width:6725920;height:2751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1R&#10;mlzCAAAA2gAAAA8AAABkcnMvZG93bnJldi54bWxEj0FrAjEUhO+F/ofwCt5qVg+1rkaRgqUHUVb9&#10;AY/NM7uavGw3qbv+eyMIPQ4z8w0zX/bOiiu1ofasYDTMQBCXXtdsFBwP6/dPECEia7SeScGNAiwX&#10;ry9zzLXvuKDrPhqRIBxyVFDF2ORShrIih2HoG+LknXzrMCbZGqlb7BLcWTnOsg/psOa0UGFDXxWV&#10;l/2fU9AVuO12xe/tvCnN99TgwdrpWanBW7+agYjUx//ws/2jFUzgcSXdALm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UZpcwgAAANoAAAAPAAAAAAAAAAAAAAAAAJwCAABk&#10;cnMvZG93bnJldi54bWxQSwUGAAAAAAQABAD3AAAAiwMAAAAA&#10;">
                  <v:imagedata r:id="rId16" o:title=""/>
                  <v:path arrowok="t"/>
                </v:shape>
                <v:shape id="Caixa de Texto 8" o:spid="_x0000_s1032" type="#_x0000_t202" style="position:absolute;top:2803020;width:6725920;height:259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37264091" w14:textId="77777777" w:rsidR="00DA522A" w:rsidRPr="006525B6" w:rsidRDefault="00DA522A" w:rsidP="00CD2E29">
                        <w:pPr>
                          <w:pStyle w:val="Legenda"/>
                          <w:jc w:val="center"/>
                          <w:rPr>
                            <w:b/>
                            <w:bCs/>
                            <w:noProof/>
                            <w:color w:val="D6615C" w:themeColor="accent1"/>
                            <w:sz w:val="28"/>
                            <w:szCs w:val="28"/>
                          </w:rPr>
                        </w:pPr>
                        <w:bookmarkStart w:id="19" w:name="_Toc496444259"/>
                        <w:r>
                          <w:t xml:space="preserve">Ilustração </w:t>
                        </w:r>
                        <w:r>
                          <w:fldChar w:fldCharType="begin"/>
                        </w:r>
                        <w:r>
                          <w:instrText xml:space="preserve"> SEQ Ilustração \* ARABIC </w:instrText>
                        </w:r>
                        <w:r>
                          <w:fldChar w:fldCharType="separate"/>
                        </w:r>
                        <w:r w:rsidR="001B1316">
                          <w:rPr>
                            <w:noProof/>
                          </w:rPr>
                          <w:t>3</w:t>
                        </w:r>
                        <w:r>
                          <w:fldChar w:fldCharType="end"/>
                        </w:r>
                        <w:r>
                          <w:t xml:space="preserve"> - Diagrama de casos de uso (Processo 2)</w:t>
                        </w:r>
                        <w:bookmarkEnd w:id="19"/>
                      </w:p>
                    </w:txbxContent>
                  </v:textbox>
                </v:shape>
                <w10:wrap type="through"/>
              </v:group>
            </w:pict>
          </mc:Fallback>
        </mc:AlternateContent>
      </w:r>
      <w:r w:rsidR="00496938">
        <w:t>Caso de uso – Processo 2</w:t>
      </w:r>
      <w:bookmarkEnd w:id="17"/>
    </w:p>
    <w:p w14:paraId="5C373479" w14:textId="72244A47" w:rsidR="00415A3C" w:rsidRDefault="00AE168A" w:rsidP="00385D9E">
      <w:pPr>
        <w:pStyle w:val="Cabealho1"/>
        <w:numPr>
          <w:ilvl w:val="0"/>
          <w:numId w:val="0"/>
        </w:numPr>
        <w:ind w:left="991" w:hanging="435"/>
      </w:pPr>
      <w:bookmarkStart w:id="20" w:name="_Toc496445936"/>
      <w:r>
        <w:lastRenderedPageBreak/>
        <w:t xml:space="preserve">2.2.3 </w:t>
      </w:r>
      <w:r w:rsidR="00415A3C">
        <w:t xml:space="preserve">Caso de Uso </w:t>
      </w:r>
      <w:r w:rsidR="004842F8">
        <w:t xml:space="preserve">Diretor Geral, </w:t>
      </w:r>
      <w:r w:rsidR="00867A2F">
        <w:t>Informático</w:t>
      </w:r>
      <w:r w:rsidR="004842F8">
        <w:t xml:space="preserve"> e Dador</w:t>
      </w:r>
      <w:bookmarkEnd w:id="20"/>
    </w:p>
    <w:p w14:paraId="6BFBBB6E" w14:textId="60C5044C" w:rsidR="00415A3C" w:rsidRPr="00415A3C" w:rsidRDefault="00F40492" w:rsidP="00415A3C">
      <w:r>
        <w:rPr>
          <w:noProof/>
          <w:lang w:eastAsia="pt-PT"/>
        </w:rPr>
        <mc:AlternateContent>
          <mc:Choice Requires="wps">
            <w:drawing>
              <wp:anchor distT="0" distB="0" distL="114300" distR="114300" simplePos="0" relativeHeight="251675648" behindDoc="0" locked="0" layoutInCell="1" allowOverlap="1" wp14:anchorId="3CADC832" wp14:editId="3BE64E39">
                <wp:simplePos x="0" y="0"/>
                <wp:positionH relativeFrom="column">
                  <wp:posOffset>391160</wp:posOffset>
                </wp:positionH>
                <wp:positionV relativeFrom="paragraph">
                  <wp:posOffset>2538730</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1C666F1" w:rsidR="00DA522A" w:rsidRPr="00995506" w:rsidRDefault="00DA522A" w:rsidP="005712E6">
                            <w:pPr>
                              <w:pStyle w:val="Legenda"/>
                              <w:jc w:val="center"/>
                              <w:rPr>
                                <w:noProof/>
                                <w:color w:val="404040" w:themeColor="text1" w:themeTint="BF"/>
                                <w:sz w:val="22"/>
                                <w:szCs w:val="22"/>
                              </w:rPr>
                            </w:pPr>
                            <w:bookmarkStart w:id="21" w:name="_Toc496444260"/>
                            <w:r>
                              <w:t xml:space="preserve">Ilustração </w:t>
                            </w:r>
                            <w:r>
                              <w:fldChar w:fldCharType="begin"/>
                            </w:r>
                            <w:r>
                              <w:instrText xml:space="preserve"> SEQ Ilustração \* ARABIC </w:instrText>
                            </w:r>
                            <w:r>
                              <w:fldChar w:fldCharType="separate"/>
                            </w:r>
                            <w:r w:rsidR="001B1316">
                              <w:rPr>
                                <w:noProof/>
                              </w:rPr>
                              <w:t>4</w:t>
                            </w:r>
                            <w:r>
                              <w:fldChar w:fldCharType="end"/>
                            </w:r>
                            <w:r>
                              <w:t xml:space="preserve"> - Diagrama de casos de uso Diretor Geral, Informático e Dador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3" type="#_x0000_t202" style="position:absolute;left:0;text-align:left;margin-left:30.8pt;margin-top:199.9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" stroked="f">
                <v:textbox style="mso-fit-shape-to-text:t" inset="0,0,0,0">
                  <w:txbxContent>
                    <w:p w14:paraId="18692DE0" w14:textId="61C666F1" w:rsidR="00DA522A" w:rsidRPr="00995506" w:rsidRDefault="00DA522A" w:rsidP="005712E6">
                      <w:pPr>
                        <w:pStyle w:val="Legenda"/>
                        <w:jc w:val="center"/>
                        <w:rPr>
                          <w:noProof/>
                          <w:color w:val="404040" w:themeColor="text1" w:themeTint="BF"/>
                          <w:sz w:val="22"/>
                          <w:szCs w:val="22"/>
                        </w:rPr>
                      </w:pPr>
                      <w:bookmarkStart w:id="22" w:name="_Toc496444260"/>
                      <w:r>
                        <w:t xml:space="preserve">Ilustração </w:t>
                      </w:r>
                      <w:r>
                        <w:fldChar w:fldCharType="begin"/>
                      </w:r>
                      <w:r>
                        <w:instrText xml:space="preserve"> SEQ Ilustração \* ARABIC </w:instrText>
                      </w:r>
                      <w:r>
                        <w:fldChar w:fldCharType="separate"/>
                      </w:r>
                      <w:r w:rsidR="001B1316">
                        <w:rPr>
                          <w:noProof/>
                        </w:rPr>
                        <w:t>4</w:t>
                      </w:r>
                      <w:r>
                        <w:fldChar w:fldCharType="end"/>
                      </w:r>
                      <w:r>
                        <w:t xml:space="preserve"> - Diagrama de casos de uso Diretor Geral, Informático e Dador</w:t>
                      </w:r>
                      <w:bookmarkEnd w:id="22"/>
                    </w:p>
                  </w:txbxContent>
                </v:textbox>
                <w10:wrap type="tight"/>
              </v:shape>
            </w:pict>
          </mc:Fallback>
        </mc:AlternateContent>
      </w:r>
      <w:r>
        <w:rPr>
          <w:noProof/>
          <w:lang w:eastAsia="pt-PT"/>
        </w:rPr>
        <w:drawing>
          <wp:anchor distT="0" distB="0" distL="114300" distR="114300" simplePos="0" relativeHeight="251673600" behindDoc="0" locked="0" layoutInCell="1" allowOverlap="1" wp14:anchorId="1E09C6F5" wp14:editId="0142C2C3">
            <wp:simplePos x="0" y="0"/>
            <wp:positionH relativeFrom="column">
              <wp:posOffset>159385</wp:posOffset>
            </wp:positionH>
            <wp:positionV relativeFrom="paragraph">
              <wp:posOffset>255905</wp:posOffset>
            </wp:positionV>
            <wp:extent cx="5850255" cy="1982470"/>
            <wp:effectExtent l="0" t="0" r="0" b="0"/>
            <wp:wrapTight wrapText="bothSides">
              <wp:wrapPolygon edited="0">
                <wp:start x="0" y="0"/>
                <wp:lineTo x="0" y="21309"/>
                <wp:lineTo x="21476" y="21309"/>
                <wp:lineTo x="214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0255"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17B7D" w14:textId="5996A3B5" w:rsidR="00FC786E" w:rsidRDefault="00415A3C" w:rsidP="00385D9E">
      <w:pPr>
        <w:pStyle w:val="Cabealho1"/>
        <w:numPr>
          <w:ilvl w:val="1"/>
          <w:numId w:val="3"/>
        </w:numPr>
      </w:pPr>
      <w:bookmarkStart w:id="23" w:name="_Toc496445937"/>
      <w:r>
        <w:rPr>
          <w:noProof/>
          <w:lang w:eastAsia="pt-PT"/>
        </w:rPr>
        <w:lastRenderedPageBreak/>
        <mc:AlternateContent>
          <mc:Choice Requires="wpg">
            <w:drawing>
              <wp:anchor distT="0" distB="0" distL="114300" distR="114300" simplePos="0" relativeHeight="251655168" behindDoc="0" locked="0" layoutInCell="1" allowOverlap="1" wp14:anchorId="2841B7CE" wp14:editId="3ACB74F8">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DA522A" w:rsidRPr="00FC56C9" w:rsidRDefault="00DA522A" w:rsidP="00F60E15">
                              <w:pPr>
                                <w:pStyle w:val="Legenda"/>
                                <w:jc w:val="center"/>
                                <w:rPr>
                                  <w:b/>
                                  <w:bCs/>
                                  <w:noProof/>
                                  <w:color w:val="D6615C" w:themeColor="accent1"/>
                                  <w:sz w:val="28"/>
                                  <w:szCs w:val="28"/>
                                </w:rPr>
                              </w:pPr>
                              <w:bookmarkStart w:id="24" w:name="_Toc496444261"/>
                              <w:r>
                                <w:t xml:space="preserve">Ilustração </w:t>
                              </w:r>
                              <w:r>
                                <w:fldChar w:fldCharType="begin"/>
                              </w:r>
                              <w:r>
                                <w:instrText xml:space="preserve"> SEQ Ilustração \* ARABIC </w:instrText>
                              </w:r>
                              <w:r>
                                <w:fldChar w:fldCharType="separate"/>
                              </w:r>
                              <w:r w:rsidR="001B1316">
                                <w:rPr>
                                  <w:noProof/>
                                </w:rPr>
                                <w:t>5</w:t>
                              </w:r>
                              <w:r>
                                <w:fldChar w:fldCharType="end"/>
                              </w:r>
                              <w:r>
                                <w:t xml:space="preserve"> - BPMN Ciclo de Dádiva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4" style="position:absolute;left:0;text-align:left;margin-left:-58.55pt;margin-top:27.5pt;width:584.85pt;height:170.95pt;z-index:251655168"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khREr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GcdpCsVP4MRIxC6nGHWs2uBU6/o9YtqMF1iUn8ArhHvIpK7SaRaqWIlMp8Pzbv9ZFf&#10;rEZkh+t3Etm/NtT33epWIvP+ru4E0wmrTpCbeqZQWGgA8CaI2GBc1YmFUfUXEGPqT8ESlQxnTSLX&#10;iTOHERbwZ8H4dBrkpn3fyaVG008DwT3KT/sv1OiW+g5seVAdt+j4TQU0ug3lpyjCQoTy8Lg2KILw&#10;fgCeBync65Be/Tj8OA5aL39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">
                <v:shape id="Imagem 1" o:spid="_x0000_s1035"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9" o:title="MESTRADO/2%20ano/1%20semestre/LABDSOFT/Documentacao/processos/BPMN%20-%20Ciclo%20de%20Dadiva/BPMN_v2.png"/>
                  <v:path arrowok="t"/>
                </v:shape>
                <v:shape id="Caixa de Texto 2" o:spid="_x0000_s1036"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77777777" w:rsidR="00DA522A" w:rsidRPr="00FC56C9" w:rsidRDefault="00DA522A" w:rsidP="00F60E15">
                        <w:pPr>
                          <w:pStyle w:val="Legenda"/>
                          <w:jc w:val="center"/>
                          <w:rPr>
                            <w:b/>
                            <w:bCs/>
                            <w:noProof/>
                            <w:color w:val="D6615C" w:themeColor="accent1"/>
                            <w:sz w:val="28"/>
                            <w:szCs w:val="28"/>
                          </w:rPr>
                        </w:pPr>
                        <w:bookmarkStart w:id="25" w:name="_Toc496444261"/>
                        <w:r>
                          <w:t xml:space="preserve">Ilustração </w:t>
                        </w:r>
                        <w:r>
                          <w:fldChar w:fldCharType="begin"/>
                        </w:r>
                        <w:r>
                          <w:instrText xml:space="preserve"> SEQ Ilustração \* ARABIC </w:instrText>
                        </w:r>
                        <w:r>
                          <w:fldChar w:fldCharType="separate"/>
                        </w:r>
                        <w:r w:rsidR="001B1316">
                          <w:rPr>
                            <w:noProof/>
                          </w:rPr>
                          <w:t>5</w:t>
                        </w:r>
                        <w:r>
                          <w:fldChar w:fldCharType="end"/>
                        </w:r>
                        <w:r>
                          <w:t xml:space="preserve"> - BPMN Ciclo de Dádiva</w:t>
                        </w:r>
                        <w:bookmarkEnd w:id="25"/>
                      </w:p>
                    </w:txbxContent>
                  </v:textbox>
                </v:shape>
                <w10:wrap type="through"/>
              </v:group>
            </w:pict>
          </mc:Fallback>
        </mc:AlternateContent>
      </w:r>
      <w:r w:rsidR="00BC7DBB">
        <w:t xml:space="preserve">BPMN </w:t>
      </w:r>
      <w:r w:rsidR="00FC786E">
        <w:t xml:space="preserve">Processo </w:t>
      </w:r>
      <w:r w:rsidR="00F60E15">
        <w:t>1</w:t>
      </w:r>
      <w:bookmarkEnd w:id="23"/>
    </w:p>
    <w:p w14:paraId="7E1FA48B" w14:textId="00705619" w:rsidR="00FC786E" w:rsidRDefault="00625BB0" w:rsidP="00385D9E">
      <w:pPr>
        <w:pStyle w:val="Cabealho1"/>
        <w:numPr>
          <w:ilvl w:val="1"/>
          <w:numId w:val="3"/>
        </w:numPr>
      </w:pPr>
      <w:bookmarkStart w:id="26" w:name="_Toc496445938"/>
      <w:r>
        <w:rPr>
          <w:noProof/>
          <w:lang w:eastAsia="pt-PT"/>
        </w:rPr>
        <mc:AlternateContent>
          <mc:Choice Requires="wpg">
            <w:drawing>
              <wp:anchor distT="0" distB="0" distL="114300" distR="114300" simplePos="0" relativeHeight="251665408" behindDoc="0" locked="0" layoutInCell="1" allowOverlap="1" wp14:anchorId="70A3A82A" wp14:editId="78DE008E">
                <wp:simplePos x="0" y="0"/>
                <wp:positionH relativeFrom="column">
                  <wp:posOffset>42530</wp:posOffset>
                </wp:positionH>
                <wp:positionV relativeFrom="paragraph">
                  <wp:posOffset>2879725</wp:posOffset>
                </wp:positionV>
                <wp:extent cx="6297768" cy="4254973"/>
                <wp:effectExtent l="0" t="0" r="1905" b="12700"/>
                <wp:wrapThrough wrapText="bothSides">
                  <wp:wrapPolygon edited="0">
                    <wp:start x="0" y="0"/>
                    <wp:lineTo x="0" y="21536"/>
                    <wp:lineTo x="21519" y="21536"/>
                    <wp:lineTo x="21519"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6297768" cy="4254973"/>
                          <a:chOff x="0" y="0"/>
                          <a:chExt cx="6297768" cy="4254973"/>
                        </a:xfrm>
                      </wpg:grpSpPr>
                      <pic:pic xmlns:pic="http://schemas.openxmlformats.org/drawingml/2006/picture">
                        <pic:nvPicPr>
                          <pic:cNvPr id="3" name="Imagem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87135" cy="3977005"/>
                          </a:xfrm>
                          <a:prstGeom prst="rect">
                            <a:avLst/>
                          </a:prstGeom>
                          <a:noFill/>
                          <a:ln>
                            <a:noFill/>
                          </a:ln>
                        </pic:spPr>
                      </pic:pic>
                      <wps:wsp>
                        <wps:cNvPr id="4" name="Caixa de Texto 4"/>
                        <wps:cNvSpPr txBox="1"/>
                        <wps:spPr>
                          <a:xfrm>
                            <a:off x="10633" y="4125433"/>
                            <a:ext cx="6287135" cy="129540"/>
                          </a:xfrm>
                          <a:prstGeom prst="rect">
                            <a:avLst/>
                          </a:prstGeom>
                          <a:solidFill>
                            <a:prstClr val="white"/>
                          </a:solidFill>
                          <a:ln>
                            <a:noFill/>
                          </a:ln>
                          <a:effectLst/>
                        </wps:spPr>
                        <wps:txbx>
                          <w:txbxContent>
                            <w:p w14:paraId="25D397F9" w14:textId="5951B68E" w:rsidR="00DA522A" w:rsidRPr="008B1B91" w:rsidRDefault="00DA522A" w:rsidP="00F60E15">
                              <w:pPr>
                                <w:pStyle w:val="Legenda"/>
                                <w:jc w:val="center"/>
                                <w:rPr>
                                  <w:b/>
                                  <w:bCs/>
                                  <w:noProof/>
                                  <w:color w:val="D6615C" w:themeColor="accent1"/>
                                  <w:sz w:val="28"/>
                                  <w:szCs w:val="28"/>
                                </w:rPr>
                              </w:pPr>
                              <w:bookmarkStart w:id="27" w:name="_Toc496444262"/>
                              <w:r>
                                <w:t xml:space="preserve">Ilustração </w:t>
                              </w:r>
                              <w:r>
                                <w:fldChar w:fldCharType="begin"/>
                              </w:r>
                              <w:r>
                                <w:instrText xml:space="preserve"> SEQ Ilustração \* ARABIC </w:instrText>
                              </w:r>
                              <w:r>
                                <w:fldChar w:fldCharType="separate"/>
                              </w:r>
                              <w:r w:rsidR="001B1316">
                                <w:rPr>
                                  <w:noProof/>
                                </w:rPr>
                                <w:t>6</w:t>
                              </w:r>
                              <w:r>
                                <w:fldChar w:fldCharType="end"/>
                              </w:r>
                              <w:r>
                                <w:t xml:space="preserve"> - BPMN Pedido de Gâmetas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A3A82A" id="Grupo 15" o:spid="_x0000_s1037" style="position:absolute;left:0;text-align:left;margin-left:3.35pt;margin-top:226.75pt;width:495.9pt;height:335.05pt;z-index:251665408" coordsize="6297768,425497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">
                <v:shape id="Imagem 3" o:spid="_x0000_s1038" type="#_x0000_t75" style="position:absolute;width:6287135;height:3977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1&#10;Q/nDAAAA2gAAAA8AAABkcnMvZG93bnJldi54bWxEj0trAjEUhfeF/odwC+6cTCtImRqlOBQq4sIX&#10;pbvL5HYydXIzJFFHf70pCF0ezuPjTGa9bcWJfGgcK3jOchDEldMN1wp224/hK4gQkTW2jknBhQLM&#10;po8PEyy0O/OaTptYizTCoUAFJsaukDJUhiyGzHXEyftx3mJM0tdSezyncdvKlzwfS4sNJ4LBjuaG&#10;qsPmaBN3vl/0rvQr83W46u9VKH/jslRq8NS/v4GI1Mf/8L39qRWM4O9KugFye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VD+cMAAADaAAAADwAAAAAAAAAAAAAAAACcAgAA&#10;ZHJzL2Rvd25yZXYueG1sUEsFBgAAAAAEAAQA9wAAAIwDAAAAAA==&#10;">
                  <v:imagedata r:id="rId21" o:title=""/>
                  <v:path arrowok="t"/>
                </v:shape>
                <v:shape id="Caixa de Texto 4" o:spid="_x0000_s1039" type="#_x0000_t202" style="position:absolute;left:10633;top:4125433;width:6287135;height:129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5951B68E" w:rsidR="00DA522A" w:rsidRPr="008B1B91" w:rsidRDefault="00DA522A" w:rsidP="00F60E15">
                        <w:pPr>
                          <w:pStyle w:val="Legenda"/>
                          <w:jc w:val="center"/>
                          <w:rPr>
                            <w:b/>
                            <w:bCs/>
                            <w:noProof/>
                            <w:color w:val="D6615C" w:themeColor="accent1"/>
                            <w:sz w:val="28"/>
                            <w:szCs w:val="28"/>
                          </w:rPr>
                        </w:pPr>
                        <w:bookmarkStart w:id="28" w:name="_Toc496444262"/>
                        <w:r>
                          <w:t xml:space="preserve">Ilustração </w:t>
                        </w:r>
                        <w:r>
                          <w:fldChar w:fldCharType="begin"/>
                        </w:r>
                        <w:r>
                          <w:instrText xml:space="preserve"> SEQ Ilustração \* ARABIC </w:instrText>
                        </w:r>
                        <w:r>
                          <w:fldChar w:fldCharType="separate"/>
                        </w:r>
                        <w:r w:rsidR="001B1316">
                          <w:rPr>
                            <w:noProof/>
                          </w:rPr>
                          <w:t>6</w:t>
                        </w:r>
                        <w:r>
                          <w:fldChar w:fldCharType="end"/>
                        </w:r>
                        <w:r>
                          <w:t xml:space="preserve"> - BPMN Pedido de Gâmetas</w:t>
                        </w:r>
                        <w:bookmarkEnd w:id="28"/>
                      </w:p>
                    </w:txbxContent>
                  </v:textbox>
                </v:shape>
                <w10:wrap type="through"/>
              </v:group>
            </w:pict>
          </mc:Fallback>
        </mc:AlternateContent>
      </w:r>
      <w:r w:rsidR="00BC7DBB">
        <w:t>BPMN</w:t>
      </w:r>
      <w:r w:rsidR="00FC786E">
        <w:t xml:space="preserve"> Processo 2</w:t>
      </w:r>
      <w:bookmarkEnd w:id="26"/>
    </w:p>
    <w:p w14:paraId="213A0572" w14:textId="2C1099A9" w:rsidR="00625BB0" w:rsidRDefault="00625BB0" w:rsidP="00625BB0"/>
    <w:p w14:paraId="49EFAB0C" w14:textId="1F94C05B" w:rsidR="00625BB0" w:rsidRPr="00625BB0" w:rsidRDefault="00625BB0" w:rsidP="00625BB0"/>
    <w:p w14:paraId="4CD2CB1A" w14:textId="207DF34D" w:rsidR="001B4740" w:rsidRDefault="00FA7695" w:rsidP="00385D9E">
      <w:pPr>
        <w:pStyle w:val="Cabealho1"/>
        <w:numPr>
          <w:ilvl w:val="1"/>
          <w:numId w:val="3"/>
        </w:numPr>
      </w:pPr>
      <w:bookmarkStart w:id="29" w:name="_Toc496445939"/>
      <w:r>
        <w:lastRenderedPageBreak/>
        <w:t>Ambiente de Execução</w:t>
      </w:r>
      <w:bookmarkEnd w:id="29"/>
    </w:p>
    <w:p w14:paraId="53A53FA8" w14:textId="67CC0039" w:rsidR="00F12536" w:rsidRPr="0066159D" w:rsidRDefault="00124108" w:rsidP="00124108">
      <w:pPr>
        <w:jc w:val="both"/>
        <w:rPr>
          <w:color w:val="000000" w:themeColor="text1"/>
        </w:rPr>
      </w:pPr>
      <w:r w:rsidRPr="0066159D">
        <w:rPr>
          <w:color w:val="000000" w:themeColor="text1"/>
        </w:rPr>
        <w:t>A solução do produto, como aplicação web, deve ser abstraída do sistema operativo e ser compatível com os diversos browsers (Chrome, Safari, Microsoft Edge e Firefox).</w:t>
      </w:r>
    </w:p>
    <w:p w14:paraId="0587E5FA" w14:textId="598970DF" w:rsidR="001B4740" w:rsidRDefault="00305884" w:rsidP="00385D9E">
      <w:pPr>
        <w:pStyle w:val="Cabealho1"/>
        <w:numPr>
          <w:ilvl w:val="1"/>
          <w:numId w:val="3"/>
        </w:numPr>
      </w:pPr>
      <w:bookmarkStart w:id="30" w:name="_Toc496445940"/>
      <w:r>
        <w:t>Restrições de Design e Implementação</w:t>
      </w:r>
      <w:bookmarkEnd w:id="30"/>
    </w:p>
    <w:p w14:paraId="5FB6A85D" w14:textId="7B0E30AB" w:rsidR="005939D8" w:rsidRPr="0066159D" w:rsidRDefault="005939D8" w:rsidP="0066159D">
      <w:pPr>
        <w:jc w:val="both"/>
        <w:rPr>
          <w:color w:val="000000" w:themeColor="text1"/>
          <w:shd w:val="clear" w:color="auto" w:fill="FFFFFF"/>
        </w:rPr>
      </w:pPr>
      <w:r w:rsidRPr="0066159D">
        <w:rPr>
          <w:b/>
          <w:color w:val="000000" w:themeColor="text1"/>
          <w:shd w:val="clear" w:color="auto" w:fill="FFFFFF"/>
        </w:rPr>
        <w:t>Design:</w:t>
      </w:r>
      <w:r w:rsidRPr="0066159D">
        <w:rPr>
          <w:color w:val="000000" w:themeColor="text1"/>
          <w:shd w:val="clear" w:color="auto" w:fill="FFFFFF"/>
        </w:rPr>
        <w:t xml:space="preserve"> A aplicação deve ser desenhada tendo em conta o estilo arquitetural MVC (Model - View - Controller). Este estilo arquitetural foi o escolhido pois permite desenvolver software utilizando separação de responsabilidades, facilita a reutilização de código e a adição de recursos. Permite ainda utilizar uma abordagem orientada a testes que vai de encontro às necessidades enumeradas anteriormente.</w:t>
      </w:r>
    </w:p>
    <w:p w14:paraId="77484DA5" w14:textId="18EC21B5" w:rsidR="00F12536" w:rsidRPr="009D5D96" w:rsidRDefault="005939D8" w:rsidP="009D5D96">
      <w:pPr>
        <w:jc w:val="both"/>
        <w:rPr>
          <w:color w:val="000000" w:themeColor="text1"/>
          <w:shd w:val="clear" w:color="auto" w:fill="FFFFFF"/>
        </w:rPr>
      </w:pPr>
      <w:r w:rsidRPr="0066159D">
        <w:rPr>
          <w:b/>
          <w:color w:val="000000" w:themeColor="text1"/>
          <w:shd w:val="clear" w:color="auto" w:fill="FFFFFF"/>
        </w:rPr>
        <w:t>Implementação:</w:t>
      </w:r>
      <w:r w:rsidRPr="0066159D">
        <w:rPr>
          <w:color w:val="000000" w:themeColor="text1"/>
          <w:shd w:val="clear" w:color="auto" w:fill="FFFFFF"/>
        </w:rPr>
        <w:t xml:space="preserve"> A aplicação irá ser desenvolvida utilizando a framework </w:t>
      </w:r>
      <w:r w:rsidR="00C178BC">
        <w:rPr>
          <w:color w:val="000000" w:themeColor="text1"/>
          <w:shd w:val="clear" w:color="auto" w:fill="FFFFFF"/>
        </w:rPr>
        <w:t>ASP</w:t>
      </w:r>
      <w:r w:rsidRPr="0066159D">
        <w:rPr>
          <w:color w:val="000000" w:themeColor="text1"/>
          <w:shd w:val="clear" w:color="auto" w:fill="FFFFFF"/>
        </w:rPr>
        <w:t>.</w:t>
      </w:r>
      <w:r w:rsidR="00C178BC">
        <w:rPr>
          <w:color w:val="000000" w:themeColor="text1"/>
          <w:shd w:val="clear" w:color="auto" w:fill="FFFFFF"/>
        </w:rPr>
        <w:t>NET</w:t>
      </w:r>
      <w:r w:rsidRPr="0066159D">
        <w:rPr>
          <w:color w:val="000000" w:themeColor="text1"/>
          <w:shd w:val="clear" w:color="auto" w:fill="FFFFFF"/>
        </w:rPr>
        <w:t xml:space="preserve"> MVC. Tal escolha deve-se ao facto de esta framework ser orientada ao estilo arquitetural </w:t>
      </w:r>
      <w:r w:rsidR="00C178BC">
        <w:rPr>
          <w:color w:val="000000" w:themeColor="text1"/>
          <w:shd w:val="clear" w:color="auto" w:fill="FFFFFF"/>
        </w:rPr>
        <w:t xml:space="preserve">escolhido e já nos oferecer um conjunto </w:t>
      </w:r>
      <w:r w:rsidRPr="0066159D">
        <w:rPr>
          <w:color w:val="000000" w:themeColor="text1"/>
          <w:shd w:val="clear" w:color="auto" w:fill="FFFFFF"/>
        </w:rPr>
        <w:t>de bibliotecas que podem ajudar no desenvolvimento da mesma.</w:t>
      </w:r>
    </w:p>
    <w:p w14:paraId="2BD7BA6A" w14:textId="5B74C359" w:rsidR="001B4740" w:rsidRDefault="00FA7695" w:rsidP="00385D9E">
      <w:pPr>
        <w:pStyle w:val="Cabealho1"/>
        <w:numPr>
          <w:ilvl w:val="1"/>
          <w:numId w:val="3"/>
        </w:numPr>
      </w:pPr>
      <w:bookmarkStart w:id="31" w:name="_Toc496445941"/>
      <w:r>
        <w:t>Pressupostos e Dependências</w:t>
      </w:r>
      <w:bookmarkEnd w:id="31"/>
    </w:p>
    <w:bookmarkEnd w:id="1"/>
    <w:p w14:paraId="5CA8ADDF" w14:textId="6E24F4ED" w:rsidR="00872833" w:rsidRPr="0066159D" w:rsidRDefault="00C74476" w:rsidP="00EB4D65">
      <w:pPr>
        <w:jc w:val="both"/>
        <w:rPr>
          <w:color w:val="000000" w:themeColor="text1"/>
        </w:rPr>
      </w:pPr>
      <w:r w:rsidRPr="0066159D">
        <w:rPr>
          <w:color w:val="000000" w:themeColor="text1"/>
        </w:rPr>
        <w:t xml:space="preserve">O sistema não deve possuir dependências comerciais, </w:t>
      </w:r>
      <w:r w:rsidR="00DA522A">
        <w:rPr>
          <w:color w:val="000000" w:themeColor="text1"/>
        </w:rPr>
        <w:t xml:space="preserve">por isso </w:t>
      </w:r>
      <w:r w:rsidRPr="0066159D">
        <w:rPr>
          <w:color w:val="000000" w:themeColor="text1"/>
        </w:rPr>
        <w:t xml:space="preserve">qualquer framework ou biblioteca externa utilizada no desenvolvimento do sistema deve ser </w:t>
      </w:r>
      <w:r w:rsidR="008A1DD2" w:rsidRPr="0066159D">
        <w:rPr>
          <w:color w:val="000000" w:themeColor="text1"/>
        </w:rPr>
        <w:t>de uso comercial gratuito.</w:t>
      </w:r>
    </w:p>
    <w:p w14:paraId="01AC985E" w14:textId="4CD75928" w:rsidR="008A1DD2" w:rsidRPr="0066159D" w:rsidRDefault="008A1DD2" w:rsidP="00EB4D65">
      <w:pPr>
        <w:jc w:val="both"/>
        <w:rPr>
          <w:color w:val="000000" w:themeColor="text1"/>
        </w:rPr>
      </w:pPr>
      <w:r w:rsidRPr="0066159D">
        <w:rPr>
          <w:color w:val="000000" w:themeColor="text1"/>
        </w:rPr>
        <w:t xml:space="preserve">Existem organizações externas que irão ter ligação com o sistema, como é o caso do Hospital. As informações relativas aos materiais, respetivo preçário e stock irão ser enviadas pelo Hospital e </w:t>
      </w:r>
      <w:r w:rsidR="00382E72" w:rsidRPr="0066159D">
        <w:rPr>
          <w:color w:val="000000" w:themeColor="text1"/>
        </w:rPr>
        <w:t>consumidas</w:t>
      </w:r>
      <w:r w:rsidRPr="0066159D">
        <w:rPr>
          <w:color w:val="000000" w:themeColor="text1"/>
        </w:rPr>
        <w:t xml:space="preserve"> pelo nosso sistema.</w:t>
      </w:r>
    </w:p>
    <w:p w14:paraId="026B46E9" w14:textId="73A0E5F6" w:rsidR="00157B77" w:rsidRDefault="00382E72" w:rsidP="00EB4D65">
      <w:pPr>
        <w:jc w:val="both"/>
        <w:rPr>
          <w:color w:val="000000" w:themeColor="text1"/>
        </w:rPr>
      </w:pPr>
      <w:r w:rsidRPr="0066159D">
        <w:rPr>
          <w:color w:val="000000" w:themeColor="text1"/>
        </w:rPr>
        <w:t>Relativamente ao alojamento do sistema, assume-se que o cliente irá ficar responsável pelos custos associados ao alojamento e à infraestrutura de rede necessária.</w:t>
      </w:r>
    </w:p>
    <w:p w14:paraId="35D6C71F" w14:textId="316E6837" w:rsidR="009D5D96" w:rsidRDefault="009D5D96" w:rsidP="00385D9E">
      <w:pPr>
        <w:pStyle w:val="Cabealho1"/>
        <w:numPr>
          <w:ilvl w:val="1"/>
          <w:numId w:val="3"/>
        </w:numPr>
      </w:pPr>
      <w:bookmarkStart w:id="32" w:name="_Toc496445942"/>
      <w:r>
        <w:t>Documentação Utilizador</w:t>
      </w:r>
      <w:bookmarkEnd w:id="32"/>
    </w:p>
    <w:p w14:paraId="688C090C" w14:textId="1C93E43A" w:rsidR="00157B77" w:rsidRDefault="005371B6" w:rsidP="00CC33F7">
      <w:pPr>
        <w:jc w:val="both"/>
        <w:rPr>
          <w:color w:val="000000" w:themeColor="text1"/>
        </w:rPr>
      </w:pPr>
      <w:r>
        <w:rPr>
          <w:color w:val="000000" w:themeColor="text1"/>
        </w:rPr>
        <w:t>Anexado à solução de software, irá ser disponibilizado alguns documentos de forma a auxiliar a utilização do mesmo.</w:t>
      </w:r>
    </w:p>
    <w:p w14:paraId="106C0F4E" w14:textId="20D5D85C" w:rsidR="005371B6" w:rsidRDefault="005371B6" w:rsidP="0007265A">
      <w:pPr>
        <w:pStyle w:val="PargrafodaLista"/>
        <w:numPr>
          <w:ilvl w:val="0"/>
          <w:numId w:val="12"/>
        </w:numPr>
        <w:jc w:val="both"/>
        <w:rPr>
          <w:color w:val="000000" w:themeColor="text1"/>
        </w:rPr>
      </w:pPr>
      <w:r>
        <w:rPr>
          <w:color w:val="000000" w:themeColor="text1"/>
        </w:rPr>
        <w:t>Manual de utilizador</w:t>
      </w:r>
      <w:r w:rsidR="00EB4D65">
        <w:rPr>
          <w:color w:val="000000" w:themeColor="text1"/>
        </w:rPr>
        <w:t>;</w:t>
      </w:r>
    </w:p>
    <w:p w14:paraId="54C0FB1B" w14:textId="46DA01C9" w:rsidR="00107127" w:rsidRPr="00FB3034" w:rsidRDefault="00107127" w:rsidP="0007265A">
      <w:pPr>
        <w:pStyle w:val="PargrafodaLista"/>
        <w:numPr>
          <w:ilvl w:val="0"/>
          <w:numId w:val="12"/>
        </w:numPr>
        <w:jc w:val="both"/>
        <w:rPr>
          <w:color w:val="000000" w:themeColor="text1"/>
        </w:rPr>
      </w:pPr>
      <w:r>
        <w:rPr>
          <w:color w:val="000000" w:themeColor="text1"/>
        </w:rPr>
        <w:t>Documento com as APIs, bibliotecas utilizadas</w:t>
      </w:r>
      <w:r w:rsidR="00EB4D65">
        <w:rPr>
          <w:color w:val="000000" w:themeColor="text1"/>
        </w:rPr>
        <w:t>.</w:t>
      </w:r>
    </w:p>
    <w:p w14:paraId="1B8304D7" w14:textId="77777777" w:rsidR="005371B6" w:rsidRDefault="005371B6" w:rsidP="00CC33F7">
      <w:pPr>
        <w:jc w:val="both"/>
        <w:rPr>
          <w:color w:val="000000" w:themeColor="text1"/>
        </w:rPr>
      </w:pPr>
    </w:p>
    <w:p w14:paraId="5F43F83D" w14:textId="77777777" w:rsidR="00157B77" w:rsidRDefault="00157B77" w:rsidP="00CC33F7">
      <w:pPr>
        <w:jc w:val="both"/>
        <w:rPr>
          <w:color w:val="000000" w:themeColor="text1"/>
        </w:rPr>
      </w:pPr>
    </w:p>
    <w:p w14:paraId="4D9715B3" w14:textId="77777777" w:rsidR="00157B77" w:rsidRDefault="00157B77" w:rsidP="00CC33F7">
      <w:pPr>
        <w:jc w:val="both"/>
        <w:rPr>
          <w:color w:val="000000" w:themeColor="text1"/>
        </w:rPr>
      </w:pPr>
    </w:p>
    <w:p w14:paraId="38285031" w14:textId="77777777" w:rsidR="00157B77" w:rsidRDefault="00157B77" w:rsidP="00CC33F7">
      <w:pPr>
        <w:jc w:val="both"/>
        <w:rPr>
          <w:color w:val="000000" w:themeColor="text1"/>
        </w:rPr>
      </w:pPr>
    </w:p>
    <w:p w14:paraId="7D992B4F" w14:textId="77777777" w:rsidR="00157B77" w:rsidRDefault="00157B77" w:rsidP="00CC33F7">
      <w:pPr>
        <w:jc w:val="both"/>
        <w:rPr>
          <w:color w:val="000000" w:themeColor="text1"/>
        </w:rPr>
      </w:pPr>
    </w:p>
    <w:p w14:paraId="781F68C9" w14:textId="77777777" w:rsidR="00157B77" w:rsidRDefault="00157B77" w:rsidP="00CC33F7">
      <w:pPr>
        <w:jc w:val="both"/>
        <w:rPr>
          <w:color w:val="000000" w:themeColor="text1"/>
        </w:rPr>
      </w:pPr>
    </w:p>
    <w:p w14:paraId="78CA4773" w14:textId="77777777" w:rsidR="00157B77" w:rsidRPr="00CC33F7" w:rsidRDefault="00157B77" w:rsidP="00C178BC">
      <w:pPr>
        <w:ind w:left="0"/>
        <w:jc w:val="both"/>
        <w:rPr>
          <w:color w:val="000000" w:themeColor="text1"/>
        </w:rPr>
      </w:pPr>
    </w:p>
    <w:p w14:paraId="4E5A02C5" w14:textId="77777777" w:rsidR="00511EE5" w:rsidRDefault="00511EE5" w:rsidP="00385D9E">
      <w:pPr>
        <w:pStyle w:val="Cabealho1"/>
        <w:ind w:left="288" w:hanging="288"/>
      </w:pPr>
      <w:bookmarkStart w:id="33" w:name="_Toc495956736"/>
      <w:bookmarkStart w:id="34" w:name="_Toc496445943"/>
      <w:r>
        <w:lastRenderedPageBreak/>
        <w:t>Requisitos do Sistema</w:t>
      </w:r>
      <w:bookmarkEnd w:id="33"/>
      <w:bookmarkEnd w:id="34"/>
    </w:p>
    <w:p w14:paraId="6E292D09" w14:textId="77777777" w:rsidR="00511EE5" w:rsidRPr="00735567" w:rsidRDefault="00511EE5" w:rsidP="00735567">
      <w:pPr>
        <w:jc w:val="both"/>
        <w:rPr>
          <w:color w:val="000000" w:themeColor="text1"/>
        </w:rPr>
      </w:pPr>
      <w:r w:rsidRPr="00735567">
        <w:rPr>
          <w:color w:val="000000" w:themeColor="text1"/>
        </w:rPr>
        <w:t>Esta secção contém todos os requisitos funcionais e requisitos de qualidade do sistema, que dão uma descrição detalhada do sistema, bem como das suas características.</w:t>
      </w:r>
    </w:p>
    <w:p w14:paraId="3CB19A92" w14:textId="6B819A6C" w:rsidR="00511EE5" w:rsidRDefault="00511EE5" w:rsidP="00385D9E">
      <w:pPr>
        <w:pStyle w:val="Cabealho1"/>
        <w:numPr>
          <w:ilvl w:val="1"/>
          <w:numId w:val="3"/>
        </w:numPr>
      </w:pPr>
      <w:bookmarkStart w:id="35" w:name="_Toc495956737"/>
      <w:bookmarkStart w:id="36" w:name="_Toc496445944"/>
      <w:r>
        <w:t>Requisito REQ-01</w:t>
      </w:r>
      <w:bookmarkEnd w:id="35"/>
      <w:bookmarkEnd w:id="36"/>
    </w:p>
    <w:p w14:paraId="0483A6E3" w14:textId="2E4A17D9" w:rsidR="00511EE5" w:rsidRPr="00735567" w:rsidRDefault="00511EE5" w:rsidP="00511EE5">
      <w:pPr>
        <w:ind w:left="720"/>
        <w:rPr>
          <w:color w:val="000000" w:themeColor="text1"/>
        </w:rPr>
      </w:pPr>
      <w:r w:rsidRPr="00735567">
        <w:rPr>
          <w:color w:val="000000" w:themeColor="text1"/>
        </w:rPr>
        <w:t>REQ-01: Registar dados do dador.</w:t>
      </w:r>
    </w:p>
    <w:p w14:paraId="49A60FC2" w14:textId="77777777" w:rsidR="00511EE5" w:rsidRPr="00412256" w:rsidRDefault="00511EE5" w:rsidP="00385D9E">
      <w:pPr>
        <w:pStyle w:val="Cabealho1"/>
        <w:numPr>
          <w:ilvl w:val="2"/>
          <w:numId w:val="3"/>
        </w:numPr>
        <w:rPr>
          <w:lang w:val="en-US"/>
        </w:rPr>
      </w:pPr>
      <w:r w:rsidRPr="00654444">
        <w:t xml:space="preserve"> </w:t>
      </w:r>
      <w:bookmarkStart w:id="37" w:name="_Toc495956738"/>
      <w:bookmarkStart w:id="38" w:name="_Toc496445945"/>
      <w:r>
        <w:rPr>
          <w:lang w:val="en-US"/>
        </w:rPr>
        <w:t>Descrição</w:t>
      </w:r>
      <w:bookmarkEnd w:id="37"/>
      <w:bookmarkEnd w:id="38"/>
    </w:p>
    <w:p w14:paraId="02B74F49" w14:textId="77777777" w:rsidR="00511EE5" w:rsidRPr="00735567" w:rsidRDefault="00511EE5" w:rsidP="00511EE5">
      <w:pPr>
        <w:ind w:left="1440"/>
        <w:jc w:val="both"/>
        <w:rPr>
          <w:color w:val="000000" w:themeColor="text1"/>
        </w:rPr>
      </w:pPr>
      <w:r w:rsidRPr="00735567">
        <w:rPr>
          <w:color w:val="000000" w:themeColor="text1"/>
        </w:rPr>
        <w:t>O(a) Enfermeiro(a) recolhe os dados básicos do possível dador, nomeadamente o nome, data de nascimento, género, morada, contacto telefónico, e-mail, CC/BI e o NIF. Estes dados devem ser registados no sistema, criando assim uma ficha de identificação do dador, onde poderão ser anexadas novas informações consoante o seu envolvimento nos restantes processos do banco.</w:t>
      </w:r>
    </w:p>
    <w:p w14:paraId="4D6953C6" w14:textId="77777777" w:rsidR="00511EE5" w:rsidRDefault="00511EE5" w:rsidP="00385D9E">
      <w:pPr>
        <w:pStyle w:val="Cabealho1"/>
        <w:numPr>
          <w:ilvl w:val="2"/>
          <w:numId w:val="3"/>
        </w:numPr>
      </w:pPr>
      <w:r w:rsidRPr="00654444">
        <w:t xml:space="preserve"> </w:t>
      </w:r>
      <w:bookmarkStart w:id="39" w:name="_Toc495956739"/>
      <w:bookmarkStart w:id="40" w:name="_Toc496445946"/>
      <w:r>
        <w:t>Simulação/Sequência de Respostas</w:t>
      </w:r>
      <w:bookmarkEnd w:id="39"/>
      <w:bookmarkEnd w:id="40"/>
    </w:p>
    <w:p w14:paraId="5CBFABDF" w14:textId="77777777" w:rsidR="00511EE5" w:rsidRDefault="00511EE5" w:rsidP="00511EE5">
      <w:pPr>
        <w:ind w:left="1440"/>
        <w:rPr>
          <w:lang w:val="en-US"/>
        </w:rPr>
      </w:pPr>
      <w:r>
        <w:rPr>
          <w:lang w:val="en-US"/>
        </w:rPr>
        <w:t xml:space="preserve"> </w:t>
      </w:r>
    </w:p>
    <w:p w14:paraId="40316BCB" w14:textId="77777777" w:rsidR="00511EE5" w:rsidRPr="00883B67" w:rsidRDefault="00511EE5" w:rsidP="00385D9E">
      <w:pPr>
        <w:ind w:left="1008" w:firstLine="432"/>
        <w:outlineLvl w:val="0"/>
        <w:rPr>
          <w:b/>
          <w:lang w:val="en-US"/>
        </w:rPr>
      </w:pPr>
      <w:r w:rsidRPr="00883B67">
        <w:rPr>
          <w:b/>
          <w:lang w:val="en-US"/>
        </w:rPr>
        <w:t>Pré-Condições:</w:t>
      </w:r>
    </w:p>
    <w:p w14:paraId="430126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possível dador tem em sua posse todos os documentos necessários para o registo.</w:t>
      </w:r>
    </w:p>
    <w:p w14:paraId="1E21BD73" w14:textId="3704D16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w:t>
      </w:r>
    </w:p>
    <w:p w14:paraId="0F6DB45B" w14:textId="77777777" w:rsidR="00511EE5" w:rsidRPr="00883B67" w:rsidRDefault="00511EE5" w:rsidP="00385D9E">
      <w:pPr>
        <w:ind w:left="1008" w:firstLine="432"/>
        <w:outlineLvl w:val="0"/>
        <w:rPr>
          <w:b/>
        </w:rPr>
      </w:pPr>
      <w:r w:rsidRPr="00883B67">
        <w:rPr>
          <w:b/>
        </w:rPr>
        <w:t>Fluxo de Eventos:</w:t>
      </w:r>
    </w:p>
    <w:p w14:paraId="7EACB6C9" w14:textId="4EE1D99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42ED31E8" w14:textId="496493A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um novo dador.</w:t>
      </w:r>
    </w:p>
    <w:p w14:paraId="20A078E9" w14:textId="328035F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insere os dados (nome, data de nascimento, etc).</w:t>
      </w:r>
    </w:p>
    <w:p w14:paraId="474B3E23" w14:textId="7BA2501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do novo dador.</w:t>
      </w:r>
    </w:p>
    <w:p w14:paraId="2C9BA719" w14:textId="77777777" w:rsidR="00511EE5" w:rsidRPr="00883B67" w:rsidRDefault="00511EE5" w:rsidP="00385D9E">
      <w:pPr>
        <w:ind w:left="1008" w:firstLine="432"/>
        <w:outlineLvl w:val="0"/>
        <w:rPr>
          <w:b/>
        </w:rPr>
      </w:pPr>
      <w:r w:rsidRPr="00883B67">
        <w:rPr>
          <w:b/>
        </w:rPr>
        <w:t>Pós-Condições:</w:t>
      </w:r>
    </w:p>
    <w:p w14:paraId="6A663083"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D6007E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81BFB7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dador.</w:t>
      </w:r>
    </w:p>
    <w:p w14:paraId="048BCAD9" w14:textId="77777777" w:rsidR="00511EE5" w:rsidRPr="00883B67" w:rsidRDefault="00511EE5" w:rsidP="00385D9E">
      <w:pPr>
        <w:ind w:left="1008" w:firstLine="432"/>
        <w:outlineLvl w:val="0"/>
        <w:rPr>
          <w:b/>
          <w:color w:val="000000" w:themeColor="text1"/>
          <w:lang w:val="en-US"/>
        </w:rPr>
      </w:pPr>
      <w:r w:rsidRPr="00883B67">
        <w:rPr>
          <w:b/>
        </w:rPr>
        <w:t>Validações</w:t>
      </w:r>
      <w:r w:rsidRPr="00883B67">
        <w:rPr>
          <w:b/>
          <w:color w:val="000000" w:themeColor="text1"/>
          <w:lang w:val="en-US"/>
        </w:rPr>
        <w:t>:</w:t>
      </w:r>
    </w:p>
    <w:p w14:paraId="01F1918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2B6949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idade deve estar compreendida entre os 18 e os 75 anos.</w:t>
      </w:r>
    </w:p>
    <w:p w14:paraId="0135A2B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NIF deve ser constituído por 9 dígitos.</w:t>
      </w:r>
    </w:p>
    <w:p w14:paraId="01AF666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contacto telefónico deve ser constituído por 9 dígitos.</w:t>
      </w:r>
    </w:p>
    <w:p w14:paraId="40F91C52" w14:textId="77777777" w:rsidR="00511EE5" w:rsidRDefault="00511EE5" w:rsidP="00735567">
      <w:pPr>
        <w:jc w:val="both"/>
        <w:rPr>
          <w:b/>
        </w:rPr>
      </w:pPr>
    </w:p>
    <w:p w14:paraId="2FC04806" w14:textId="77777777" w:rsidR="00511EE5" w:rsidRDefault="00511EE5" w:rsidP="00511EE5">
      <w:pPr>
        <w:rPr>
          <w:b/>
        </w:rPr>
      </w:pPr>
    </w:p>
    <w:p w14:paraId="7E97CB51" w14:textId="660E2315" w:rsidR="00511EE5" w:rsidRDefault="00511EE5" w:rsidP="00385D9E">
      <w:pPr>
        <w:pStyle w:val="Cabealho1"/>
        <w:numPr>
          <w:ilvl w:val="1"/>
          <w:numId w:val="3"/>
        </w:numPr>
      </w:pPr>
      <w:bookmarkStart w:id="41" w:name="_Toc496445947"/>
      <w:r>
        <w:lastRenderedPageBreak/>
        <w:t>Requisito REQ-02</w:t>
      </w:r>
      <w:bookmarkEnd w:id="41"/>
    </w:p>
    <w:p w14:paraId="205FEB06" w14:textId="4764D497" w:rsidR="00511EE5" w:rsidRPr="00735567" w:rsidRDefault="00511EE5" w:rsidP="00511EE5">
      <w:pPr>
        <w:ind w:left="720"/>
        <w:rPr>
          <w:color w:val="000000" w:themeColor="text1"/>
        </w:rPr>
      </w:pPr>
      <w:r w:rsidRPr="00735567">
        <w:rPr>
          <w:color w:val="000000" w:themeColor="text1"/>
        </w:rPr>
        <w:t>REQ-02: Gerir amostras.</w:t>
      </w:r>
    </w:p>
    <w:p w14:paraId="1AC7FDC1" w14:textId="77777777" w:rsidR="00511EE5" w:rsidRPr="00412256" w:rsidRDefault="00511EE5" w:rsidP="00385D9E">
      <w:pPr>
        <w:pStyle w:val="Cabealho1"/>
        <w:numPr>
          <w:ilvl w:val="2"/>
          <w:numId w:val="3"/>
        </w:numPr>
        <w:rPr>
          <w:lang w:val="en-US"/>
        </w:rPr>
      </w:pPr>
      <w:r w:rsidRPr="00654444">
        <w:t xml:space="preserve"> </w:t>
      </w:r>
      <w:bookmarkStart w:id="42" w:name="_Toc496445948"/>
      <w:r>
        <w:rPr>
          <w:lang w:val="en-US"/>
        </w:rPr>
        <w:t>Descrição</w:t>
      </w:r>
      <w:bookmarkEnd w:id="42"/>
    </w:p>
    <w:p w14:paraId="055E8DEA" w14:textId="77777777" w:rsidR="00511EE5" w:rsidRPr="00735567" w:rsidRDefault="00511EE5" w:rsidP="00511EE5">
      <w:pPr>
        <w:ind w:left="1440"/>
        <w:jc w:val="both"/>
        <w:rPr>
          <w:color w:val="000000" w:themeColor="text1"/>
        </w:rPr>
      </w:pPr>
      <w:r w:rsidRPr="00735567">
        <w:rPr>
          <w:color w:val="000000" w:themeColor="text1"/>
        </w:rPr>
        <w:t>O(a) Enfermeiro(a) insere dados que permitam identificar uma determinada amostra no sistema, com o intuito dessa informação ser impressa na forma de uma etiqueta e posteriormente, ser associada a uma determinada amostra.</w:t>
      </w:r>
    </w:p>
    <w:p w14:paraId="1776F159" w14:textId="77777777" w:rsidR="00511EE5" w:rsidRDefault="00511EE5" w:rsidP="00385D9E">
      <w:pPr>
        <w:pStyle w:val="Cabealho1"/>
        <w:numPr>
          <w:ilvl w:val="2"/>
          <w:numId w:val="3"/>
        </w:numPr>
      </w:pPr>
      <w:r w:rsidRPr="00654444">
        <w:t xml:space="preserve"> </w:t>
      </w:r>
      <w:bookmarkStart w:id="43" w:name="_Toc496445949"/>
      <w:r>
        <w:t>Simulação/Sequência de Respostas</w:t>
      </w:r>
      <w:bookmarkEnd w:id="43"/>
    </w:p>
    <w:p w14:paraId="4915A4AB" w14:textId="77777777" w:rsidR="00511EE5" w:rsidRDefault="00511EE5" w:rsidP="004640D1">
      <w:pPr>
        <w:ind w:left="2160"/>
        <w:rPr>
          <w:lang w:val="en-US"/>
        </w:rPr>
      </w:pPr>
      <w:r>
        <w:rPr>
          <w:lang w:val="en-US"/>
        </w:rPr>
        <w:t xml:space="preserve"> </w:t>
      </w:r>
    </w:p>
    <w:p w14:paraId="5E5B1CF2" w14:textId="77777777" w:rsidR="00511EE5" w:rsidRPr="004640D1" w:rsidRDefault="00511EE5" w:rsidP="00385D9E">
      <w:pPr>
        <w:ind w:left="1008" w:firstLine="432"/>
        <w:outlineLvl w:val="0"/>
        <w:rPr>
          <w:b/>
          <w:color w:val="000000" w:themeColor="text1"/>
          <w:lang w:val="en-US"/>
        </w:rPr>
      </w:pPr>
      <w:r w:rsidRPr="004640D1">
        <w:rPr>
          <w:b/>
          <w:color w:val="000000" w:themeColor="text1"/>
          <w:lang w:val="en-US"/>
        </w:rPr>
        <w:t>Pré-Condições:</w:t>
      </w:r>
    </w:p>
    <w:p w14:paraId="68724E2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dispositivo de impressão associado ao sistema.</w:t>
      </w:r>
    </w:p>
    <w:p w14:paraId="042DDB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fazer a gestão de amostras. </w:t>
      </w:r>
    </w:p>
    <w:p w14:paraId="6E3D59F5" w14:textId="77777777" w:rsidR="00511EE5" w:rsidRPr="004640D1" w:rsidRDefault="00511EE5" w:rsidP="00385D9E">
      <w:pPr>
        <w:ind w:left="1008" w:firstLine="432"/>
        <w:outlineLvl w:val="0"/>
        <w:rPr>
          <w:b/>
          <w:color w:val="000000" w:themeColor="text1"/>
        </w:rPr>
      </w:pPr>
      <w:r w:rsidRPr="004640D1">
        <w:rPr>
          <w:b/>
          <w:color w:val="000000" w:themeColor="text1"/>
        </w:rPr>
        <w:t>Fluxo de Eventos:</w:t>
      </w:r>
    </w:p>
    <w:p w14:paraId="42B0F055"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inicia sessão no sistema</w:t>
      </w:r>
    </w:p>
    <w:p w14:paraId="1900CF1D"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acede à secção de identificação de uma amostra.</w:t>
      </w:r>
    </w:p>
    <w:p w14:paraId="4F164408"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insere os dados.</w:t>
      </w:r>
    </w:p>
    <w:p w14:paraId="243CBF19"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dá ordem de impressão da etiqueta gerada pelo sistema.</w:t>
      </w:r>
    </w:p>
    <w:p w14:paraId="497BF3E7"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associa fisicamente a etiqueta à amostra.</w:t>
      </w:r>
    </w:p>
    <w:p w14:paraId="3348CC3F" w14:textId="77777777" w:rsidR="00511EE5" w:rsidRPr="004640D1" w:rsidRDefault="00511EE5" w:rsidP="00385D9E">
      <w:pPr>
        <w:ind w:left="1008" w:firstLine="432"/>
        <w:outlineLvl w:val="0"/>
        <w:rPr>
          <w:b/>
          <w:color w:val="000000" w:themeColor="text1"/>
        </w:rPr>
      </w:pPr>
      <w:r w:rsidRPr="004640D1">
        <w:rPr>
          <w:b/>
          <w:color w:val="000000" w:themeColor="text1"/>
        </w:rPr>
        <w:t>Pós-Condições:</w:t>
      </w:r>
    </w:p>
    <w:p w14:paraId="0AD052E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7508018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F2EE9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55CF8780" w14:textId="77777777" w:rsidR="00511EE5" w:rsidRPr="004640D1" w:rsidRDefault="00511EE5" w:rsidP="00385D9E">
      <w:pPr>
        <w:ind w:left="1008" w:firstLine="432"/>
        <w:outlineLvl w:val="0"/>
        <w:rPr>
          <w:b/>
          <w:color w:val="000000" w:themeColor="text1"/>
          <w:lang w:val="en-US"/>
        </w:rPr>
      </w:pPr>
      <w:r w:rsidRPr="004640D1">
        <w:rPr>
          <w:b/>
          <w:color w:val="000000" w:themeColor="text1"/>
          <w:lang w:val="en-US"/>
        </w:rPr>
        <w:t>Validações:</w:t>
      </w:r>
    </w:p>
    <w:p w14:paraId="158E11C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064C64FF" w14:textId="77777777" w:rsidR="00511EE5" w:rsidRPr="00735567" w:rsidRDefault="00511EE5" w:rsidP="00511EE5">
      <w:pPr>
        <w:rPr>
          <w:b/>
          <w:color w:val="000000" w:themeColor="text1"/>
        </w:rPr>
      </w:pPr>
    </w:p>
    <w:p w14:paraId="3BCB477B" w14:textId="77777777" w:rsidR="00511EE5" w:rsidRDefault="00511EE5" w:rsidP="00511EE5">
      <w:pPr>
        <w:rPr>
          <w:b/>
        </w:rPr>
      </w:pPr>
    </w:p>
    <w:p w14:paraId="0082000C" w14:textId="77777777" w:rsidR="00511EE5" w:rsidRDefault="00511EE5" w:rsidP="00511EE5">
      <w:pPr>
        <w:rPr>
          <w:b/>
        </w:rPr>
      </w:pPr>
    </w:p>
    <w:p w14:paraId="16486EFB" w14:textId="77777777" w:rsidR="00511EE5" w:rsidRDefault="00511EE5" w:rsidP="00511EE5">
      <w:pPr>
        <w:rPr>
          <w:b/>
        </w:rPr>
      </w:pPr>
    </w:p>
    <w:p w14:paraId="73D64383" w14:textId="77777777" w:rsidR="00511EE5" w:rsidRDefault="00511EE5" w:rsidP="00511EE5">
      <w:pPr>
        <w:rPr>
          <w:b/>
        </w:rPr>
      </w:pPr>
    </w:p>
    <w:p w14:paraId="7DE8E3FF" w14:textId="77777777" w:rsidR="00511EE5" w:rsidRDefault="00511EE5" w:rsidP="00511EE5">
      <w:pPr>
        <w:rPr>
          <w:b/>
        </w:rPr>
      </w:pPr>
    </w:p>
    <w:p w14:paraId="6A7FA957" w14:textId="77777777" w:rsidR="00511EE5" w:rsidRDefault="00511EE5" w:rsidP="00511EE5">
      <w:pPr>
        <w:rPr>
          <w:b/>
        </w:rPr>
      </w:pPr>
    </w:p>
    <w:p w14:paraId="3E906A9D" w14:textId="77777777" w:rsidR="00511EE5" w:rsidRDefault="00511EE5" w:rsidP="00511EE5">
      <w:pPr>
        <w:rPr>
          <w:b/>
        </w:rPr>
      </w:pPr>
    </w:p>
    <w:p w14:paraId="4556D41D" w14:textId="77777777" w:rsidR="00511EE5" w:rsidRDefault="00511EE5" w:rsidP="00511EE5">
      <w:pPr>
        <w:rPr>
          <w:b/>
        </w:rPr>
      </w:pPr>
    </w:p>
    <w:p w14:paraId="2F143687" w14:textId="023C7748" w:rsidR="00511EE5" w:rsidRDefault="00511EE5" w:rsidP="00385D9E">
      <w:pPr>
        <w:pStyle w:val="Cabealho1"/>
        <w:numPr>
          <w:ilvl w:val="1"/>
          <w:numId w:val="3"/>
        </w:numPr>
      </w:pPr>
      <w:bookmarkStart w:id="44" w:name="_Toc496445950"/>
      <w:r>
        <w:lastRenderedPageBreak/>
        <w:t>Requisito REQ-03</w:t>
      </w:r>
      <w:bookmarkEnd w:id="44"/>
    </w:p>
    <w:p w14:paraId="357C924A" w14:textId="2C899319" w:rsidR="00511EE5" w:rsidRPr="00735567" w:rsidRDefault="00511EE5" w:rsidP="00511EE5">
      <w:pPr>
        <w:ind w:left="720"/>
        <w:rPr>
          <w:color w:val="000000" w:themeColor="text1"/>
        </w:rPr>
      </w:pPr>
      <w:r w:rsidRPr="00735567">
        <w:rPr>
          <w:color w:val="000000" w:themeColor="text1"/>
        </w:rPr>
        <w:t xml:space="preserve">REQ-03: Registar materiais </w:t>
      </w:r>
      <w:r w:rsidR="00C40DFC">
        <w:rPr>
          <w:color w:val="000000" w:themeColor="text1"/>
        </w:rPr>
        <w:t xml:space="preserve">médicos </w:t>
      </w:r>
      <w:r w:rsidRPr="00735567">
        <w:rPr>
          <w:color w:val="000000" w:themeColor="text1"/>
        </w:rPr>
        <w:t>utilizados.</w:t>
      </w:r>
    </w:p>
    <w:p w14:paraId="0704F209" w14:textId="77777777" w:rsidR="00511EE5" w:rsidRPr="00412256" w:rsidRDefault="00511EE5" w:rsidP="00385D9E">
      <w:pPr>
        <w:pStyle w:val="Cabealho1"/>
        <w:numPr>
          <w:ilvl w:val="2"/>
          <w:numId w:val="3"/>
        </w:numPr>
        <w:rPr>
          <w:lang w:val="en-US"/>
        </w:rPr>
      </w:pPr>
      <w:r w:rsidRPr="00654444">
        <w:t xml:space="preserve"> </w:t>
      </w:r>
      <w:bookmarkStart w:id="45" w:name="_Toc496445951"/>
      <w:r>
        <w:rPr>
          <w:lang w:val="en-US"/>
        </w:rPr>
        <w:t>Descrição</w:t>
      </w:r>
      <w:bookmarkEnd w:id="45"/>
    </w:p>
    <w:p w14:paraId="63C5EBE1" w14:textId="77777777" w:rsidR="00511EE5" w:rsidRPr="00735567" w:rsidRDefault="00511EE5" w:rsidP="00511EE5">
      <w:pPr>
        <w:ind w:left="1440"/>
        <w:jc w:val="both"/>
        <w:rPr>
          <w:color w:val="000000" w:themeColor="text1"/>
        </w:rPr>
      </w:pPr>
      <w:r w:rsidRPr="00735567">
        <w:rPr>
          <w:color w:val="000000" w:themeColor="text1"/>
        </w:rPr>
        <w:t>O(a) Enfermeiro(a) regista no sistema os materiais utilizados, assim como a respetiva quantidade. Os materiais disponíveis nas instalações já se encontram registados e categorizados no sistema, ficando o(a) Enfermeiro(a) apenas encarregue de registar quais usou e em que quantidade, de modo a ser possível realizar estudos a nível de custos operacionais do banco.</w:t>
      </w:r>
    </w:p>
    <w:p w14:paraId="3AF701D0" w14:textId="77777777" w:rsidR="00511EE5" w:rsidRDefault="00511EE5" w:rsidP="00385D9E">
      <w:pPr>
        <w:pStyle w:val="Cabealho1"/>
        <w:numPr>
          <w:ilvl w:val="2"/>
          <w:numId w:val="3"/>
        </w:numPr>
      </w:pPr>
      <w:r w:rsidRPr="00654444">
        <w:t xml:space="preserve"> </w:t>
      </w:r>
      <w:bookmarkStart w:id="46" w:name="_Toc496445952"/>
      <w:r>
        <w:t>Simulação/Sequência de Respostas</w:t>
      </w:r>
      <w:bookmarkEnd w:id="46"/>
    </w:p>
    <w:p w14:paraId="310D51B2" w14:textId="77777777" w:rsidR="00511EE5" w:rsidRDefault="00511EE5" w:rsidP="00511EE5">
      <w:pPr>
        <w:ind w:left="1440"/>
        <w:rPr>
          <w:lang w:val="en-US"/>
        </w:rPr>
      </w:pPr>
      <w:r>
        <w:rPr>
          <w:lang w:val="en-US"/>
        </w:rPr>
        <w:t xml:space="preserve"> </w:t>
      </w:r>
    </w:p>
    <w:p w14:paraId="6703D7ED" w14:textId="77777777" w:rsidR="00511EE5" w:rsidRPr="00883B67" w:rsidRDefault="00511EE5" w:rsidP="00385D9E">
      <w:pPr>
        <w:ind w:left="1008" w:firstLine="432"/>
        <w:outlineLvl w:val="0"/>
        <w:rPr>
          <w:b/>
          <w:lang w:val="en-US"/>
        </w:rPr>
      </w:pPr>
      <w:r w:rsidRPr="00883B67">
        <w:rPr>
          <w:b/>
          <w:lang w:val="en-US"/>
        </w:rPr>
        <w:t>Pré-Condições:</w:t>
      </w:r>
    </w:p>
    <w:p w14:paraId="197F9D2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4FBBC265" w14:textId="1CE67D23"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dos materiais utilizados. </w:t>
      </w:r>
    </w:p>
    <w:p w14:paraId="711D7A80" w14:textId="77777777" w:rsidR="00511EE5" w:rsidRPr="00883B67" w:rsidRDefault="00511EE5" w:rsidP="00385D9E">
      <w:pPr>
        <w:ind w:left="1008" w:firstLine="432"/>
        <w:outlineLvl w:val="0"/>
        <w:rPr>
          <w:b/>
        </w:rPr>
      </w:pPr>
      <w:r w:rsidRPr="00883B67">
        <w:rPr>
          <w:b/>
        </w:rPr>
        <w:t>Fluxo de Eventos:</w:t>
      </w:r>
    </w:p>
    <w:p w14:paraId="12F16A3A" w14:textId="515B5CF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5284F1EF" w14:textId="390B355F"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materiais utilizados.</w:t>
      </w:r>
    </w:p>
    <w:p w14:paraId="514246DF" w14:textId="7E0B40B8"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escolhe os materiais e regista a quantidade despendida.</w:t>
      </w:r>
    </w:p>
    <w:p w14:paraId="76A5CC2C" w14:textId="10BED06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de materiais utilizados.</w:t>
      </w:r>
    </w:p>
    <w:p w14:paraId="5196BB27" w14:textId="77777777" w:rsidR="00511EE5" w:rsidRPr="00883B67" w:rsidRDefault="00511EE5" w:rsidP="00385D9E">
      <w:pPr>
        <w:ind w:left="1008" w:firstLine="432"/>
        <w:outlineLvl w:val="0"/>
        <w:rPr>
          <w:b/>
        </w:rPr>
      </w:pPr>
      <w:r w:rsidRPr="00883B67">
        <w:rPr>
          <w:b/>
        </w:rPr>
        <w:t>Pós-Condições:</w:t>
      </w:r>
    </w:p>
    <w:p w14:paraId="1E96BB1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1793EE6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212D63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654AF73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07FA53BF" w14:textId="178FF82F" w:rsidR="00511EE5" w:rsidRPr="00883B67" w:rsidRDefault="00511EE5" w:rsidP="00385D9E">
      <w:pPr>
        <w:ind w:left="1008" w:firstLine="432"/>
        <w:outlineLvl w:val="0"/>
        <w:rPr>
          <w:b/>
          <w:lang w:val="en-US"/>
        </w:rPr>
      </w:pPr>
      <w:r w:rsidRPr="00883B67">
        <w:rPr>
          <w:b/>
          <w:lang w:val="en-US"/>
        </w:rPr>
        <w:t>Validações:</w:t>
      </w:r>
      <w:r w:rsidR="00883B67">
        <w:rPr>
          <w:b/>
          <w:lang w:val="en-US"/>
        </w:rPr>
        <w:tab/>
      </w:r>
    </w:p>
    <w:p w14:paraId="296B6F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19999732"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344A11D0" w14:textId="77777777" w:rsidR="00511EE5" w:rsidRDefault="00511EE5" w:rsidP="00511EE5">
      <w:pPr>
        <w:rPr>
          <w:b/>
        </w:rPr>
      </w:pPr>
    </w:p>
    <w:p w14:paraId="189A1854" w14:textId="77777777" w:rsidR="00511EE5" w:rsidRDefault="00511EE5" w:rsidP="00511EE5">
      <w:pPr>
        <w:rPr>
          <w:b/>
        </w:rPr>
      </w:pPr>
    </w:p>
    <w:p w14:paraId="6AA41818" w14:textId="77777777" w:rsidR="00511EE5" w:rsidRDefault="00511EE5" w:rsidP="00511EE5">
      <w:pPr>
        <w:rPr>
          <w:b/>
        </w:rPr>
      </w:pPr>
    </w:p>
    <w:p w14:paraId="343D38CC" w14:textId="77777777" w:rsidR="00511EE5" w:rsidRDefault="00511EE5" w:rsidP="00511EE5">
      <w:pPr>
        <w:rPr>
          <w:b/>
        </w:rPr>
      </w:pPr>
    </w:p>
    <w:p w14:paraId="2BB8A90D" w14:textId="1C707D76" w:rsidR="00511EE5" w:rsidRDefault="00511EE5" w:rsidP="00385D9E">
      <w:pPr>
        <w:pStyle w:val="Cabealho1"/>
        <w:numPr>
          <w:ilvl w:val="1"/>
          <w:numId w:val="3"/>
        </w:numPr>
      </w:pPr>
      <w:bookmarkStart w:id="47" w:name="_Toc496445953"/>
      <w:r>
        <w:lastRenderedPageBreak/>
        <w:t>Requisito REQ-04</w:t>
      </w:r>
      <w:bookmarkEnd w:id="47"/>
    </w:p>
    <w:p w14:paraId="663A2160" w14:textId="2289D802" w:rsidR="00511EE5" w:rsidRPr="00735567" w:rsidRDefault="00511EE5" w:rsidP="00511EE5">
      <w:pPr>
        <w:ind w:left="720"/>
        <w:rPr>
          <w:color w:val="000000" w:themeColor="text1"/>
        </w:rPr>
      </w:pPr>
      <w:r w:rsidRPr="00735567">
        <w:rPr>
          <w:color w:val="000000" w:themeColor="text1"/>
        </w:rPr>
        <w:t>REQ-04: Aprovar pedido de amostra.</w:t>
      </w:r>
    </w:p>
    <w:p w14:paraId="5F1F4EEB" w14:textId="77777777" w:rsidR="00511EE5" w:rsidRPr="00412256" w:rsidRDefault="00511EE5" w:rsidP="00385D9E">
      <w:pPr>
        <w:pStyle w:val="Cabealho1"/>
        <w:numPr>
          <w:ilvl w:val="2"/>
          <w:numId w:val="3"/>
        </w:numPr>
        <w:rPr>
          <w:lang w:val="en-US"/>
        </w:rPr>
      </w:pPr>
      <w:r w:rsidRPr="00654444">
        <w:t xml:space="preserve"> </w:t>
      </w:r>
      <w:bookmarkStart w:id="48" w:name="_Toc496445954"/>
      <w:r>
        <w:rPr>
          <w:lang w:val="en-US"/>
        </w:rPr>
        <w:t>Descrição</w:t>
      </w:r>
      <w:bookmarkEnd w:id="48"/>
    </w:p>
    <w:p w14:paraId="4F236E8D" w14:textId="77777777" w:rsidR="00511EE5" w:rsidRPr="00735567" w:rsidRDefault="00511EE5" w:rsidP="00511EE5">
      <w:pPr>
        <w:ind w:left="1440"/>
        <w:jc w:val="both"/>
        <w:rPr>
          <w:color w:val="000000" w:themeColor="text1"/>
        </w:rPr>
      </w:pPr>
      <w:r w:rsidRPr="00735567">
        <w:rPr>
          <w:color w:val="000000" w:themeColor="text1"/>
        </w:rPr>
        <w:t>O(a) Enfermeiro(a) acede ao sistema e consulta os pedidos de amostra, oriundos de entidades externas (por exemplo: Clínicas/Hospitais), pendentes para aprovação. Mediante a validação dos campos de informação submetidos, estes pedidos são aprovados/rejeitados.</w:t>
      </w:r>
    </w:p>
    <w:p w14:paraId="1D55079E" w14:textId="77777777" w:rsidR="00511EE5" w:rsidRDefault="00511EE5" w:rsidP="00385D9E">
      <w:pPr>
        <w:pStyle w:val="Cabealho1"/>
        <w:numPr>
          <w:ilvl w:val="2"/>
          <w:numId w:val="3"/>
        </w:numPr>
      </w:pPr>
      <w:r w:rsidRPr="00654444">
        <w:t xml:space="preserve"> </w:t>
      </w:r>
      <w:bookmarkStart w:id="49" w:name="_Toc496445955"/>
      <w:r>
        <w:t>Simulação/Sequência de Respostas</w:t>
      </w:r>
      <w:bookmarkEnd w:id="49"/>
    </w:p>
    <w:p w14:paraId="6211FD8E" w14:textId="77777777" w:rsidR="00511EE5" w:rsidRPr="00750AC4" w:rsidRDefault="00511EE5" w:rsidP="00511EE5">
      <w:pPr>
        <w:ind w:left="1440"/>
      </w:pPr>
      <w:r w:rsidRPr="00750AC4">
        <w:t xml:space="preserve"> </w:t>
      </w:r>
    </w:p>
    <w:p w14:paraId="67392386" w14:textId="77777777" w:rsidR="00511EE5" w:rsidRPr="00883B67" w:rsidRDefault="00511EE5" w:rsidP="00385D9E">
      <w:pPr>
        <w:ind w:left="1008" w:firstLine="432"/>
        <w:outlineLvl w:val="0"/>
        <w:rPr>
          <w:b/>
        </w:rPr>
      </w:pPr>
      <w:r w:rsidRPr="00883B67">
        <w:rPr>
          <w:b/>
        </w:rPr>
        <w:t>Pré-Condições:</w:t>
      </w:r>
    </w:p>
    <w:p w14:paraId="1614BDF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aprovar pedidos de amostras. </w:t>
      </w:r>
    </w:p>
    <w:p w14:paraId="34C7C6D4" w14:textId="77777777" w:rsidR="00511EE5" w:rsidRPr="00883B67" w:rsidRDefault="00511EE5" w:rsidP="00385D9E">
      <w:pPr>
        <w:ind w:left="1008" w:firstLine="432"/>
        <w:outlineLvl w:val="0"/>
        <w:rPr>
          <w:b/>
        </w:rPr>
      </w:pPr>
      <w:r w:rsidRPr="00883B67">
        <w:rPr>
          <w:b/>
        </w:rPr>
        <w:t>Fluxo de Eventos:</w:t>
      </w:r>
    </w:p>
    <w:p w14:paraId="6F238BA7"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inicia sessão no sistema.</w:t>
      </w:r>
    </w:p>
    <w:p w14:paraId="41B1814D"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acede à secção de pedidos de amostras pendentes de aprovação.</w:t>
      </w:r>
    </w:p>
    <w:p w14:paraId="51BA35B9"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É apresentado ao Enfermeiro(a) uma lista de pedidos, sendo necessário selecionar um deles e aceitar/rejeitar.</w:t>
      </w:r>
    </w:p>
    <w:p w14:paraId="6FABD05F"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submete a decisão de aceitar/rejeitar um pedido.</w:t>
      </w:r>
    </w:p>
    <w:p w14:paraId="2D65C85F" w14:textId="77777777" w:rsidR="00511EE5" w:rsidRPr="00883B67" w:rsidRDefault="00511EE5" w:rsidP="00385D9E">
      <w:pPr>
        <w:ind w:left="1008" w:firstLine="432"/>
        <w:outlineLvl w:val="0"/>
        <w:rPr>
          <w:b/>
        </w:rPr>
      </w:pPr>
      <w:r w:rsidRPr="00883B67">
        <w:rPr>
          <w:b/>
        </w:rPr>
        <w:t>Pós-Condições:</w:t>
      </w:r>
    </w:p>
    <w:p w14:paraId="34C4A1BB"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Caso seja aceite, o sistema inicia automaticamente o processo de procura de uma amostra compatível.</w:t>
      </w:r>
    </w:p>
    <w:p w14:paraId="767D45C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associados ao pedido são armazenados numa base de dados.</w:t>
      </w:r>
    </w:p>
    <w:p w14:paraId="3EEA714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gerado um identificador único para o pedido.</w:t>
      </w:r>
    </w:p>
    <w:p w14:paraId="430995FA" w14:textId="77777777" w:rsidR="00511EE5" w:rsidRPr="00883B67" w:rsidRDefault="00511EE5" w:rsidP="00385D9E">
      <w:pPr>
        <w:ind w:left="1008" w:firstLine="432"/>
        <w:outlineLvl w:val="0"/>
        <w:rPr>
          <w:b/>
          <w:lang w:val="en-US"/>
        </w:rPr>
      </w:pPr>
      <w:r w:rsidRPr="00883B67">
        <w:rPr>
          <w:b/>
          <w:lang w:val="en-US"/>
        </w:rPr>
        <w:t>Validações:</w:t>
      </w:r>
    </w:p>
    <w:p w14:paraId="61CB6D1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424D9F4" w14:textId="77777777" w:rsidR="00511EE5" w:rsidRDefault="00511EE5" w:rsidP="00511EE5">
      <w:pPr>
        <w:rPr>
          <w:b/>
        </w:rPr>
      </w:pPr>
    </w:p>
    <w:p w14:paraId="24CA543D" w14:textId="77777777" w:rsidR="00511EE5" w:rsidRDefault="00511EE5" w:rsidP="00511EE5">
      <w:pPr>
        <w:rPr>
          <w:b/>
        </w:rPr>
      </w:pPr>
    </w:p>
    <w:p w14:paraId="010E5F89" w14:textId="77777777" w:rsidR="00511EE5" w:rsidRDefault="00511EE5" w:rsidP="00511EE5">
      <w:pPr>
        <w:rPr>
          <w:b/>
        </w:rPr>
      </w:pPr>
    </w:p>
    <w:p w14:paraId="1F73C72A" w14:textId="77777777" w:rsidR="00511EE5" w:rsidRDefault="00511EE5" w:rsidP="00511EE5">
      <w:pPr>
        <w:rPr>
          <w:b/>
        </w:rPr>
      </w:pPr>
    </w:p>
    <w:p w14:paraId="37AC592C" w14:textId="77777777" w:rsidR="00511EE5" w:rsidRDefault="00511EE5" w:rsidP="00511EE5">
      <w:pPr>
        <w:rPr>
          <w:b/>
        </w:rPr>
      </w:pPr>
    </w:p>
    <w:p w14:paraId="69E5B3D4" w14:textId="77777777" w:rsidR="00511EE5" w:rsidRDefault="00511EE5" w:rsidP="00511EE5">
      <w:pPr>
        <w:rPr>
          <w:b/>
        </w:rPr>
      </w:pPr>
    </w:p>
    <w:p w14:paraId="2C30AF13" w14:textId="77777777" w:rsidR="00511EE5" w:rsidRDefault="00511EE5" w:rsidP="00511EE5">
      <w:pPr>
        <w:rPr>
          <w:b/>
        </w:rPr>
      </w:pPr>
    </w:p>
    <w:p w14:paraId="62B92452" w14:textId="77777777" w:rsidR="00511EE5" w:rsidRDefault="00511EE5" w:rsidP="00511EE5">
      <w:pPr>
        <w:rPr>
          <w:b/>
        </w:rPr>
      </w:pPr>
    </w:p>
    <w:p w14:paraId="73B3555F" w14:textId="1D308AC9" w:rsidR="00511EE5" w:rsidRDefault="00511EE5" w:rsidP="00385D9E">
      <w:pPr>
        <w:pStyle w:val="Cabealho1"/>
        <w:numPr>
          <w:ilvl w:val="1"/>
          <w:numId w:val="3"/>
        </w:numPr>
      </w:pPr>
      <w:bookmarkStart w:id="50" w:name="_Toc496445956"/>
      <w:r>
        <w:lastRenderedPageBreak/>
        <w:t>Requisito REQ-05</w:t>
      </w:r>
      <w:bookmarkEnd w:id="50"/>
    </w:p>
    <w:p w14:paraId="41DF19D1" w14:textId="6A49147D" w:rsidR="00511EE5" w:rsidRPr="00654444" w:rsidRDefault="00511EE5" w:rsidP="00735567">
      <w:pPr>
        <w:ind w:left="720"/>
        <w:jc w:val="both"/>
      </w:pPr>
      <w:r w:rsidRPr="00735567">
        <w:rPr>
          <w:color w:val="000000" w:themeColor="text1"/>
        </w:rPr>
        <w:t>REQ-05: Realizar questionário ao dador.</w:t>
      </w:r>
    </w:p>
    <w:p w14:paraId="26EE4DF4" w14:textId="77777777" w:rsidR="00511EE5" w:rsidRPr="00412256" w:rsidRDefault="00511EE5" w:rsidP="00385D9E">
      <w:pPr>
        <w:pStyle w:val="Cabealho1"/>
        <w:numPr>
          <w:ilvl w:val="2"/>
          <w:numId w:val="3"/>
        </w:numPr>
        <w:rPr>
          <w:lang w:val="en-US"/>
        </w:rPr>
      </w:pPr>
      <w:r w:rsidRPr="00654444">
        <w:t xml:space="preserve"> </w:t>
      </w:r>
      <w:bookmarkStart w:id="51" w:name="_Toc496445957"/>
      <w:r>
        <w:rPr>
          <w:lang w:val="en-US"/>
        </w:rPr>
        <w:t>Descrição</w:t>
      </w:r>
      <w:bookmarkEnd w:id="51"/>
    </w:p>
    <w:p w14:paraId="1F315A1E" w14:textId="77777777" w:rsidR="00511EE5" w:rsidRPr="00735567" w:rsidRDefault="00511EE5" w:rsidP="00735567">
      <w:pPr>
        <w:ind w:left="1440"/>
        <w:jc w:val="both"/>
        <w:rPr>
          <w:color w:val="000000" w:themeColor="text1"/>
        </w:rPr>
      </w:pPr>
      <w:r w:rsidRPr="00735567">
        <w:rPr>
          <w:color w:val="000000" w:themeColor="text1"/>
        </w:rPr>
        <w:t>O(a) Médico(a), na primeira consulta, faz um questionário ao dador, composto por perguntas consideradas pertinentes. Estes dados devem ser registados no sistema e associados à ficha do dador.</w:t>
      </w:r>
    </w:p>
    <w:p w14:paraId="435AE785" w14:textId="77777777" w:rsidR="00511EE5" w:rsidRDefault="00511EE5" w:rsidP="00385D9E">
      <w:pPr>
        <w:pStyle w:val="Cabealho1"/>
        <w:numPr>
          <w:ilvl w:val="2"/>
          <w:numId w:val="3"/>
        </w:numPr>
      </w:pPr>
      <w:r w:rsidRPr="00654444">
        <w:t xml:space="preserve"> </w:t>
      </w:r>
      <w:bookmarkStart w:id="52" w:name="_Toc496445958"/>
      <w:r>
        <w:t>Simulação/Sequência de Respostas</w:t>
      </w:r>
      <w:bookmarkEnd w:id="52"/>
    </w:p>
    <w:p w14:paraId="1170C31E" w14:textId="77777777" w:rsidR="00511EE5" w:rsidRDefault="00511EE5" w:rsidP="00511EE5">
      <w:pPr>
        <w:ind w:left="1440"/>
        <w:rPr>
          <w:lang w:val="en-US"/>
        </w:rPr>
      </w:pPr>
      <w:r>
        <w:rPr>
          <w:lang w:val="en-US"/>
        </w:rPr>
        <w:t xml:space="preserve"> </w:t>
      </w:r>
    </w:p>
    <w:p w14:paraId="2DFA1BA8" w14:textId="77777777" w:rsidR="00511EE5" w:rsidRPr="00DC3373" w:rsidRDefault="00511EE5" w:rsidP="00385D9E">
      <w:pPr>
        <w:ind w:left="1008" w:firstLine="432"/>
        <w:outlineLvl w:val="0"/>
        <w:rPr>
          <w:b/>
          <w:lang w:val="en-US"/>
        </w:rPr>
      </w:pPr>
      <w:r w:rsidRPr="00DC3373">
        <w:rPr>
          <w:b/>
          <w:lang w:val="en-US"/>
        </w:rPr>
        <w:t>Pré-Condições:</w:t>
      </w:r>
    </w:p>
    <w:p w14:paraId="6F03D9F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1CEB69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Médico(a) tem permissões no sistema para realizar o questionário ao dador. </w:t>
      </w:r>
    </w:p>
    <w:p w14:paraId="723EDC06" w14:textId="77777777" w:rsidR="00511EE5" w:rsidRPr="00DC3373" w:rsidRDefault="00511EE5" w:rsidP="00385D9E">
      <w:pPr>
        <w:ind w:left="1008" w:firstLine="432"/>
        <w:outlineLvl w:val="0"/>
        <w:rPr>
          <w:b/>
        </w:rPr>
      </w:pPr>
      <w:r w:rsidRPr="00DC3373">
        <w:rPr>
          <w:b/>
        </w:rPr>
        <w:t>Fluxo de Eventos:</w:t>
      </w:r>
    </w:p>
    <w:p w14:paraId="708BBBFA"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inicia sessão no sistema.</w:t>
      </w:r>
    </w:p>
    <w:p w14:paraId="3BB76905"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acede à secção de registo de um questionário.</w:t>
      </w:r>
    </w:p>
    <w:p w14:paraId="0644C0C2"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insere as respostas ao questionário.</w:t>
      </w:r>
    </w:p>
    <w:p w14:paraId="16A38116"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submete o registo do questionário.</w:t>
      </w:r>
    </w:p>
    <w:p w14:paraId="199BDBB9" w14:textId="77777777" w:rsidR="00511EE5" w:rsidRPr="00DC3373" w:rsidRDefault="00511EE5" w:rsidP="00385D9E">
      <w:pPr>
        <w:ind w:left="1008" w:firstLine="432"/>
        <w:outlineLvl w:val="0"/>
        <w:rPr>
          <w:b/>
        </w:rPr>
      </w:pPr>
      <w:r w:rsidRPr="00DC3373">
        <w:rPr>
          <w:b/>
        </w:rPr>
        <w:t>Pós-Condições:</w:t>
      </w:r>
    </w:p>
    <w:p w14:paraId="0B48FA9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9C11C3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06327E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06FF2AFB" w14:textId="77777777" w:rsidR="00511EE5" w:rsidRPr="00DC3373" w:rsidRDefault="00511EE5" w:rsidP="00385D9E">
      <w:pPr>
        <w:ind w:left="1008" w:firstLine="432"/>
        <w:outlineLvl w:val="0"/>
        <w:rPr>
          <w:b/>
          <w:lang w:val="en-US"/>
        </w:rPr>
      </w:pPr>
      <w:r w:rsidRPr="00DC3373">
        <w:rPr>
          <w:b/>
          <w:lang w:val="en-US"/>
        </w:rPr>
        <w:t>Validações:</w:t>
      </w:r>
    </w:p>
    <w:p w14:paraId="0620930A" w14:textId="77777777" w:rsidR="00511EE5" w:rsidRPr="00D926C3" w:rsidRDefault="00511EE5" w:rsidP="00735567">
      <w:pPr>
        <w:pStyle w:val="PargrafodaLista"/>
        <w:numPr>
          <w:ilvl w:val="0"/>
          <w:numId w:val="10"/>
        </w:numPr>
        <w:jc w:val="both"/>
        <w:rPr>
          <w:b/>
        </w:rPr>
      </w:pPr>
      <w:r w:rsidRPr="00735567">
        <w:rPr>
          <w:color w:val="000000" w:themeColor="text1"/>
        </w:rPr>
        <w:t>Sem nada a registar de momento.</w:t>
      </w:r>
    </w:p>
    <w:p w14:paraId="2AB58E6C" w14:textId="77777777" w:rsidR="00511EE5" w:rsidRDefault="00511EE5" w:rsidP="00511EE5">
      <w:pPr>
        <w:rPr>
          <w:b/>
        </w:rPr>
      </w:pPr>
    </w:p>
    <w:p w14:paraId="12258A06" w14:textId="77777777" w:rsidR="00511EE5" w:rsidRDefault="00511EE5" w:rsidP="00511EE5">
      <w:pPr>
        <w:rPr>
          <w:b/>
        </w:rPr>
      </w:pPr>
    </w:p>
    <w:p w14:paraId="452CB1EA" w14:textId="77777777" w:rsidR="00511EE5" w:rsidRDefault="00511EE5" w:rsidP="00511EE5">
      <w:pPr>
        <w:rPr>
          <w:b/>
        </w:rPr>
      </w:pPr>
    </w:p>
    <w:p w14:paraId="5EB23E84" w14:textId="77777777" w:rsidR="00511EE5" w:rsidRDefault="00511EE5" w:rsidP="00511EE5">
      <w:pPr>
        <w:rPr>
          <w:b/>
        </w:rPr>
      </w:pPr>
    </w:p>
    <w:p w14:paraId="771525FE" w14:textId="77777777" w:rsidR="00511EE5" w:rsidRDefault="00511EE5" w:rsidP="00511EE5">
      <w:pPr>
        <w:rPr>
          <w:b/>
        </w:rPr>
      </w:pPr>
    </w:p>
    <w:p w14:paraId="015F6B87" w14:textId="77777777" w:rsidR="00511EE5" w:rsidRDefault="00511EE5" w:rsidP="00511EE5">
      <w:pPr>
        <w:rPr>
          <w:b/>
        </w:rPr>
      </w:pPr>
    </w:p>
    <w:p w14:paraId="44ACBD09" w14:textId="77777777" w:rsidR="00511EE5" w:rsidRDefault="00511EE5" w:rsidP="00511EE5">
      <w:pPr>
        <w:rPr>
          <w:b/>
        </w:rPr>
      </w:pPr>
    </w:p>
    <w:p w14:paraId="31DCD571" w14:textId="77777777" w:rsidR="00511EE5" w:rsidRDefault="00511EE5" w:rsidP="00511EE5">
      <w:pPr>
        <w:rPr>
          <w:b/>
        </w:rPr>
      </w:pPr>
    </w:p>
    <w:p w14:paraId="7FF526D0" w14:textId="10A3E697" w:rsidR="00511EE5" w:rsidRDefault="00511EE5" w:rsidP="00385D9E">
      <w:pPr>
        <w:pStyle w:val="Cabealho1"/>
        <w:numPr>
          <w:ilvl w:val="1"/>
          <w:numId w:val="3"/>
        </w:numPr>
      </w:pPr>
      <w:bookmarkStart w:id="53" w:name="_Toc496445959"/>
      <w:r>
        <w:lastRenderedPageBreak/>
        <w:t>Requisito REQ-06</w:t>
      </w:r>
      <w:bookmarkEnd w:id="53"/>
    </w:p>
    <w:p w14:paraId="7ADF06CD" w14:textId="7AD1E6E6" w:rsidR="00511EE5" w:rsidRPr="00735567" w:rsidRDefault="00511EE5" w:rsidP="00735567">
      <w:pPr>
        <w:ind w:left="720"/>
        <w:jc w:val="both"/>
        <w:rPr>
          <w:color w:val="000000" w:themeColor="text1"/>
        </w:rPr>
      </w:pPr>
      <w:r w:rsidRPr="00735567">
        <w:rPr>
          <w:color w:val="000000" w:themeColor="text1"/>
        </w:rPr>
        <w:t>REQ-06: Marcar consulta do dador.</w:t>
      </w:r>
    </w:p>
    <w:p w14:paraId="5914CF72" w14:textId="77777777" w:rsidR="00511EE5" w:rsidRPr="00412256" w:rsidRDefault="00511EE5" w:rsidP="00385D9E">
      <w:pPr>
        <w:pStyle w:val="Cabealho1"/>
        <w:numPr>
          <w:ilvl w:val="2"/>
          <w:numId w:val="3"/>
        </w:numPr>
        <w:rPr>
          <w:lang w:val="en-US"/>
        </w:rPr>
      </w:pPr>
      <w:r w:rsidRPr="00654444">
        <w:t xml:space="preserve"> </w:t>
      </w:r>
      <w:bookmarkStart w:id="54" w:name="_Toc496445960"/>
      <w:r>
        <w:rPr>
          <w:lang w:val="en-US"/>
        </w:rPr>
        <w:t>Descrição</w:t>
      </w:r>
      <w:bookmarkEnd w:id="54"/>
    </w:p>
    <w:p w14:paraId="0E6734B0" w14:textId="77777777" w:rsidR="00511EE5" w:rsidRPr="00735567" w:rsidRDefault="00511EE5" w:rsidP="00735567">
      <w:pPr>
        <w:ind w:left="1440"/>
        <w:jc w:val="both"/>
        <w:rPr>
          <w:color w:val="000000" w:themeColor="text1"/>
        </w:rPr>
      </w:pPr>
      <w:r w:rsidRPr="00735567">
        <w:rPr>
          <w:color w:val="000000" w:themeColor="text1"/>
        </w:rPr>
        <w:t>O(a) Médico(a), é responsável por marcar consultas para o dador. Estes agendamentos devem ser registados no sistema e associados à ficha do dador.</w:t>
      </w:r>
    </w:p>
    <w:p w14:paraId="285D0979" w14:textId="77777777" w:rsidR="00511EE5" w:rsidRDefault="00511EE5" w:rsidP="00385D9E">
      <w:pPr>
        <w:pStyle w:val="Cabealho1"/>
        <w:numPr>
          <w:ilvl w:val="2"/>
          <w:numId w:val="3"/>
        </w:numPr>
      </w:pPr>
      <w:r w:rsidRPr="00654444">
        <w:t xml:space="preserve"> </w:t>
      </w:r>
      <w:bookmarkStart w:id="55" w:name="_Toc496445961"/>
      <w:r>
        <w:t>Simulação/Sequência de Respostas</w:t>
      </w:r>
      <w:bookmarkEnd w:id="55"/>
    </w:p>
    <w:p w14:paraId="14413004" w14:textId="77777777" w:rsidR="00511EE5" w:rsidRPr="005554A8" w:rsidRDefault="00511EE5" w:rsidP="00511EE5">
      <w:pPr>
        <w:ind w:left="1440"/>
      </w:pPr>
      <w:r w:rsidRPr="005554A8">
        <w:t xml:space="preserve"> </w:t>
      </w:r>
    </w:p>
    <w:p w14:paraId="23DBC0C1" w14:textId="77777777" w:rsidR="00511EE5" w:rsidRPr="0016717C" w:rsidRDefault="00511EE5" w:rsidP="00385D9E">
      <w:pPr>
        <w:ind w:left="1008" w:firstLine="432"/>
        <w:outlineLvl w:val="0"/>
        <w:rPr>
          <w:b/>
          <w:color w:val="000000" w:themeColor="text1"/>
        </w:rPr>
      </w:pPr>
      <w:r w:rsidRPr="0016717C">
        <w:rPr>
          <w:b/>
          <w:color w:val="000000" w:themeColor="text1"/>
        </w:rPr>
        <w:t>Pré-Condições:</w:t>
      </w:r>
    </w:p>
    <w:p w14:paraId="407E618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 dador já tem uma ficha de identificação registada no sistema.</w:t>
      </w:r>
    </w:p>
    <w:p w14:paraId="4B70B22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O(a) Médico(a) tem permissões no sistema para agendar consultas para o dador.</w:t>
      </w:r>
    </w:p>
    <w:p w14:paraId="3D6FD697" w14:textId="77777777" w:rsidR="00511EE5" w:rsidRPr="0016717C" w:rsidRDefault="00511EE5" w:rsidP="00385D9E">
      <w:pPr>
        <w:ind w:left="1008" w:firstLine="432"/>
        <w:outlineLvl w:val="0"/>
        <w:rPr>
          <w:b/>
          <w:color w:val="000000" w:themeColor="text1"/>
        </w:rPr>
      </w:pPr>
      <w:r w:rsidRPr="0016717C">
        <w:rPr>
          <w:b/>
          <w:color w:val="000000" w:themeColor="text1"/>
        </w:rPr>
        <w:t>Fluxo de Eventos:</w:t>
      </w:r>
    </w:p>
    <w:p w14:paraId="068836D3"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inicia sessão no sistema.</w:t>
      </w:r>
    </w:p>
    <w:p w14:paraId="32ABF99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acede à secção de agendamento de consultas.</w:t>
      </w:r>
    </w:p>
    <w:p w14:paraId="0A92235E"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insere os dados associados ao agendamento.</w:t>
      </w:r>
    </w:p>
    <w:p w14:paraId="2363920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submete o registo de agendamento da consulta.</w:t>
      </w:r>
    </w:p>
    <w:p w14:paraId="3DE52DCB" w14:textId="77777777" w:rsidR="00511EE5" w:rsidRPr="0016717C" w:rsidRDefault="00511EE5" w:rsidP="00385D9E">
      <w:pPr>
        <w:ind w:left="1008" w:firstLine="432"/>
        <w:outlineLvl w:val="0"/>
        <w:rPr>
          <w:b/>
          <w:color w:val="000000" w:themeColor="text1"/>
        </w:rPr>
      </w:pPr>
      <w:r w:rsidRPr="0016717C">
        <w:rPr>
          <w:b/>
          <w:color w:val="000000" w:themeColor="text1"/>
        </w:rPr>
        <w:t>Pós-Condições:</w:t>
      </w:r>
    </w:p>
    <w:p w14:paraId="1C1AA123" w14:textId="77777777" w:rsidR="00511EE5" w:rsidRPr="0016717C" w:rsidRDefault="00511EE5" w:rsidP="00735567">
      <w:pPr>
        <w:pStyle w:val="PargrafodaLista"/>
        <w:numPr>
          <w:ilvl w:val="0"/>
          <w:numId w:val="9"/>
        </w:numPr>
        <w:jc w:val="both"/>
        <w:rPr>
          <w:color w:val="000000" w:themeColor="text1"/>
        </w:rPr>
      </w:pPr>
      <w:r w:rsidRPr="0016717C">
        <w:rPr>
          <w:color w:val="000000" w:themeColor="text1"/>
        </w:rPr>
        <w:t>Os dados inseridos são validados pelo sistema.</w:t>
      </w:r>
    </w:p>
    <w:p w14:paraId="44A46DC4"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no sistema são armazenados numa base de dados.</w:t>
      </w:r>
    </w:p>
    <w:p w14:paraId="7313DEED"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são associados à ficha do dador.</w:t>
      </w:r>
    </w:p>
    <w:p w14:paraId="5C5C2B6C" w14:textId="77777777" w:rsidR="00511EE5" w:rsidRPr="0016717C" w:rsidRDefault="00511EE5" w:rsidP="00385D9E">
      <w:pPr>
        <w:ind w:left="1008" w:firstLine="432"/>
        <w:outlineLvl w:val="0"/>
        <w:rPr>
          <w:b/>
          <w:color w:val="000000" w:themeColor="text1"/>
          <w:lang w:val="en-US"/>
        </w:rPr>
      </w:pPr>
      <w:r w:rsidRPr="0016717C">
        <w:rPr>
          <w:b/>
          <w:color w:val="000000" w:themeColor="text1"/>
          <w:lang w:val="en-US"/>
        </w:rPr>
        <w:t>Validações:</w:t>
      </w:r>
    </w:p>
    <w:p w14:paraId="56FABBDA"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data de agendamento não pode ser anterior à data atual do sistema.</w:t>
      </w:r>
    </w:p>
    <w:p w14:paraId="6C05906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hora de agendamento não pode estar fora do horário de funcionamento do banco.</w:t>
      </w:r>
    </w:p>
    <w:p w14:paraId="2C82BDE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O agendamento tem um médico associado.</w:t>
      </w:r>
    </w:p>
    <w:p w14:paraId="2EBD1194"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Um médico não pode ter dois agendamentos na mesma data e hora.</w:t>
      </w:r>
    </w:p>
    <w:p w14:paraId="2658247F" w14:textId="77777777" w:rsidR="00511EE5" w:rsidRPr="00735567" w:rsidRDefault="00511EE5" w:rsidP="00735567">
      <w:pPr>
        <w:jc w:val="both"/>
        <w:rPr>
          <w:b/>
          <w:color w:val="000000" w:themeColor="text1"/>
        </w:rPr>
      </w:pPr>
    </w:p>
    <w:p w14:paraId="1E7CEBCA" w14:textId="77777777" w:rsidR="00511EE5" w:rsidRDefault="00511EE5" w:rsidP="00511EE5">
      <w:pPr>
        <w:rPr>
          <w:b/>
        </w:rPr>
      </w:pPr>
    </w:p>
    <w:p w14:paraId="396E5B15" w14:textId="77777777" w:rsidR="00511EE5" w:rsidRDefault="00511EE5" w:rsidP="00511EE5">
      <w:pPr>
        <w:rPr>
          <w:b/>
        </w:rPr>
      </w:pPr>
    </w:p>
    <w:p w14:paraId="59A8FF08" w14:textId="77777777" w:rsidR="00511EE5" w:rsidRDefault="00511EE5" w:rsidP="00511EE5">
      <w:pPr>
        <w:rPr>
          <w:b/>
        </w:rPr>
      </w:pPr>
    </w:p>
    <w:p w14:paraId="434CBDE8" w14:textId="77777777" w:rsidR="00511EE5" w:rsidRDefault="00511EE5" w:rsidP="00511EE5">
      <w:pPr>
        <w:rPr>
          <w:b/>
        </w:rPr>
      </w:pPr>
    </w:p>
    <w:p w14:paraId="721E4B9D" w14:textId="77777777" w:rsidR="00511EE5" w:rsidRDefault="00511EE5" w:rsidP="00511EE5">
      <w:pPr>
        <w:rPr>
          <w:b/>
        </w:rPr>
      </w:pPr>
    </w:p>
    <w:p w14:paraId="0F47BA2D" w14:textId="77777777" w:rsidR="00511EE5" w:rsidRDefault="00511EE5" w:rsidP="00511EE5">
      <w:pPr>
        <w:rPr>
          <w:b/>
        </w:rPr>
      </w:pPr>
    </w:p>
    <w:p w14:paraId="4DBE18CE" w14:textId="77777777" w:rsidR="00511EE5" w:rsidRDefault="00511EE5" w:rsidP="00511EE5">
      <w:pPr>
        <w:rPr>
          <w:b/>
        </w:rPr>
      </w:pPr>
    </w:p>
    <w:p w14:paraId="10CA631E" w14:textId="619400A9" w:rsidR="00511EE5" w:rsidRDefault="00511EE5" w:rsidP="00385D9E">
      <w:pPr>
        <w:pStyle w:val="Cabealho1"/>
        <w:numPr>
          <w:ilvl w:val="1"/>
          <w:numId w:val="3"/>
        </w:numPr>
      </w:pPr>
      <w:bookmarkStart w:id="56" w:name="_Toc496445962"/>
      <w:r>
        <w:lastRenderedPageBreak/>
        <w:t>Requisito REQ-07</w:t>
      </w:r>
      <w:bookmarkEnd w:id="56"/>
    </w:p>
    <w:p w14:paraId="3F4925EE" w14:textId="05EA3E05" w:rsidR="00511EE5" w:rsidRPr="00735567" w:rsidRDefault="00511EE5" w:rsidP="00735567">
      <w:pPr>
        <w:ind w:left="720"/>
        <w:jc w:val="both"/>
        <w:rPr>
          <w:color w:val="000000" w:themeColor="text1"/>
        </w:rPr>
      </w:pPr>
      <w:r w:rsidRPr="00735567">
        <w:rPr>
          <w:color w:val="000000" w:themeColor="text1"/>
        </w:rPr>
        <w:t>REQ-07: Consultar processos de doação.</w:t>
      </w:r>
    </w:p>
    <w:p w14:paraId="7440DF7E" w14:textId="77777777" w:rsidR="00511EE5" w:rsidRPr="00412256" w:rsidRDefault="00511EE5" w:rsidP="00385D9E">
      <w:pPr>
        <w:pStyle w:val="Cabealho1"/>
        <w:numPr>
          <w:ilvl w:val="2"/>
          <w:numId w:val="3"/>
        </w:numPr>
        <w:rPr>
          <w:lang w:val="en-US"/>
        </w:rPr>
      </w:pPr>
      <w:r w:rsidRPr="00654444">
        <w:t xml:space="preserve"> </w:t>
      </w:r>
      <w:bookmarkStart w:id="57" w:name="_Toc496445963"/>
      <w:r>
        <w:rPr>
          <w:lang w:val="en-US"/>
        </w:rPr>
        <w:t>Descrição</w:t>
      </w:r>
      <w:bookmarkEnd w:id="57"/>
    </w:p>
    <w:p w14:paraId="77CAE246" w14:textId="77777777" w:rsidR="00511EE5" w:rsidRPr="00654444" w:rsidRDefault="00511EE5" w:rsidP="00735567">
      <w:pPr>
        <w:ind w:left="1440"/>
        <w:jc w:val="both"/>
      </w:pPr>
      <w:r w:rsidRPr="00735567">
        <w:rPr>
          <w:color w:val="000000" w:themeColor="text1"/>
        </w:rPr>
        <w:t>O(a) Médico(a) tem a possibilidade de consultar os processos de doação. Deste modo, passa a ter mais controlo sobre a fase em que se encontra cada processo de doação de gâmetas</w:t>
      </w:r>
      <w:r>
        <w:t>.</w:t>
      </w:r>
    </w:p>
    <w:p w14:paraId="3D57A139" w14:textId="77777777" w:rsidR="00511EE5" w:rsidRDefault="00511EE5" w:rsidP="00385D9E">
      <w:pPr>
        <w:pStyle w:val="Cabealho1"/>
        <w:numPr>
          <w:ilvl w:val="2"/>
          <w:numId w:val="3"/>
        </w:numPr>
      </w:pPr>
      <w:r w:rsidRPr="00654444">
        <w:t xml:space="preserve"> </w:t>
      </w:r>
      <w:bookmarkStart w:id="58" w:name="_Toc496445964"/>
      <w:r>
        <w:t>Simulação/Sequência de Respostas</w:t>
      </w:r>
      <w:bookmarkEnd w:id="58"/>
    </w:p>
    <w:p w14:paraId="65D0E30B" w14:textId="77777777" w:rsidR="00511EE5" w:rsidRPr="005554A8" w:rsidRDefault="00511EE5" w:rsidP="00511EE5">
      <w:pPr>
        <w:ind w:left="1440"/>
      </w:pPr>
      <w:r w:rsidRPr="005554A8">
        <w:t xml:space="preserve"> </w:t>
      </w:r>
    </w:p>
    <w:p w14:paraId="19A306F3" w14:textId="77777777" w:rsidR="00511EE5" w:rsidRPr="00DC3373" w:rsidRDefault="00511EE5" w:rsidP="00385D9E">
      <w:pPr>
        <w:ind w:left="1008" w:firstLine="432"/>
        <w:outlineLvl w:val="0"/>
        <w:rPr>
          <w:b/>
        </w:rPr>
      </w:pPr>
      <w:r w:rsidRPr="00DC3373">
        <w:rPr>
          <w:b/>
        </w:rPr>
        <w:t>Pré-Condições:</w:t>
      </w:r>
    </w:p>
    <w:p w14:paraId="1E4E459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3BD1476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Médico(a) tem permissões no sistema para consultar os processos de doação.</w:t>
      </w:r>
    </w:p>
    <w:p w14:paraId="66AC995F" w14:textId="77777777" w:rsidR="00511EE5" w:rsidRPr="00DC3373" w:rsidRDefault="00511EE5" w:rsidP="00385D9E">
      <w:pPr>
        <w:ind w:left="1008" w:firstLine="432"/>
        <w:outlineLvl w:val="0"/>
        <w:rPr>
          <w:b/>
        </w:rPr>
      </w:pPr>
      <w:r w:rsidRPr="00DC3373">
        <w:rPr>
          <w:b/>
        </w:rPr>
        <w:t>Fluxo de Eventos:</w:t>
      </w:r>
    </w:p>
    <w:p w14:paraId="0684CDBF"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inicia sessão no sistema.</w:t>
      </w:r>
    </w:p>
    <w:p w14:paraId="2FD5D202"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acede à secção de consulta de processos de doação.</w:t>
      </w:r>
    </w:p>
    <w:p w14:paraId="38E6645A"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consulta e lê informações sobre os processos de doação.</w:t>
      </w:r>
    </w:p>
    <w:p w14:paraId="79A4B16D" w14:textId="77777777" w:rsidR="00511EE5" w:rsidRPr="00DC3373" w:rsidRDefault="00511EE5" w:rsidP="00385D9E">
      <w:pPr>
        <w:ind w:left="1008" w:firstLine="432"/>
        <w:outlineLvl w:val="0"/>
        <w:rPr>
          <w:b/>
        </w:rPr>
      </w:pPr>
      <w:r w:rsidRPr="00DC3373">
        <w:rPr>
          <w:b/>
        </w:rPr>
        <w:t>Pós-Condições:</w:t>
      </w:r>
    </w:p>
    <w:p w14:paraId="3E378F8B"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48AA587" w14:textId="77777777" w:rsidR="00511EE5" w:rsidRPr="00DC3373" w:rsidRDefault="00511EE5" w:rsidP="00385D9E">
      <w:pPr>
        <w:ind w:left="1008" w:firstLine="432"/>
        <w:outlineLvl w:val="0"/>
        <w:rPr>
          <w:b/>
          <w:lang w:val="en-US"/>
        </w:rPr>
      </w:pPr>
      <w:r w:rsidRPr="00DC3373">
        <w:rPr>
          <w:b/>
          <w:lang w:val="en-US"/>
        </w:rPr>
        <w:t>Validações:</w:t>
      </w:r>
    </w:p>
    <w:p w14:paraId="05FD2AA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C5AE16C" w14:textId="77777777" w:rsidR="00511EE5" w:rsidRDefault="00511EE5" w:rsidP="00511EE5">
      <w:pPr>
        <w:rPr>
          <w:b/>
        </w:rPr>
      </w:pPr>
    </w:p>
    <w:p w14:paraId="2586DD61" w14:textId="77777777" w:rsidR="00511EE5" w:rsidRDefault="00511EE5" w:rsidP="00511EE5">
      <w:pPr>
        <w:rPr>
          <w:b/>
        </w:rPr>
      </w:pPr>
    </w:p>
    <w:p w14:paraId="41E7905B" w14:textId="77777777" w:rsidR="00511EE5" w:rsidRDefault="00511EE5" w:rsidP="00511EE5">
      <w:pPr>
        <w:rPr>
          <w:b/>
        </w:rPr>
      </w:pPr>
    </w:p>
    <w:p w14:paraId="6B99BCC9" w14:textId="77777777" w:rsidR="00511EE5" w:rsidRDefault="00511EE5" w:rsidP="00511EE5">
      <w:pPr>
        <w:rPr>
          <w:b/>
        </w:rPr>
      </w:pPr>
    </w:p>
    <w:p w14:paraId="03EC6109" w14:textId="77777777" w:rsidR="00511EE5" w:rsidRDefault="00511EE5" w:rsidP="00511EE5">
      <w:pPr>
        <w:rPr>
          <w:b/>
        </w:rPr>
      </w:pPr>
    </w:p>
    <w:p w14:paraId="1E534D0B" w14:textId="77777777" w:rsidR="00511EE5" w:rsidRDefault="00511EE5" w:rsidP="00511EE5">
      <w:pPr>
        <w:rPr>
          <w:b/>
        </w:rPr>
      </w:pPr>
    </w:p>
    <w:p w14:paraId="7CBF705D" w14:textId="77777777" w:rsidR="00511EE5" w:rsidRDefault="00511EE5" w:rsidP="00511EE5">
      <w:pPr>
        <w:rPr>
          <w:b/>
        </w:rPr>
      </w:pPr>
    </w:p>
    <w:p w14:paraId="5746AA07" w14:textId="77777777" w:rsidR="00511EE5" w:rsidRDefault="00511EE5" w:rsidP="00511EE5">
      <w:pPr>
        <w:rPr>
          <w:b/>
        </w:rPr>
      </w:pPr>
    </w:p>
    <w:p w14:paraId="4CF5AD54" w14:textId="77777777" w:rsidR="00511EE5" w:rsidRDefault="00511EE5" w:rsidP="00511EE5">
      <w:pPr>
        <w:rPr>
          <w:b/>
        </w:rPr>
      </w:pPr>
    </w:p>
    <w:p w14:paraId="080740BE" w14:textId="77777777" w:rsidR="00511EE5" w:rsidRDefault="00511EE5" w:rsidP="00511EE5">
      <w:pPr>
        <w:rPr>
          <w:b/>
        </w:rPr>
      </w:pPr>
    </w:p>
    <w:p w14:paraId="194B689B" w14:textId="065A0B81" w:rsidR="00511EE5" w:rsidRDefault="00511EE5" w:rsidP="00385D9E">
      <w:pPr>
        <w:pStyle w:val="Cabealho1"/>
        <w:numPr>
          <w:ilvl w:val="1"/>
          <w:numId w:val="3"/>
        </w:numPr>
      </w:pPr>
      <w:bookmarkStart w:id="59" w:name="_Toc496445965"/>
      <w:r>
        <w:lastRenderedPageBreak/>
        <w:t>Requisito REQ-08</w:t>
      </w:r>
      <w:bookmarkEnd w:id="59"/>
    </w:p>
    <w:p w14:paraId="7CF8C2E5" w14:textId="4778047E" w:rsidR="00511EE5" w:rsidRPr="00654444" w:rsidRDefault="00511EE5" w:rsidP="00735567">
      <w:pPr>
        <w:ind w:left="720"/>
        <w:jc w:val="both"/>
      </w:pPr>
      <w:r w:rsidRPr="00735567">
        <w:rPr>
          <w:color w:val="000000" w:themeColor="text1"/>
        </w:rPr>
        <w:t>REQ-08: Validar resultados do laboratório.</w:t>
      </w:r>
    </w:p>
    <w:p w14:paraId="6E59BB0F" w14:textId="77777777" w:rsidR="00511EE5" w:rsidRPr="00412256" w:rsidRDefault="00511EE5" w:rsidP="00385D9E">
      <w:pPr>
        <w:pStyle w:val="Cabealho1"/>
        <w:numPr>
          <w:ilvl w:val="2"/>
          <w:numId w:val="3"/>
        </w:numPr>
        <w:rPr>
          <w:lang w:val="en-US"/>
        </w:rPr>
      </w:pPr>
      <w:r w:rsidRPr="00654444">
        <w:t xml:space="preserve"> </w:t>
      </w:r>
      <w:bookmarkStart w:id="60" w:name="_Toc496445966"/>
      <w:r>
        <w:rPr>
          <w:lang w:val="en-US"/>
        </w:rPr>
        <w:t>Descrição</w:t>
      </w:r>
      <w:bookmarkEnd w:id="60"/>
    </w:p>
    <w:p w14:paraId="036A0FA3" w14:textId="77777777" w:rsidR="00511EE5" w:rsidRPr="00735567" w:rsidRDefault="00511EE5" w:rsidP="00735567">
      <w:pPr>
        <w:ind w:left="1440"/>
        <w:jc w:val="both"/>
        <w:rPr>
          <w:color w:val="000000" w:themeColor="text1"/>
        </w:rPr>
      </w:pPr>
      <w:r w:rsidRPr="00735567">
        <w:rPr>
          <w:color w:val="000000" w:themeColor="text1"/>
        </w:rPr>
        <w:t>O(a) Diretor(a) Médico(a), é responsável por aprovar/rejeitar os relatórios anteriormente aprovados pelo(a) Diretor(a) de Laboratório (por exemplo: relatórios referentes ao espermograma ou ao teste de descongelamento). Estes dados devem ser registados no sistema e associados tanto ao respetivo relatório como à ficha do dador.</w:t>
      </w:r>
    </w:p>
    <w:p w14:paraId="16E683F5" w14:textId="77777777" w:rsidR="00511EE5" w:rsidRDefault="00511EE5" w:rsidP="00385D9E">
      <w:pPr>
        <w:pStyle w:val="Cabealho1"/>
        <w:numPr>
          <w:ilvl w:val="2"/>
          <w:numId w:val="3"/>
        </w:numPr>
      </w:pPr>
      <w:r w:rsidRPr="00654444">
        <w:t xml:space="preserve"> </w:t>
      </w:r>
      <w:bookmarkStart w:id="61" w:name="_Toc496445967"/>
      <w:r>
        <w:t>Simulação/Sequência de Respostas</w:t>
      </w:r>
      <w:bookmarkEnd w:id="61"/>
    </w:p>
    <w:p w14:paraId="24611A22" w14:textId="77777777" w:rsidR="00511EE5" w:rsidRPr="00A00002" w:rsidRDefault="00511EE5" w:rsidP="00511EE5"/>
    <w:p w14:paraId="3C3452CF" w14:textId="77777777" w:rsidR="00511EE5" w:rsidRPr="001B73EA" w:rsidRDefault="00511EE5" w:rsidP="00385D9E">
      <w:pPr>
        <w:ind w:left="1008" w:firstLine="432"/>
        <w:outlineLvl w:val="0"/>
        <w:rPr>
          <w:b/>
          <w:color w:val="000000" w:themeColor="text1"/>
        </w:rPr>
      </w:pPr>
      <w:r w:rsidRPr="001B73EA">
        <w:rPr>
          <w:b/>
          <w:color w:val="000000" w:themeColor="text1"/>
        </w:rPr>
        <w:t>Pré-Condições:</w:t>
      </w:r>
    </w:p>
    <w:p w14:paraId="3E599B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EAE6DB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relatório no sistema para ser aprovado.</w:t>
      </w:r>
    </w:p>
    <w:p w14:paraId="54B3C98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Médico(a) tem permissões no sistema para realizar o questionário ao dador. </w:t>
      </w:r>
    </w:p>
    <w:p w14:paraId="1046A419" w14:textId="77777777" w:rsidR="00511EE5" w:rsidRPr="001B73EA" w:rsidRDefault="00511EE5" w:rsidP="00385D9E">
      <w:pPr>
        <w:ind w:left="1008" w:firstLine="432"/>
        <w:outlineLvl w:val="0"/>
        <w:rPr>
          <w:b/>
          <w:color w:val="000000" w:themeColor="text1"/>
        </w:rPr>
      </w:pPr>
      <w:r w:rsidRPr="001B73EA">
        <w:rPr>
          <w:b/>
          <w:color w:val="000000" w:themeColor="text1"/>
        </w:rPr>
        <w:t>Fluxo de Eventos:</w:t>
      </w:r>
    </w:p>
    <w:p w14:paraId="0112101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inicia sessão no sistema.</w:t>
      </w:r>
    </w:p>
    <w:p w14:paraId="2CFF7D33"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acede à secção de validação de resultados do laboratório.</w:t>
      </w:r>
    </w:p>
    <w:p w14:paraId="6072CE4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aprova/rejeita um relatório.</w:t>
      </w:r>
    </w:p>
    <w:p w14:paraId="2F5FE9A6"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submete a decisão de aceitar/rejeitar um relatório.</w:t>
      </w:r>
    </w:p>
    <w:p w14:paraId="0D93467F" w14:textId="77777777" w:rsidR="00511EE5" w:rsidRPr="001B73EA" w:rsidRDefault="00511EE5" w:rsidP="00385D9E">
      <w:pPr>
        <w:ind w:left="1008" w:firstLine="432"/>
        <w:outlineLvl w:val="0"/>
        <w:rPr>
          <w:b/>
          <w:color w:val="000000" w:themeColor="text1"/>
        </w:rPr>
      </w:pPr>
      <w:r w:rsidRPr="001B73EA">
        <w:rPr>
          <w:b/>
          <w:color w:val="000000" w:themeColor="text1"/>
        </w:rPr>
        <w:t>Pós-Condições:</w:t>
      </w:r>
    </w:p>
    <w:p w14:paraId="66042AA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8E57BE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ao relatório e à ficha do dador.</w:t>
      </w:r>
    </w:p>
    <w:p w14:paraId="26CEEC9D" w14:textId="77777777" w:rsidR="00511EE5" w:rsidRPr="001B73EA" w:rsidRDefault="00511EE5" w:rsidP="00385D9E">
      <w:pPr>
        <w:ind w:left="1008" w:firstLine="432"/>
        <w:outlineLvl w:val="0"/>
        <w:rPr>
          <w:b/>
          <w:color w:val="000000" w:themeColor="text1"/>
          <w:lang w:val="en-US"/>
        </w:rPr>
      </w:pPr>
      <w:r w:rsidRPr="001B73EA">
        <w:rPr>
          <w:b/>
          <w:color w:val="000000" w:themeColor="text1"/>
          <w:lang w:val="en-US"/>
        </w:rPr>
        <w:t>Validações:</w:t>
      </w:r>
    </w:p>
    <w:p w14:paraId="6B5816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D643A0A" w14:textId="77777777" w:rsidR="00511EE5" w:rsidRPr="00735567" w:rsidRDefault="00511EE5" w:rsidP="00735567">
      <w:pPr>
        <w:jc w:val="both"/>
        <w:rPr>
          <w:b/>
          <w:color w:val="000000" w:themeColor="text1"/>
        </w:rPr>
      </w:pPr>
    </w:p>
    <w:p w14:paraId="7913701D" w14:textId="77777777" w:rsidR="00511EE5" w:rsidRDefault="00511EE5" w:rsidP="00511EE5">
      <w:pPr>
        <w:rPr>
          <w:b/>
        </w:rPr>
      </w:pPr>
    </w:p>
    <w:p w14:paraId="79C10A9C" w14:textId="77777777" w:rsidR="00511EE5" w:rsidRDefault="00511EE5" w:rsidP="00511EE5">
      <w:pPr>
        <w:rPr>
          <w:b/>
        </w:rPr>
      </w:pPr>
    </w:p>
    <w:p w14:paraId="7DC0E918" w14:textId="77777777" w:rsidR="00511EE5" w:rsidRDefault="00511EE5" w:rsidP="00511EE5">
      <w:pPr>
        <w:rPr>
          <w:b/>
        </w:rPr>
      </w:pPr>
    </w:p>
    <w:p w14:paraId="6CBB499C" w14:textId="77777777" w:rsidR="00511EE5" w:rsidRDefault="00511EE5" w:rsidP="00511EE5">
      <w:pPr>
        <w:rPr>
          <w:b/>
        </w:rPr>
      </w:pPr>
    </w:p>
    <w:p w14:paraId="6803C44E" w14:textId="77777777" w:rsidR="00511EE5" w:rsidRDefault="00511EE5" w:rsidP="00511EE5">
      <w:pPr>
        <w:rPr>
          <w:b/>
        </w:rPr>
      </w:pPr>
    </w:p>
    <w:p w14:paraId="738ECE0F" w14:textId="77777777" w:rsidR="00511EE5" w:rsidRDefault="00511EE5" w:rsidP="00511EE5">
      <w:pPr>
        <w:rPr>
          <w:b/>
        </w:rPr>
      </w:pPr>
    </w:p>
    <w:p w14:paraId="4883FA9A" w14:textId="62512B31" w:rsidR="00511EE5" w:rsidRDefault="00511EE5" w:rsidP="00385D9E">
      <w:pPr>
        <w:pStyle w:val="Cabealho1"/>
        <w:numPr>
          <w:ilvl w:val="1"/>
          <w:numId w:val="3"/>
        </w:numPr>
      </w:pPr>
      <w:bookmarkStart w:id="62" w:name="_Toc496445968"/>
      <w:r>
        <w:lastRenderedPageBreak/>
        <w:t>Requisito REQ-09</w:t>
      </w:r>
      <w:bookmarkEnd w:id="62"/>
    </w:p>
    <w:p w14:paraId="0A31C82E" w14:textId="5EF2D356" w:rsidR="00511EE5" w:rsidRPr="00735567" w:rsidRDefault="00511EE5" w:rsidP="00735567">
      <w:pPr>
        <w:ind w:left="720"/>
        <w:jc w:val="both"/>
        <w:rPr>
          <w:color w:val="000000" w:themeColor="text1"/>
        </w:rPr>
      </w:pPr>
      <w:r w:rsidRPr="00735567">
        <w:rPr>
          <w:color w:val="000000" w:themeColor="text1"/>
        </w:rPr>
        <w:t>REQ-09: Aprovar sugestão de uma amostra.</w:t>
      </w:r>
    </w:p>
    <w:p w14:paraId="32D94535" w14:textId="77777777" w:rsidR="00511EE5" w:rsidRPr="00412256" w:rsidRDefault="00511EE5" w:rsidP="00385D9E">
      <w:pPr>
        <w:pStyle w:val="Cabealho1"/>
        <w:numPr>
          <w:ilvl w:val="2"/>
          <w:numId w:val="3"/>
        </w:numPr>
        <w:rPr>
          <w:lang w:val="en-US"/>
        </w:rPr>
      </w:pPr>
      <w:r w:rsidRPr="00654444">
        <w:t xml:space="preserve"> </w:t>
      </w:r>
      <w:bookmarkStart w:id="63" w:name="_Toc496445969"/>
      <w:r>
        <w:rPr>
          <w:lang w:val="en-US"/>
        </w:rPr>
        <w:t>Descrição</w:t>
      </w:r>
      <w:bookmarkEnd w:id="63"/>
    </w:p>
    <w:p w14:paraId="5440DA72" w14:textId="77777777" w:rsidR="00511EE5" w:rsidRPr="00735567" w:rsidRDefault="00511EE5" w:rsidP="00735567">
      <w:pPr>
        <w:ind w:left="1440"/>
        <w:jc w:val="both"/>
        <w:rPr>
          <w:color w:val="000000" w:themeColor="text1"/>
        </w:rPr>
      </w:pPr>
      <w:r w:rsidRPr="00735567">
        <w:rPr>
          <w:color w:val="000000" w:themeColor="text1"/>
        </w:rPr>
        <w:t>O(a) Diretor(a) Médico(a), é responsável por aprovar/rejeitar uma sugestão de amostra sugerida pelo sistema, em resultado da pesquisa do sistema relativamente a um pedido de gâmetas. Estes dados devem ser registados no sistema. Caso seja aprovado, deve ficar associado à ficha do dador.</w:t>
      </w:r>
    </w:p>
    <w:p w14:paraId="5709193C" w14:textId="77777777" w:rsidR="00511EE5" w:rsidRDefault="00511EE5" w:rsidP="00385D9E">
      <w:pPr>
        <w:pStyle w:val="Cabealho1"/>
        <w:numPr>
          <w:ilvl w:val="2"/>
          <w:numId w:val="3"/>
        </w:numPr>
      </w:pPr>
      <w:r w:rsidRPr="00654444">
        <w:t xml:space="preserve"> </w:t>
      </w:r>
      <w:bookmarkStart w:id="64" w:name="_Toc496445970"/>
      <w:r>
        <w:t>Simulação/Sequência de Respostas</w:t>
      </w:r>
      <w:bookmarkEnd w:id="64"/>
    </w:p>
    <w:p w14:paraId="1319FA20" w14:textId="77777777" w:rsidR="00511EE5" w:rsidRPr="001B73EA" w:rsidRDefault="00511EE5" w:rsidP="00511EE5">
      <w:pPr>
        <w:rPr>
          <w:color w:val="000000" w:themeColor="text1"/>
        </w:rPr>
      </w:pPr>
    </w:p>
    <w:p w14:paraId="669D639B" w14:textId="77777777" w:rsidR="00511EE5" w:rsidRPr="001B73EA" w:rsidRDefault="00511EE5" w:rsidP="00385D9E">
      <w:pPr>
        <w:ind w:left="1008" w:firstLine="432"/>
        <w:outlineLvl w:val="0"/>
        <w:rPr>
          <w:b/>
          <w:color w:val="000000" w:themeColor="text1"/>
        </w:rPr>
      </w:pPr>
      <w:r w:rsidRPr="001B73EA">
        <w:rPr>
          <w:b/>
          <w:color w:val="000000" w:themeColor="text1"/>
        </w:rPr>
        <w:t>Pré-Condições:</w:t>
      </w:r>
    </w:p>
    <w:p w14:paraId="3F03242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68F974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sugestão de amostra pendente de aprovação.</w:t>
      </w:r>
    </w:p>
    <w:p w14:paraId="7DAB8330" w14:textId="7BCBA31F"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Médico(a) tem permissões no sistema para realizar o questionário ao dador. </w:t>
      </w:r>
    </w:p>
    <w:p w14:paraId="37D4C724" w14:textId="77777777" w:rsidR="00511EE5" w:rsidRPr="001B73EA" w:rsidRDefault="00511EE5" w:rsidP="00385D9E">
      <w:pPr>
        <w:ind w:left="1008" w:firstLine="432"/>
        <w:outlineLvl w:val="0"/>
        <w:rPr>
          <w:b/>
          <w:color w:val="000000" w:themeColor="text1"/>
        </w:rPr>
      </w:pPr>
      <w:r w:rsidRPr="001B73EA">
        <w:rPr>
          <w:b/>
          <w:color w:val="000000" w:themeColor="text1"/>
        </w:rPr>
        <w:t>Fluxo de Eventos:</w:t>
      </w:r>
    </w:p>
    <w:p w14:paraId="78E88FE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inicia sessão no sistema.</w:t>
      </w:r>
    </w:p>
    <w:p w14:paraId="0CE5C3B3"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acede à secção de aprovação de sugestões.</w:t>
      </w:r>
    </w:p>
    <w:p w14:paraId="65916CC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aprova/rejeita uma sugestão.</w:t>
      </w:r>
    </w:p>
    <w:p w14:paraId="17075528"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submete a decisão de aceitar/rejeitar uma sugestão.</w:t>
      </w:r>
    </w:p>
    <w:p w14:paraId="0F5A95DC"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2133C07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96C2B4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dada a instrução ao Laboratório para fazer o despacho da amostra e o estado da sugestão na plataforma iClinic é atualizado para “Aceite”.</w:t>
      </w:r>
    </w:p>
    <w:p w14:paraId="25C5925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Caso seja rejeitado, o pedido é colocado na lista de espera e o estado da sugestão na plataforma iClinic é atualizado para “Em lista de espera”. </w:t>
      </w:r>
    </w:p>
    <w:p w14:paraId="278C195B" w14:textId="77777777" w:rsidR="00511EE5" w:rsidRPr="001B73EA" w:rsidRDefault="00511EE5" w:rsidP="00385D9E">
      <w:pPr>
        <w:ind w:left="1008" w:firstLine="432"/>
        <w:outlineLvl w:val="0"/>
        <w:rPr>
          <w:b/>
          <w:color w:val="000000" w:themeColor="text1"/>
          <w:lang w:val="en-US"/>
        </w:rPr>
      </w:pPr>
      <w:r w:rsidRPr="001B73EA">
        <w:rPr>
          <w:b/>
          <w:color w:val="000000" w:themeColor="text1"/>
          <w:lang w:val="en-US"/>
        </w:rPr>
        <w:t>Validações:</w:t>
      </w:r>
    </w:p>
    <w:p w14:paraId="44B574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003B8951" w14:textId="77777777" w:rsidR="00511EE5" w:rsidRPr="00735567" w:rsidRDefault="00511EE5" w:rsidP="00735567">
      <w:pPr>
        <w:jc w:val="both"/>
        <w:rPr>
          <w:b/>
          <w:color w:val="000000" w:themeColor="text1"/>
        </w:rPr>
      </w:pPr>
    </w:p>
    <w:p w14:paraId="070F85A7" w14:textId="77777777" w:rsidR="00511EE5" w:rsidRDefault="00511EE5" w:rsidP="00511EE5">
      <w:pPr>
        <w:rPr>
          <w:b/>
        </w:rPr>
      </w:pPr>
    </w:p>
    <w:p w14:paraId="798704FF" w14:textId="77777777" w:rsidR="00511EE5" w:rsidRDefault="00511EE5" w:rsidP="00511EE5">
      <w:pPr>
        <w:rPr>
          <w:b/>
        </w:rPr>
      </w:pPr>
    </w:p>
    <w:p w14:paraId="4BD7B518" w14:textId="77777777" w:rsidR="00511EE5" w:rsidRDefault="00511EE5" w:rsidP="00511EE5">
      <w:pPr>
        <w:rPr>
          <w:b/>
        </w:rPr>
      </w:pPr>
    </w:p>
    <w:p w14:paraId="2D4B3E33" w14:textId="77777777" w:rsidR="00511EE5" w:rsidRDefault="00511EE5" w:rsidP="00511EE5">
      <w:pPr>
        <w:rPr>
          <w:b/>
        </w:rPr>
      </w:pPr>
    </w:p>
    <w:p w14:paraId="3A9DF442" w14:textId="77777777" w:rsidR="00511EE5" w:rsidRDefault="00511EE5" w:rsidP="00385D9E">
      <w:pPr>
        <w:pStyle w:val="Cabealho1"/>
        <w:numPr>
          <w:ilvl w:val="1"/>
          <w:numId w:val="3"/>
        </w:numPr>
      </w:pPr>
      <w:bookmarkStart w:id="65" w:name="_Toc496445971"/>
      <w:r>
        <w:lastRenderedPageBreak/>
        <w:t>Requisito REQ-10</w:t>
      </w:r>
      <w:bookmarkEnd w:id="65"/>
    </w:p>
    <w:p w14:paraId="58B057A0" w14:textId="77777777" w:rsidR="00511EE5" w:rsidRPr="00735567" w:rsidRDefault="00511EE5" w:rsidP="00735567">
      <w:pPr>
        <w:ind w:left="720"/>
        <w:jc w:val="both"/>
        <w:rPr>
          <w:color w:val="000000" w:themeColor="text1"/>
        </w:rPr>
      </w:pPr>
      <w:r w:rsidRPr="00735567">
        <w:rPr>
          <w:color w:val="000000" w:themeColor="text1"/>
        </w:rPr>
        <w:t>REQ-10: Consultar lista de espera de amostras.</w:t>
      </w:r>
    </w:p>
    <w:p w14:paraId="001E7231" w14:textId="77777777" w:rsidR="00511EE5" w:rsidRPr="00412256" w:rsidRDefault="00511EE5" w:rsidP="00385D9E">
      <w:pPr>
        <w:pStyle w:val="Cabealho1"/>
        <w:numPr>
          <w:ilvl w:val="2"/>
          <w:numId w:val="3"/>
        </w:numPr>
        <w:rPr>
          <w:lang w:val="en-US"/>
        </w:rPr>
      </w:pPr>
      <w:r w:rsidRPr="00654444">
        <w:t xml:space="preserve"> </w:t>
      </w:r>
      <w:bookmarkStart w:id="66" w:name="_Toc496445972"/>
      <w:r>
        <w:rPr>
          <w:lang w:val="en-US"/>
        </w:rPr>
        <w:t>Descrição</w:t>
      </w:r>
      <w:bookmarkEnd w:id="66"/>
    </w:p>
    <w:p w14:paraId="2B0F65D8" w14:textId="77777777" w:rsidR="00511EE5" w:rsidRPr="00735567" w:rsidRDefault="00511EE5" w:rsidP="00735567">
      <w:pPr>
        <w:ind w:left="1440"/>
        <w:jc w:val="both"/>
        <w:rPr>
          <w:color w:val="000000" w:themeColor="text1"/>
        </w:rPr>
      </w:pPr>
      <w:r w:rsidRPr="00735567">
        <w:rPr>
          <w:color w:val="000000" w:themeColor="text1"/>
        </w:rPr>
        <w:t>O(a) Diretor(a) Médico(a) tem a possibilidade de consultar a lista de espera de pedidos de gâmetas. Deste modo, passa a ter mais controlo sobre as características de dadores em falta e dos pedidos de gâmetas pendentes.</w:t>
      </w:r>
    </w:p>
    <w:p w14:paraId="08C2D11C" w14:textId="77777777" w:rsidR="00511EE5" w:rsidRDefault="00511EE5" w:rsidP="00385D9E">
      <w:pPr>
        <w:pStyle w:val="Cabealho1"/>
        <w:numPr>
          <w:ilvl w:val="2"/>
          <w:numId w:val="3"/>
        </w:numPr>
      </w:pPr>
      <w:r w:rsidRPr="00654444">
        <w:t xml:space="preserve"> </w:t>
      </w:r>
      <w:bookmarkStart w:id="67" w:name="_Toc496445973"/>
      <w:r>
        <w:t>Simulação/Sequência de Respostas</w:t>
      </w:r>
      <w:bookmarkEnd w:id="67"/>
    </w:p>
    <w:p w14:paraId="34DCE588" w14:textId="77777777" w:rsidR="00511EE5" w:rsidRPr="00735567" w:rsidRDefault="00511EE5" w:rsidP="00735567">
      <w:pPr>
        <w:ind w:left="1440"/>
        <w:jc w:val="both"/>
        <w:rPr>
          <w:color w:val="000000" w:themeColor="text1"/>
        </w:rPr>
      </w:pPr>
      <w:r w:rsidRPr="00735567">
        <w:rPr>
          <w:color w:val="000000" w:themeColor="text1"/>
        </w:rPr>
        <w:t xml:space="preserve"> </w:t>
      </w:r>
    </w:p>
    <w:p w14:paraId="195E5B64" w14:textId="77777777" w:rsidR="00511EE5" w:rsidRPr="00F41171" w:rsidRDefault="00511EE5" w:rsidP="00385D9E">
      <w:pPr>
        <w:ind w:left="1008" w:firstLine="432"/>
        <w:outlineLvl w:val="0"/>
        <w:rPr>
          <w:b/>
          <w:color w:val="000000" w:themeColor="text1"/>
        </w:rPr>
      </w:pPr>
      <w:r w:rsidRPr="00F41171">
        <w:rPr>
          <w:b/>
          <w:color w:val="000000" w:themeColor="text1"/>
        </w:rPr>
        <w:t>Pré-Condições:</w:t>
      </w:r>
    </w:p>
    <w:p w14:paraId="53E4BBA8" w14:textId="79C61B71"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w:t>
      </w:r>
      <w:r w:rsidR="00D47A9A" w:rsidRPr="00735567">
        <w:rPr>
          <w:color w:val="000000" w:themeColor="text1"/>
        </w:rPr>
        <w:t xml:space="preserve">Diretor(a) </w:t>
      </w:r>
      <w:r w:rsidR="00D47A9A">
        <w:rPr>
          <w:color w:val="000000" w:themeColor="text1"/>
        </w:rPr>
        <w:t xml:space="preserve"> </w:t>
      </w:r>
      <w:r w:rsidRPr="00735567">
        <w:rPr>
          <w:color w:val="000000" w:themeColor="text1"/>
        </w:rPr>
        <w:t>Médico(a) tem permissões no sistema para consultar a lista de espera de amostras.</w:t>
      </w:r>
    </w:p>
    <w:p w14:paraId="08FFFBF1"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5F711335" w14:textId="77777777" w:rsidR="00511EE5" w:rsidRPr="0016717C" w:rsidRDefault="00511EE5" w:rsidP="00385D9E">
      <w:pPr>
        <w:pStyle w:val="PargrafodaLista"/>
        <w:numPr>
          <w:ilvl w:val="0"/>
          <w:numId w:val="60"/>
        </w:numPr>
        <w:outlineLvl w:val="0"/>
        <w:rPr>
          <w:color w:val="000000" w:themeColor="text1"/>
        </w:rPr>
      </w:pPr>
      <w:r w:rsidRPr="0016717C">
        <w:rPr>
          <w:color w:val="000000" w:themeColor="text1"/>
        </w:rPr>
        <w:t>O(a) Diretor(a) Médico(a) inicia sessão no sistema.</w:t>
      </w:r>
    </w:p>
    <w:p w14:paraId="0FFABD1C" w14:textId="77777777" w:rsidR="00511EE5" w:rsidRPr="0016717C" w:rsidRDefault="00511EE5" w:rsidP="00385D9E">
      <w:pPr>
        <w:pStyle w:val="PargrafodaLista"/>
        <w:numPr>
          <w:ilvl w:val="0"/>
          <w:numId w:val="60"/>
        </w:numPr>
        <w:outlineLvl w:val="0"/>
        <w:rPr>
          <w:color w:val="000000" w:themeColor="text1"/>
        </w:rPr>
      </w:pPr>
      <w:r w:rsidRPr="0016717C">
        <w:rPr>
          <w:color w:val="000000" w:themeColor="text1"/>
        </w:rPr>
        <w:t>O(a) Diretor(a) Médico(a) acede à secção de consulta da lista de espera de amostras.</w:t>
      </w:r>
    </w:p>
    <w:p w14:paraId="2135A162" w14:textId="77777777" w:rsidR="00511EE5" w:rsidRPr="00735567" w:rsidRDefault="00511EE5" w:rsidP="00385D9E">
      <w:pPr>
        <w:pStyle w:val="PargrafodaLista"/>
        <w:numPr>
          <w:ilvl w:val="0"/>
          <w:numId w:val="60"/>
        </w:numPr>
        <w:outlineLvl w:val="0"/>
      </w:pPr>
      <w:r w:rsidRPr="0016717C">
        <w:rPr>
          <w:color w:val="000000" w:themeColor="text1"/>
        </w:rPr>
        <w:t>O(a) Diretor(a) Médico(a) consulta e lê informações sobre os pedidos.</w:t>
      </w:r>
    </w:p>
    <w:p w14:paraId="217CE7A6"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4FCF83E0"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030788"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7A44E078"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3F64434B" w14:textId="77777777" w:rsidR="00511EE5" w:rsidRPr="00735567" w:rsidRDefault="00511EE5" w:rsidP="00735567">
      <w:pPr>
        <w:jc w:val="both"/>
        <w:rPr>
          <w:b/>
          <w:color w:val="000000" w:themeColor="text1"/>
        </w:rPr>
      </w:pPr>
    </w:p>
    <w:p w14:paraId="04767D13" w14:textId="77777777" w:rsidR="00511EE5" w:rsidRPr="00735567" w:rsidRDefault="00511EE5" w:rsidP="00735567">
      <w:pPr>
        <w:jc w:val="both"/>
        <w:rPr>
          <w:b/>
          <w:color w:val="000000" w:themeColor="text1"/>
        </w:rPr>
      </w:pPr>
    </w:p>
    <w:p w14:paraId="50A8F9CC" w14:textId="77777777" w:rsidR="00511EE5" w:rsidRPr="00735567" w:rsidRDefault="00511EE5" w:rsidP="00735567">
      <w:pPr>
        <w:jc w:val="both"/>
        <w:rPr>
          <w:b/>
          <w:color w:val="000000" w:themeColor="text1"/>
        </w:rPr>
      </w:pPr>
    </w:p>
    <w:p w14:paraId="7D83F447" w14:textId="77777777" w:rsidR="00511EE5" w:rsidRDefault="00511EE5" w:rsidP="00511EE5">
      <w:pPr>
        <w:rPr>
          <w:b/>
        </w:rPr>
      </w:pPr>
    </w:p>
    <w:p w14:paraId="4A3F3A95" w14:textId="77777777" w:rsidR="00511EE5" w:rsidRDefault="00511EE5" w:rsidP="00511EE5">
      <w:pPr>
        <w:rPr>
          <w:b/>
        </w:rPr>
      </w:pPr>
    </w:p>
    <w:p w14:paraId="76B74A74" w14:textId="77777777" w:rsidR="00511EE5" w:rsidRDefault="00511EE5" w:rsidP="00511EE5">
      <w:pPr>
        <w:rPr>
          <w:b/>
        </w:rPr>
      </w:pPr>
    </w:p>
    <w:p w14:paraId="70B04CA8" w14:textId="77777777" w:rsidR="00511EE5" w:rsidRDefault="00511EE5" w:rsidP="00511EE5">
      <w:pPr>
        <w:rPr>
          <w:b/>
        </w:rPr>
      </w:pPr>
    </w:p>
    <w:p w14:paraId="3679C770" w14:textId="77777777" w:rsidR="00511EE5" w:rsidRDefault="00511EE5" w:rsidP="00511EE5">
      <w:pPr>
        <w:rPr>
          <w:b/>
        </w:rPr>
      </w:pPr>
    </w:p>
    <w:p w14:paraId="78E4D7A5" w14:textId="77777777" w:rsidR="00511EE5" w:rsidRDefault="00511EE5" w:rsidP="00511EE5">
      <w:pPr>
        <w:rPr>
          <w:b/>
        </w:rPr>
      </w:pPr>
    </w:p>
    <w:p w14:paraId="7E31CB79" w14:textId="77777777" w:rsidR="00511EE5" w:rsidRDefault="00511EE5" w:rsidP="00511EE5">
      <w:pPr>
        <w:rPr>
          <w:b/>
        </w:rPr>
      </w:pPr>
    </w:p>
    <w:p w14:paraId="5757EEF2" w14:textId="77777777" w:rsidR="00511EE5" w:rsidRDefault="00511EE5" w:rsidP="00385D9E">
      <w:pPr>
        <w:pStyle w:val="Cabealho1"/>
        <w:numPr>
          <w:ilvl w:val="1"/>
          <w:numId w:val="3"/>
        </w:numPr>
      </w:pPr>
      <w:bookmarkStart w:id="68" w:name="_Toc496445974"/>
      <w:r>
        <w:lastRenderedPageBreak/>
        <w:t>Requisito REQ-11</w:t>
      </w:r>
      <w:bookmarkEnd w:id="68"/>
    </w:p>
    <w:p w14:paraId="63769BD8" w14:textId="77777777" w:rsidR="00511EE5" w:rsidRPr="00735567" w:rsidRDefault="00511EE5" w:rsidP="00735567">
      <w:pPr>
        <w:ind w:left="720"/>
        <w:jc w:val="both"/>
        <w:rPr>
          <w:color w:val="000000" w:themeColor="text1"/>
        </w:rPr>
      </w:pPr>
      <w:r w:rsidRPr="00735567">
        <w:rPr>
          <w:color w:val="000000" w:themeColor="text1"/>
        </w:rPr>
        <w:t>REQ-11: Criar relatórios das análises de amostras.</w:t>
      </w:r>
    </w:p>
    <w:p w14:paraId="584596D1" w14:textId="77777777" w:rsidR="00511EE5" w:rsidRPr="00412256" w:rsidRDefault="00511EE5" w:rsidP="00385D9E">
      <w:pPr>
        <w:pStyle w:val="Cabealho1"/>
        <w:numPr>
          <w:ilvl w:val="2"/>
          <w:numId w:val="3"/>
        </w:numPr>
        <w:rPr>
          <w:lang w:val="en-US"/>
        </w:rPr>
      </w:pPr>
      <w:r w:rsidRPr="00654444">
        <w:t xml:space="preserve"> </w:t>
      </w:r>
      <w:bookmarkStart w:id="69" w:name="_Toc496445975"/>
      <w:r>
        <w:rPr>
          <w:lang w:val="en-US"/>
        </w:rPr>
        <w:t>Descrição</w:t>
      </w:r>
      <w:bookmarkEnd w:id="69"/>
    </w:p>
    <w:p w14:paraId="00B7B89B" w14:textId="77777777" w:rsidR="00511EE5" w:rsidRPr="00735567" w:rsidRDefault="00511EE5" w:rsidP="00735567">
      <w:pPr>
        <w:ind w:left="1440"/>
        <w:jc w:val="both"/>
        <w:rPr>
          <w:color w:val="000000" w:themeColor="text1"/>
        </w:rPr>
      </w:pPr>
      <w:r w:rsidRPr="00735567">
        <w:rPr>
          <w:color w:val="000000" w:themeColor="text1"/>
        </w:rPr>
        <w:t>O(a) Técnico(a) de Laboratório analisa as amostras originárias das consultas médicas e cria relatórios específicos para cada uma das análises (por exemplo: relatório do espermograma ou relatório do teste de descongelamento). Estes dados devem ser registados no sistema e associados à ficha do dador.</w:t>
      </w:r>
    </w:p>
    <w:p w14:paraId="2331BC45" w14:textId="77777777" w:rsidR="00511EE5" w:rsidRDefault="00511EE5" w:rsidP="00385D9E">
      <w:pPr>
        <w:pStyle w:val="Cabealho1"/>
        <w:numPr>
          <w:ilvl w:val="2"/>
          <w:numId w:val="3"/>
        </w:numPr>
      </w:pPr>
      <w:r w:rsidRPr="00654444">
        <w:t xml:space="preserve"> </w:t>
      </w:r>
      <w:bookmarkStart w:id="70" w:name="_Toc496445976"/>
      <w:r>
        <w:t>Simulação/Sequência de Respostas</w:t>
      </w:r>
      <w:bookmarkEnd w:id="70"/>
    </w:p>
    <w:p w14:paraId="13127AAD" w14:textId="77777777" w:rsidR="00735567" w:rsidRPr="00735567" w:rsidRDefault="00735567" w:rsidP="00735567"/>
    <w:p w14:paraId="4610721E" w14:textId="1555AE75" w:rsidR="00511EE5" w:rsidRPr="00F41171" w:rsidRDefault="00511EE5" w:rsidP="00385D9E">
      <w:pPr>
        <w:ind w:left="1008" w:firstLine="432"/>
        <w:outlineLvl w:val="0"/>
        <w:rPr>
          <w:b/>
          <w:color w:val="000000" w:themeColor="text1"/>
          <w:lang w:val="en-US"/>
        </w:rPr>
      </w:pPr>
      <w:r w:rsidRPr="00F41171">
        <w:rPr>
          <w:b/>
          <w:color w:val="000000" w:themeColor="text1"/>
        </w:rPr>
        <w:t>Pré</w:t>
      </w:r>
      <w:r w:rsidRPr="00F41171">
        <w:rPr>
          <w:b/>
          <w:color w:val="000000" w:themeColor="text1"/>
          <w:lang w:val="en-US"/>
        </w:rPr>
        <w:t>-</w:t>
      </w:r>
      <w:r w:rsidR="00735567" w:rsidRPr="00F41171">
        <w:rPr>
          <w:b/>
          <w:color w:val="000000" w:themeColor="text1"/>
          <w:lang w:val="en-US"/>
        </w:rPr>
        <w:t>Condiçoes</w:t>
      </w:r>
      <w:r w:rsidRPr="00F41171">
        <w:rPr>
          <w:b/>
          <w:color w:val="000000" w:themeColor="text1"/>
          <w:lang w:val="en-US"/>
        </w:rPr>
        <w:t>:</w:t>
      </w:r>
    </w:p>
    <w:p w14:paraId="7FF6C01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amostra no sistema para ser analisada.</w:t>
      </w:r>
    </w:p>
    <w:p w14:paraId="383392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2D96DD3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registar relatórios de amostras. </w:t>
      </w:r>
    </w:p>
    <w:p w14:paraId="0FB15D27"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224F504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inicia sessão no sistema.</w:t>
      </w:r>
    </w:p>
    <w:p w14:paraId="57C8571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acede à secção de registo de um novo relatório.</w:t>
      </w:r>
    </w:p>
    <w:p w14:paraId="3BC2D5C4"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escolhe o tipo de relatório e preenche os dados referentes ao mesmo.</w:t>
      </w:r>
    </w:p>
    <w:p w14:paraId="3C8F9F10"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submete o registo de um novo relatório.</w:t>
      </w:r>
    </w:p>
    <w:p w14:paraId="6CD60100"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68F1552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D5DD36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383DC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relatório.</w:t>
      </w:r>
    </w:p>
    <w:p w14:paraId="54AB27E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relatório é associado à ficha de um dador.</w:t>
      </w:r>
    </w:p>
    <w:p w14:paraId="45274DAB"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0FDB772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717711C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numéricos não podem conter números negativos.</w:t>
      </w:r>
    </w:p>
    <w:p w14:paraId="7FF297E5" w14:textId="77777777" w:rsidR="00511EE5" w:rsidRDefault="00511EE5" w:rsidP="00511EE5">
      <w:pPr>
        <w:rPr>
          <w:b/>
        </w:rPr>
      </w:pPr>
    </w:p>
    <w:p w14:paraId="18BA35D6" w14:textId="77777777" w:rsidR="00511EE5" w:rsidRPr="000A659D" w:rsidRDefault="00511EE5" w:rsidP="00511EE5">
      <w:pPr>
        <w:rPr>
          <w:b/>
        </w:rPr>
      </w:pPr>
    </w:p>
    <w:p w14:paraId="3AB02025" w14:textId="77777777" w:rsidR="00511EE5" w:rsidRPr="007A7BCB" w:rsidRDefault="00511EE5" w:rsidP="00511EE5">
      <w:pPr>
        <w:ind w:left="1440"/>
      </w:pPr>
    </w:p>
    <w:p w14:paraId="11CDF746" w14:textId="77777777" w:rsidR="00511EE5" w:rsidRPr="0087396B" w:rsidRDefault="00511EE5" w:rsidP="00511EE5"/>
    <w:p w14:paraId="2593E504" w14:textId="77777777" w:rsidR="00511EE5" w:rsidRPr="007A7BCB" w:rsidRDefault="00511EE5" w:rsidP="00511EE5">
      <w:pPr>
        <w:ind w:left="0"/>
      </w:pPr>
      <w:r w:rsidRPr="007A7BCB">
        <w:br w:type="page"/>
      </w:r>
    </w:p>
    <w:p w14:paraId="35C580DA" w14:textId="77777777" w:rsidR="00511EE5" w:rsidRDefault="00511EE5" w:rsidP="00385D9E">
      <w:pPr>
        <w:pStyle w:val="Cabealho1"/>
        <w:numPr>
          <w:ilvl w:val="1"/>
          <w:numId w:val="3"/>
        </w:numPr>
      </w:pPr>
      <w:bookmarkStart w:id="71" w:name="_Toc496445977"/>
      <w:r>
        <w:lastRenderedPageBreak/>
        <w:t>Requisito REQ-12</w:t>
      </w:r>
      <w:bookmarkEnd w:id="71"/>
    </w:p>
    <w:p w14:paraId="74ED0016" w14:textId="34DCE313" w:rsidR="00511EE5" w:rsidRPr="008B7143" w:rsidRDefault="00511EE5" w:rsidP="00511EE5">
      <w:pPr>
        <w:ind w:left="720"/>
        <w:rPr>
          <w:color w:val="000000" w:themeColor="text1"/>
        </w:rPr>
      </w:pPr>
      <w:r w:rsidRPr="008B7143">
        <w:rPr>
          <w:color w:val="000000" w:themeColor="text1"/>
        </w:rPr>
        <w:t xml:space="preserve">REQ-12: Registar materiais </w:t>
      </w:r>
      <w:r w:rsidR="00C40DFC" w:rsidRPr="008B7143">
        <w:rPr>
          <w:color w:val="000000" w:themeColor="text1"/>
        </w:rPr>
        <w:t xml:space="preserve">laboratoriais </w:t>
      </w:r>
      <w:r w:rsidRPr="008B7143">
        <w:rPr>
          <w:color w:val="000000" w:themeColor="text1"/>
        </w:rPr>
        <w:t>utilizados.</w:t>
      </w:r>
    </w:p>
    <w:p w14:paraId="4329447A" w14:textId="77777777" w:rsidR="00511EE5" w:rsidRPr="00412256" w:rsidRDefault="00511EE5" w:rsidP="00511EE5">
      <w:pPr>
        <w:pStyle w:val="Cabealho1"/>
        <w:numPr>
          <w:ilvl w:val="2"/>
          <w:numId w:val="3"/>
        </w:numPr>
        <w:rPr>
          <w:lang w:val="en-US"/>
        </w:rPr>
      </w:pPr>
      <w:r w:rsidRPr="00654444">
        <w:t xml:space="preserve"> </w:t>
      </w:r>
      <w:bookmarkStart w:id="72" w:name="_Toc496445978"/>
      <w:r>
        <w:rPr>
          <w:lang w:val="en-US"/>
        </w:rPr>
        <w:t>Descrição</w:t>
      </w:r>
      <w:bookmarkEnd w:id="72"/>
    </w:p>
    <w:p w14:paraId="2134D929" w14:textId="77777777" w:rsidR="00511EE5" w:rsidRPr="00735567" w:rsidRDefault="00511EE5" w:rsidP="00735567">
      <w:pPr>
        <w:ind w:left="1440"/>
        <w:jc w:val="both"/>
        <w:rPr>
          <w:color w:val="000000" w:themeColor="text1"/>
        </w:rPr>
      </w:pPr>
      <w:r w:rsidRPr="00735567">
        <w:rPr>
          <w:color w:val="000000" w:themeColor="text1"/>
        </w:rPr>
        <w:t>O(a) Técnico(a) de Laboratório regista no sistema os materiais utilizados, assim como a respetiva quantidade. Os materiais disponíveis nas instalações já se encontram registados e categorizados no sistema, ficando o(a) Técnico(a) de Laboratório apenas encarregue de registar quais usou e em que quantidade, de modo a ser possível realizar estudos a nível de custos operacionais do banco.</w:t>
      </w:r>
    </w:p>
    <w:p w14:paraId="037BAF66" w14:textId="77777777" w:rsidR="00511EE5" w:rsidRDefault="00511EE5" w:rsidP="00511EE5">
      <w:pPr>
        <w:pStyle w:val="Cabealho1"/>
        <w:numPr>
          <w:ilvl w:val="2"/>
          <w:numId w:val="3"/>
        </w:numPr>
      </w:pPr>
      <w:r w:rsidRPr="00654444">
        <w:t xml:space="preserve"> </w:t>
      </w:r>
      <w:bookmarkStart w:id="73" w:name="_Toc496445979"/>
      <w:r>
        <w:t>Simulação/Sequência de Respostas</w:t>
      </w:r>
      <w:bookmarkEnd w:id="73"/>
    </w:p>
    <w:p w14:paraId="3B0483B1" w14:textId="77777777" w:rsidR="00511EE5" w:rsidRDefault="00511EE5" w:rsidP="00511EE5">
      <w:pPr>
        <w:ind w:left="1440"/>
        <w:rPr>
          <w:lang w:val="en-US"/>
        </w:rPr>
      </w:pPr>
      <w:r>
        <w:rPr>
          <w:lang w:val="en-US"/>
        </w:rPr>
        <w:t xml:space="preserve"> </w:t>
      </w:r>
    </w:p>
    <w:p w14:paraId="373CFA83"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Pré-Condições:</w:t>
      </w:r>
    </w:p>
    <w:p w14:paraId="39634BE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3164C93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efetuar o registo dos materiais utilizados. </w:t>
      </w:r>
    </w:p>
    <w:p w14:paraId="0288486F"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414F6AB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inicia sessão no sistema.</w:t>
      </w:r>
    </w:p>
    <w:p w14:paraId="1EBCF421"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acede à secção de registo de materiais utilizados.</w:t>
      </w:r>
    </w:p>
    <w:p w14:paraId="51EE48B7"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escolhe os materiais e regista a quantidade despendida.</w:t>
      </w:r>
    </w:p>
    <w:p w14:paraId="3D686D3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submete o registo de materiais utilizados.</w:t>
      </w:r>
    </w:p>
    <w:p w14:paraId="6A31F366"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195380E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3384C0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6CCBF1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77CC635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770B2BEF"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02A1667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04E39ED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2B519B3D" w14:textId="77777777" w:rsidR="00511EE5" w:rsidRPr="00735567" w:rsidRDefault="00511EE5" w:rsidP="00735567">
      <w:pPr>
        <w:ind w:left="0"/>
        <w:jc w:val="both"/>
        <w:rPr>
          <w:color w:val="000000" w:themeColor="text1"/>
        </w:rPr>
      </w:pPr>
    </w:p>
    <w:p w14:paraId="74BD4AAA" w14:textId="77777777" w:rsidR="00511EE5" w:rsidRDefault="00511EE5" w:rsidP="00511EE5">
      <w:pPr>
        <w:ind w:left="0"/>
      </w:pPr>
    </w:p>
    <w:p w14:paraId="1CE652B5" w14:textId="77777777" w:rsidR="00511EE5" w:rsidRPr="00402C42" w:rsidRDefault="00511EE5" w:rsidP="00511EE5">
      <w:pPr>
        <w:ind w:left="0"/>
      </w:pPr>
    </w:p>
    <w:p w14:paraId="4AFFBE0C" w14:textId="77777777" w:rsidR="00511EE5" w:rsidRDefault="00511EE5" w:rsidP="00385D9E">
      <w:pPr>
        <w:pStyle w:val="Cabealho1"/>
        <w:numPr>
          <w:ilvl w:val="1"/>
          <w:numId w:val="3"/>
        </w:numPr>
      </w:pPr>
      <w:bookmarkStart w:id="74" w:name="_Toc496445980"/>
      <w:r>
        <w:lastRenderedPageBreak/>
        <w:t>Requisito REQ-13</w:t>
      </w:r>
      <w:bookmarkEnd w:id="74"/>
    </w:p>
    <w:p w14:paraId="502AB976" w14:textId="77777777" w:rsidR="00511EE5" w:rsidRPr="00735567" w:rsidRDefault="00511EE5" w:rsidP="00735567">
      <w:pPr>
        <w:ind w:left="720"/>
        <w:jc w:val="both"/>
        <w:rPr>
          <w:color w:val="000000" w:themeColor="text1"/>
        </w:rPr>
      </w:pPr>
      <w:r w:rsidRPr="00735567">
        <w:rPr>
          <w:color w:val="000000" w:themeColor="text1"/>
        </w:rPr>
        <w:t>REQ-13: Validar resultados das amostras.</w:t>
      </w:r>
    </w:p>
    <w:p w14:paraId="1219BB50" w14:textId="77777777" w:rsidR="00511EE5" w:rsidRPr="00412256" w:rsidRDefault="00511EE5" w:rsidP="00511EE5">
      <w:pPr>
        <w:pStyle w:val="Cabealho1"/>
        <w:numPr>
          <w:ilvl w:val="2"/>
          <w:numId w:val="3"/>
        </w:numPr>
        <w:rPr>
          <w:lang w:val="en-US"/>
        </w:rPr>
      </w:pPr>
      <w:bookmarkStart w:id="75" w:name="_Toc496445981"/>
      <w:r>
        <w:rPr>
          <w:lang w:val="en-US"/>
        </w:rPr>
        <w:t>Descrição</w:t>
      </w:r>
      <w:bookmarkEnd w:id="75"/>
    </w:p>
    <w:p w14:paraId="00339E92" w14:textId="77777777" w:rsidR="00511EE5" w:rsidRPr="00735567" w:rsidRDefault="00511EE5" w:rsidP="00735567">
      <w:pPr>
        <w:ind w:left="1440"/>
        <w:jc w:val="both"/>
        <w:rPr>
          <w:color w:val="000000" w:themeColor="text1"/>
        </w:rPr>
      </w:pPr>
      <w:r w:rsidRPr="00735567">
        <w:rPr>
          <w:color w:val="000000" w:themeColor="text1"/>
        </w:rPr>
        <w:t>O(a) Diretor(a) de Laboratório, é responsável por aprovar/rejeitar os resultados das amostras submetidos pela equipa laboratorial (por exemplo: relatórios referentes ao espermograma ou ao teste de descongelamento). Estes dados devem ser registados no sistema e associados tanto à respetiva amostra como à ficha do dador.</w:t>
      </w:r>
    </w:p>
    <w:p w14:paraId="5756E47C" w14:textId="77777777" w:rsidR="00511EE5" w:rsidRDefault="00511EE5" w:rsidP="00511EE5">
      <w:pPr>
        <w:pStyle w:val="Cabealho1"/>
        <w:numPr>
          <w:ilvl w:val="2"/>
          <w:numId w:val="3"/>
        </w:numPr>
      </w:pPr>
      <w:r w:rsidRPr="00654444">
        <w:t xml:space="preserve"> </w:t>
      </w:r>
      <w:bookmarkStart w:id="76" w:name="_Toc496445982"/>
      <w:r>
        <w:t>Simulação/Sequência de Respostas</w:t>
      </w:r>
      <w:bookmarkEnd w:id="76"/>
    </w:p>
    <w:p w14:paraId="3B8851A6" w14:textId="77777777" w:rsidR="00511EE5" w:rsidRPr="00A00002" w:rsidRDefault="00511EE5" w:rsidP="00511EE5"/>
    <w:p w14:paraId="77B1250B" w14:textId="77777777" w:rsidR="00511EE5" w:rsidRPr="00F41171" w:rsidRDefault="00511EE5" w:rsidP="00385D9E">
      <w:pPr>
        <w:ind w:left="1008" w:firstLine="432"/>
        <w:outlineLvl w:val="0"/>
        <w:rPr>
          <w:b/>
          <w:color w:val="000000" w:themeColor="text1"/>
        </w:rPr>
      </w:pPr>
      <w:r w:rsidRPr="00F41171">
        <w:rPr>
          <w:b/>
          <w:color w:val="000000" w:themeColor="text1"/>
        </w:rPr>
        <w:t>Pré-Condições:</w:t>
      </w:r>
    </w:p>
    <w:p w14:paraId="61E70BB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7BA05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resultados de amostras pendentes de avaliação.</w:t>
      </w:r>
    </w:p>
    <w:p w14:paraId="3663E163" w14:textId="7E3982F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de Laboratório tem permissões no sistema para validar o resultado das amostras. </w:t>
      </w:r>
    </w:p>
    <w:p w14:paraId="30CA6C81"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60B16D06"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inicia sessão no sistema.</w:t>
      </w:r>
    </w:p>
    <w:p w14:paraId="11B0690E"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acede à secção de validação de resultados de amostras.</w:t>
      </w:r>
    </w:p>
    <w:p w14:paraId="37BB0AD0"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aprova/rejeita uma amostra.</w:t>
      </w:r>
    </w:p>
    <w:p w14:paraId="1D9AA767"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submete a decisão de aceitar/rejeitar uma amostra.</w:t>
      </w:r>
    </w:p>
    <w:p w14:paraId="5114EC17"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2AB207B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ADFF89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amostra e à ficha do dador.</w:t>
      </w:r>
    </w:p>
    <w:p w14:paraId="4D516ACA"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477A935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4474114E" w14:textId="77777777" w:rsidR="00511EE5" w:rsidRDefault="00511EE5" w:rsidP="00511EE5">
      <w:pPr>
        <w:ind w:left="0"/>
      </w:pPr>
    </w:p>
    <w:p w14:paraId="33C8B1DB" w14:textId="77777777" w:rsidR="00511EE5" w:rsidRDefault="00511EE5" w:rsidP="00511EE5">
      <w:pPr>
        <w:ind w:left="0"/>
      </w:pPr>
    </w:p>
    <w:p w14:paraId="355BF434" w14:textId="77777777" w:rsidR="00511EE5" w:rsidRDefault="00511EE5" w:rsidP="00511EE5">
      <w:pPr>
        <w:ind w:left="0"/>
      </w:pPr>
    </w:p>
    <w:p w14:paraId="23B439F9" w14:textId="77777777" w:rsidR="00511EE5" w:rsidRDefault="00511EE5" w:rsidP="00511EE5">
      <w:pPr>
        <w:ind w:left="0"/>
      </w:pPr>
    </w:p>
    <w:p w14:paraId="5420B915" w14:textId="77777777" w:rsidR="00511EE5" w:rsidRDefault="00511EE5" w:rsidP="00511EE5">
      <w:pPr>
        <w:ind w:left="0"/>
      </w:pPr>
    </w:p>
    <w:p w14:paraId="06693A3E" w14:textId="77777777" w:rsidR="00511EE5" w:rsidRDefault="00511EE5" w:rsidP="00511EE5">
      <w:pPr>
        <w:ind w:left="0"/>
      </w:pPr>
    </w:p>
    <w:p w14:paraId="0DEC0750" w14:textId="77777777" w:rsidR="00511EE5" w:rsidRDefault="00511EE5" w:rsidP="00385D9E">
      <w:pPr>
        <w:pStyle w:val="Cabealho1"/>
        <w:numPr>
          <w:ilvl w:val="1"/>
          <w:numId w:val="3"/>
        </w:numPr>
      </w:pPr>
      <w:bookmarkStart w:id="77" w:name="_Toc496445983"/>
      <w:r>
        <w:lastRenderedPageBreak/>
        <w:t>Requisito REQ-14</w:t>
      </w:r>
      <w:bookmarkEnd w:id="77"/>
    </w:p>
    <w:p w14:paraId="32E130AD" w14:textId="77777777" w:rsidR="00511EE5" w:rsidRPr="00735567" w:rsidRDefault="00511EE5" w:rsidP="00735567">
      <w:pPr>
        <w:ind w:left="720"/>
        <w:jc w:val="both"/>
        <w:rPr>
          <w:color w:val="000000" w:themeColor="text1"/>
        </w:rPr>
      </w:pPr>
      <w:r w:rsidRPr="00735567">
        <w:rPr>
          <w:color w:val="000000" w:themeColor="text1"/>
        </w:rPr>
        <w:t>REQ-14: Confirmar extração de amostra.</w:t>
      </w:r>
    </w:p>
    <w:p w14:paraId="04152190" w14:textId="77777777" w:rsidR="00511EE5" w:rsidRPr="00412256" w:rsidRDefault="00511EE5" w:rsidP="00511EE5">
      <w:pPr>
        <w:pStyle w:val="Cabealho1"/>
        <w:numPr>
          <w:ilvl w:val="2"/>
          <w:numId w:val="3"/>
        </w:numPr>
        <w:rPr>
          <w:lang w:val="en-US"/>
        </w:rPr>
      </w:pPr>
      <w:r w:rsidRPr="00654444">
        <w:t xml:space="preserve"> </w:t>
      </w:r>
      <w:bookmarkStart w:id="78" w:name="_Toc496445984"/>
      <w:r>
        <w:rPr>
          <w:lang w:val="en-US"/>
        </w:rPr>
        <w:t>Descrição</w:t>
      </w:r>
      <w:bookmarkEnd w:id="78"/>
    </w:p>
    <w:p w14:paraId="39B53414" w14:textId="77777777" w:rsidR="00511EE5" w:rsidRPr="00735567" w:rsidRDefault="00511EE5" w:rsidP="00735567">
      <w:pPr>
        <w:ind w:left="1440"/>
        <w:jc w:val="both"/>
        <w:rPr>
          <w:color w:val="000000" w:themeColor="text1"/>
        </w:rPr>
      </w:pPr>
      <w:r w:rsidRPr="00735567">
        <w:rPr>
          <w:color w:val="000000" w:themeColor="text1"/>
        </w:rPr>
        <w:t>O(a) Diretor(a) de Laboratório recebe uma notificação para realizar a extração de uma amostra. Esta notificação é originária de um pedido de gâmetas por parte de uma entidade externa, tendo este pedido sido aprovado anteriormente pelo Diretor(a) Médico(a). Na notificação é apresentado o número de identificação da amostra, assim como o exato local onde esta se encontra.</w:t>
      </w:r>
    </w:p>
    <w:p w14:paraId="779BC7E4" w14:textId="77777777" w:rsidR="00511EE5" w:rsidRDefault="00511EE5" w:rsidP="00511EE5">
      <w:pPr>
        <w:pStyle w:val="Cabealho1"/>
        <w:numPr>
          <w:ilvl w:val="2"/>
          <w:numId w:val="3"/>
        </w:numPr>
      </w:pPr>
      <w:r w:rsidRPr="00654444">
        <w:t xml:space="preserve"> </w:t>
      </w:r>
      <w:bookmarkStart w:id="79" w:name="_Toc496445985"/>
      <w:r>
        <w:t>Simulação/Sequência de Respostas</w:t>
      </w:r>
      <w:bookmarkEnd w:id="79"/>
    </w:p>
    <w:p w14:paraId="46F8ECDB" w14:textId="77777777" w:rsidR="00735567" w:rsidRPr="00735567" w:rsidRDefault="00735567" w:rsidP="00735567"/>
    <w:p w14:paraId="2E5073DC" w14:textId="77777777" w:rsidR="00511EE5" w:rsidRPr="00C91CE5" w:rsidRDefault="00511EE5" w:rsidP="00385D9E">
      <w:pPr>
        <w:ind w:left="1008" w:firstLine="432"/>
        <w:outlineLvl w:val="0"/>
        <w:rPr>
          <w:b/>
          <w:color w:val="000000" w:themeColor="text1"/>
          <w:lang w:val="en-US"/>
        </w:rPr>
      </w:pPr>
      <w:r w:rsidRPr="00C91CE5">
        <w:rPr>
          <w:b/>
          <w:color w:val="000000" w:themeColor="text1"/>
        </w:rPr>
        <w:t>Pré</w:t>
      </w:r>
      <w:r w:rsidRPr="00C91CE5">
        <w:rPr>
          <w:b/>
          <w:color w:val="000000" w:themeColor="text1"/>
          <w:lang w:val="en-US"/>
        </w:rPr>
        <w:t>-Condições:</w:t>
      </w:r>
    </w:p>
    <w:p w14:paraId="5F7986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Médico(a) aprovou um pedido de gâmetas.</w:t>
      </w:r>
    </w:p>
    <w:p w14:paraId="5428E21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Diretor (a) de Laboratório tem permissões no sistema para confirmar a extração de amostra. </w:t>
      </w:r>
    </w:p>
    <w:p w14:paraId="3F7587A8" w14:textId="77777777" w:rsidR="00511EE5" w:rsidRPr="00C91CE5" w:rsidRDefault="00511EE5" w:rsidP="00385D9E">
      <w:pPr>
        <w:ind w:left="1008" w:firstLine="432"/>
        <w:outlineLvl w:val="0"/>
        <w:rPr>
          <w:b/>
          <w:color w:val="000000" w:themeColor="text1"/>
        </w:rPr>
      </w:pPr>
      <w:r w:rsidRPr="00C91CE5">
        <w:rPr>
          <w:b/>
          <w:color w:val="000000" w:themeColor="text1"/>
        </w:rPr>
        <w:t>Fluxo de Eventos:</w:t>
      </w:r>
    </w:p>
    <w:p w14:paraId="1AE21DF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inicia sessão no sistema.</w:t>
      </w:r>
    </w:p>
    <w:p w14:paraId="6FA334D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acede à secção de confirmações de amostras.</w:t>
      </w:r>
    </w:p>
    <w:p w14:paraId="632FD05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consulta os dados e proceder à extração da amostra.</w:t>
      </w:r>
    </w:p>
    <w:p w14:paraId="3C593DC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submete a atualização do estado da amostra no sistema.</w:t>
      </w:r>
    </w:p>
    <w:p w14:paraId="46A2D0E8" w14:textId="02E62891" w:rsidR="00511EE5" w:rsidRPr="00C91CE5" w:rsidRDefault="00C91CE5" w:rsidP="00385D9E">
      <w:pPr>
        <w:ind w:left="1008" w:firstLine="432"/>
        <w:outlineLvl w:val="0"/>
        <w:rPr>
          <w:b/>
          <w:color w:val="000000" w:themeColor="text1"/>
        </w:rPr>
      </w:pPr>
      <w:r>
        <w:rPr>
          <w:b/>
          <w:color w:val="000000" w:themeColor="text1"/>
        </w:rPr>
        <w:t>P</w:t>
      </w:r>
      <w:r w:rsidR="00511EE5" w:rsidRPr="00C91CE5">
        <w:rPr>
          <w:b/>
          <w:color w:val="000000" w:themeColor="text1"/>
        </w:rPr>
        <w:t>ós-Condições:</w:t>
      </w:r>
    </w:p>
    <w:p w14:paraId="6F352C2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5EC704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atualizada a ficha do dador a quem corresponde a amostra extraída.</w:t>
      </w:r>
    </w:p>
    <w:p w14:paraId="3A9CE50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amostra deixa de existir no sistema.</w:t>
      </w:r>
    </w:p>
    <w:p w14:paraId="300C34E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estado da sugestão na plataforma iClinic é atualizado para “Em transporte”.</w:t>
      </w:r>
    </w:p>
    <w:p w14:paraId="5F578F69" w14:textId="77777777" w:rsidR="00511EE5" w:rsidRPr="00C91CE5" w:rsidRDefault="00511EE5" w:rsidP="00385D9E">
      <w:pPr>
        <w:ind w:left="1008" w:firstLine="432"/>
        <w:outlineLvl w:val="0"/>
        <w:rPr>
          <w:b/>
          <w:color w:val="000000" w:themeColor="text1"/>
          <w:lang w:val="en-US"/>
        </w:rPr>
      </w:pPr>
      <w:r w:rsidRPr="00C91CE5">
        <w:rPr>
          <w:b/>
          <w:color w:val="000000" w:themeColor="text1"/>
          <w:lang w:val="en-US"/>
        </w:rPr>
        <w:t>Validações:</w:t>
      </w:r>
    </w:p>
    <w:p w14:paraId="3D25A02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7D3541" w14:textId="77777777" w:rsidR="00511EE5" w:rsidRPr="00735567" w:rsidRDefault="00511EE5" w:rsidP="00735567">
      <w:pPr>
        <w:ind w:left="0"/>
        <w:jc w:val="both"/>
        <w:rPr>
          <w:color w:val="000000" w:themeColor="text1"/>
        </w:rPr>
      </w:pPr>
    </w:p>
    <w:p w14:paraId="4970F6F3" w14:textId="77777777" w:rsidR="00511EE5" w:rsidRDefault="00511EE5" w:rsidP="00511EE5">
      <w:pPr>
        <w:ind w:left="0"/>
      </w:pPr>
    </w:p>
    <w:p w14:paraId="0DBE972E" w14:textId="77777777" w:rsidR="00511EE5" w:rsidRDefault="00511EE5" w:rsidP="00511EE5">
      <w:pPr>
        <w:ind w:left="0"/>
      </w:pPr>
    </w:p>
    <w:p w14:paraId="63BA7D73" w14:textId="77777777" w:rsidR="00511EE5" w:rsidRDefault="00511EE5" w:rsidP="00511EE5">
      <w:pPr>
        <w:ind w:left="0"/>
      </w:pPr>
    </w:p>
    <w:p w14:paraId="2EC21895" w14:textId="77777777" w:rsidR="00511EE5" w:rsidRDefault="00511EE5" w:rsidP="00511EE5">
      <w:pPr>
        <w:ind w:left="0"/>
      </w:pPr>
    </w:p>
    <w:p w14:paraId="6735E751" w14:textId="77777777" w:rsidR="00511EE5" w:rsidRDefault="00511EE5" w:rsidP="00385D9E">
      <w:pPr>
        <w:pStyle w:val="Cabealho1"/>
        <w:numPr>
          <w:ilvl w:val="1"/>
          <w:numId w:val="3"/>
        </w:numPr>
      </w:pPr>
      <w:bookmarkStart w:id="80" w:name="_Toc496445986"/>
      <w:r>
        <w:lastRenderedPageBreak/>
        <w:t>Requisito REQ-15</w:t>
      </w:r>
      <w:bookmarkEnd w:id="80"/>
    </w:p>
    <w:p w14:paraId="19F7EA71" w14:textId="77777777" w:rsidR="00511EE5" w:rsidRPr="00735567" w:rsidRDefault="00511EE5" w:rsidP="00735567">
      <w:pPr>
        <w:ind w:left="720"/>
        <w:jc w:val="both"/>
        <w:rPr>
          <w:color w:val="000000" w:themeColor="text1"/>
        </w:rPr>
      </w:pPr>
      <w:r w:rsidRPr="00735567">
        <w:rPr>
          <w:color w:val="000000" w:themeColor="text1"/>
        </w:rPr>
        <w:t>REQ-15: Realizar entrevista ao dador.</w:t>
      </w:r>
    </w:p>
    <w:p w14:paraId="56E9A6A0" w14:textId="77777777" w:rsidR="00511EE5" w:rsidRPr="00412256" w:rsidRDefault="00511EE5" w:rsidP="00511EE5">
      <w:pPr>
        <w:pStyle w:val="Cabealho1"/>
        <w:numPr>
          <w:ilvl w:val="2"/>
          <w:numId w:val="3"/>
        </w:numPr>
        <w:rPr>
          <w:lang w:val="en-US"/>
        </w:rPr>
      </w:pPr>
      <w:r w:rsidRPr="00654444">
        <w:t xml:space="preserve"> </w:t>
      </w:r>
      <w:bookmarkStart w:id="81" w:name="_Toc496445987"/>
      <w:r>
        <w:rPr>
          <w:lang w:val="en-US"/>
        </w:rPr>
        <w:t>Descrição</w:t>
      </w:r>
      <w:bookmarkEnd w:id="81"/>
    </w:p>
    <w:p w14:paraId="5CAA1D18" w14:textId="77777777" w:rsidR="00511EE5" w:rsidRPr="00735567" w:rsidRDefault="00511EE5" w:rsidP="00735567">
      <w:pPr>
        <w:ind w:left="1440"/>
        <w:jc w:val="both"/>
        <w:rPr>
          <w:color w:val="000000" w:themeColor="text1"/>
        </w:rPr>
      </w:pPr>
      <w:r w:rsidRPr="00735567">
        <w:rPr>
          <w:color w:val="000000" w:themeColor="text1"/>
        </w:rPr>
        <w:t>O(a) Assistente Social, na segunda consulta, faz um questionário ao dador, tendo a possibilidade de criar novas perguntas no sistema, assim como editar ou mesmo eliminar outras já existentes. Estes dados devem ser registados no sistema e associados à ficha do dador.</w:t>
      </w:r>
    </w:p>
    <w:p w14:paraId="052AFAD0" w14:textId="77777777" w:rsidR="00511EE5" w:rsidRDefault="00511EE5" w:rsidP="00511EE5">
      <w:pPr>
        <w:pStyle w:val="Cabealho1"/>
        <w:numPr>
          <w:ilvl w:val="2"/>
          <w:numId w:val="3"/>
        </w:numPr>
      </w:pPr>
      <w:r w:rsidRPr="00654444">
        <w:t xml:space="preserve"> </w:t>
      </w:r>
      <w:bookmarkStart w:id="82" w:name="_Toc496445988"/>
      <w:r>
        <w:t>Simulação/Sequência de Respostas</w:t>
      </w:r>
      <w:bookmarkEnd w:id="82"/>
    </w:p>
    <w:p w14:paraId="5CE4AFEA" w14:textId="77777777" w:rsidR="00511EE5" w:rsidRPr="00EA4B56" w:rsidRDefault="00511EE5" w:rsidP="00511EE5">
      <w:pPr>
        <w:ind w:left="1440"/>
      </w:pPr>
      <w:r w:rsidRPr="00EA4B56">
        <w:t xml:space="preserve"> </w:t>
      </w:r>
    </w:p>
    <w:p w14:paraId="4C3D803E" w14:textId="77777777" w:rsidR="00511EE5" w:rsidRPr="00C91CE5" w:rsidRDefault="00511EE5" w:rsidP="00385D9E">
      <w:pPr>
        <w:ind w:left="1008" w:firstLine="432"/>
        <w:outlineLvl w:val="0"/>
        <w:rPr>
          <w:b/>
          <w:color w:val="000000" w:themeColor="text1"/>
        </w:rPr>
      </w:pPr>
      <w:r w:rsidRPr="00C91CE5">
        <w:rPr>
          <w:b/>
          <w:color w:val="000000" w:themeColor="text1"/>
        </w:rPr>
        <w:t>Pré-Condições:</w:t>
      </w:r>
    </w:p>
    <w:p w14:paraId="6E6DBB5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2B9CD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Assistente Socia tem permissões no sistema para realizar o questionário ao dador. </w:t>
      </w:r>
    </w:p>
    <w:p w14:paraId="2D173F67" w14:textId="77777777" w:rsidR="00511EE5" w:rsidRPr="00C91CE5" w:rsidRDefault="00511EE5" w:rsidP="00385D9E">
      <w:pPr>
        <w:ind w:left="1008" w:firstLine="432"/>
        <w:outlineLvl w:val="0"/>
        <w:rPr>
          <w:b/>
          <w:color w:val="000000" w:themeColor="text1"/>
        </w:rPr>
      </w:pPr>
      <w:r w:rsidRPr="00C91CE5">
        <w:rPr>
          <w:b/>
          <w:color w:val="000000" w:themeColor="text1"/>
        </w:rPr>
        <w:t>Fluxo de Eventos:</w:t>
      </w:r>
    </w:p>
    <w:p w14:paraId="6FE82789"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inicia sessão no sistema.</w:t>
      </w:r>
    </w:p>
    <w:p w14:paraId="3841B0CD"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acede à secção de registo de um questionário.</w:t>
      </w:r>
    </w:p>
    <w:p w14:paraId="4B287007"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insere as respostas ao questionário.</w:t>
      </w:r>
    </w:p>
    <w:p w14:paraId="695EA84A"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submete o registo do questionário.</w:t>
      </w:r>
    </w:p>
    <w:p w14:paraId="6F6B005D" w14:textId="77777777" w:rsidR="00511EE5" w:rsidRPr="00C91CE5" w:rsidRDefault="00511EE5" w:rsidP="00385D9E">
      <w:pPr>
        <w:ind w:left="1008" w:firstLine="432"/>
        <w:outlineLvl w:val="0"/>
        <w:rPr>
          <w:b/>
          <w:color w:val="000000" w:themeColor="text1"/>
        </w:rPr>
      </w:pPr>
      <w:r w:rsidRPr="00C91CE5">
        <w:rPr>
          <w:b/>
          <w:color w:val="000000" w:themeColor="text1"/>
        </w:rPr>
        <w:t>Pós-Condições:</w:t>
      </w:r>
    </w:p>
    <w:p w14:paraId="76F9D5A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9879B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27793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10747C3F" w14:textId="77777777" w:rsidR="00511EE5" w:rsidRPr="0016717C" w:rsidRDefault="00511EE5" w:rsidP="00385D9E">
      <w:pPr>
        <w:ind w:left="1008" w:firstLine="432"/>
        <w:outlineLvl w:val="0"/>
        <w:rPr>
          <w:b/>
          <w:color w:val="000000" w:themeColor="text1"/>
          <w:lang w:val="en-US"/>
        </w:rPr>
      </w:pPr>
      <w:r w:rsidRPr="0016717C">
        <w:rPr>
          <w:b/>
          <w:color w:val="000000" w:themeColor="text1"/>
        </w:rPr>
        <w:t>Validações</w:t>
      </w:r>
      <w:r w:rsidRPr="0016717C">
        <w:rPr>
          <w:b/>
          <w:color w:val="000000" w:themeColor="text1"/>
          <w:lang w:val="en-US"/>
        </w:rPr>
        <w:t>:</w:t>
      </w:r>
    </w:p>
    <w:p w14:paraId="5FCF269F"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9098245" w14:textId="77777777" w:rsidR="00511EE5" w:rsidRPr="00735567" w:rsidRDefault="00511EE5" w:rsidP="00735567">
      <w:pPr>
        <w:ind w:left="0"/>
        <w:jc w:val="both"/>
        <w:rPr>
          <w:color w:val="000000" w:themeColor="text1"/>
        </w:rPr>
      </w:pPr>
    </w:p>
    <w:p w14:paraId="6CD7691B" w14:textId="77777777" w:rsidR="00511EE5" w:rsidRDefault="00511EE5" w:rsidP="00511EE5">
      <w:pPr>
        <w:ind w:left="0"/>
      </w:pPr>
    </w:p>
    <w:p w14:paraId="1EE81B0F" w14:textId="77777777" w:rsidR="00511EE5" w:rsidRDefault="00511EE5" w:rsidP="00511EE5">
      <w:pPr>
        <w:ind w:left="0"/>
      </w:pPr>
    </w:p>
    <w:p w14:paraId="4962D7CE" w14:textId="77777777" w:rsidR="00511EE5" w:rsidRDefault="00511EE5" w:rsidP="00511EE5">
      <w:pPr>
        <w:ind w:left="0"/>
      </w:pPr>
    </w:p>
    <w:p w14:paraId="6FFDCD01" w14:textId="77777777" w:rsidR="00511EE5" w:rsidRDefault="00511EE5" w:rsidP="00511EE5">
      <w:pPr>
        <w:ind w:left="0"/>
      </w:pPr>
    </w:p>
    <w:p w14:paraId="419383E1" w14:textId="77777777" w:rsidR="00511EE5" w:rsidRPr="00642870" w:rsidRDefault="00511EE5" w:rsidP="00735567">
      <w:pPr>
        <w:ind w:left="0"/>
      </w:pPr>
    </w:p>
    <w:p w14:paraId="533723DB" w14:textId="77777777" w:rsidR="00511EE5" w:rsidRPr="00642870" w:rsidRDefault="00511EE5" w:rsidP="00511EE5"/>
    <w:p w14:paraId="05676F97" w14:textId="77777777" w:rsidR="00511EE5" w:rsidRDefault="00511EE5" w:rsidP="00385D9E">
      <w:pPr>
        <w:pStyle w:val="Cabealho1"/>
        <w:numPr>
          <w:ilvl w:val="1"/>
          <w:numId w:val="3"/>
        </w:numPr>
      </w:pPr>
      <w:r w:rsidRPr="00642870">
        <w:br w:type="page"/>
      </w:r>
      <w:bookmarkStart w:id="83" w:name="_Toc496445989"/>
      <w:r>
        <w:lastRenderedPageBreak/>
        <w:t>Requisito REQ-16</w:t>
      </w:r>
      <w:bookmarkEnd w:id="83"/>
    </w:p>
    <w:p w14:paraId="6C309DF6" w14:textId="77777777" w:rsidR="00511EE5" w:rsidRPr="00735567" w:rsidRDefault="00511EE5" w:rsidP="00735567">
      <w:pPr>
        <w:ind w:left="720"/>
        <w:jc w:val="both"/>
        <w:rPr>
          <w:color w:val="000000" w:themeColor="text1"/>
        </w:rPr>
      </w:pPr>
      <w:r w:rsidRPr="00735567">
        <w:rPr>
          <w:color w:val="000000" w:themeColor="text1"/>
        </w:rPr>
        <w:t>REQ-16: Consultar número de dadores num determinado mês/ano.</w:t>
      </w:r>
    </w:p>
    <w:p w14:paraId="2028E9B8" w14:textId="77777777" w:rsidR="00511EE5" w:rsidRPr="00412256" w:rsidRDefault="00511EE5" w:rsidP="00511EE5">
      <w:pPr>
        <w:pStyle w:val="Cabealho1"/>
        <w:numPr>
          <w:ilvl w:val="2"/>
          <w:numId w:val="3"/>
        </w:numPr>
        <w:rPr>
          <w:lang w:val="en-US"/>
        </w:rPr>
      </w:pPr>
      <w:r w:rsidRPr="00654444">
        <w:t xml:space="preserve"> </w:t>
      </w:r>
      <w:bookmarkStart w:id="84" w:name="_Toc496445990"/>
      <w:r>
        <w:rPr>
          <w:lang w:val="en-US"/>
        </w:rPr>
        <w:t>Descrição</w:t>
      </w:r>
      <w:bookmarkEnd w:id="84"/>
    </w:p>
    <w:p w14:paraId="5C9AFB5A"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dados estatísticos referentes ao número de dadores do banco num determinado mês/ano, tendo em atenção que o nível de detalhe dos dados apresentados difere em relação a outros cargos na organização.</w:t>
      </w:r>
    </w:p>
    <w:p w14:paraId="40A99EC9" w14:textId="77777777" w:rsidR="00511EE5" w:rsidRDefault="00511EE5" w:rsidP="00511EE5">
      <w:pPr>
        <w:pStyle w:val="Cabealho1"/>
        <w:numPr>
          <w:ilvl w:val="2"/>
          <w:numId w:val="3"/>
        </w:numPr>
      </w:pPr>
      <w:r w:rsidRPr="00654444">
        <w:t xml:space="preserve"> </w:t>
      </w:r>
      <w:bookmarkStart w:id="85" w:name="_Toc496445991"/>
      <w:r>
        <w:t>Simulação/Sequência de Respostas</w:t>
      </w:r>
      <w:bookmarkEnd w:id="85"/>
    </w:p>
    <w:p w14:paraId="463D5EDC" w14:textId="77777777" w:rsidR="00511EE5" w:rsidRPr="005554A8" w:rsidRDefault="00511EE5" w:rsidP="00511EE5">
      <w:pPr>
        <w:ind w:left="1440"/>
      </w:pPr>
      <w:r w:rsidRPr="005554A8">
        <w:t xml:space="preserve"> </w:t>
      </w:r>
    </w:p>
    <w:p w14:paraId="3B6CEF9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5D30739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 número de dadores num determinado período.</w:t>
      </w:r>
    </w:p>
    <w:p w14:paraId="26CFF5E6"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1319444F"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inicia sessão no sistema.</w:t>
      </w:r>
    </w:p>
    <w:p w14:paraId="4B5E56AD"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acede à secção de consulta do número de dadores num determinado período.</w:t>
      </w:r>
    </w:p>
    <w:p w14:paraId="7D300BBA"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consulta e lê informações sobre os dadores.</w:t>
      </w:r>
    </w:p>
    <w:p w14:paraId="373ED974"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01290CC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EDC461A"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037A071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B6E28A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C1A481A" w14:textId="77777777" w:rsidR="00511EE5" w:rsidRDefault="00511EE5" w:rsidP="00511EE5">
      <w:pPr>
        <w:ind w:left="0"/>
      </w:pPr>
    </w:p>
    <w:p w14:paraId="274CDCF2" w14:textId="77777777" w:rsidR="00511EE5" w:rsidRDefault="00511EE5" w:rsidP="00511EE5">
      <w:pPr>
        <w:ind w:left="0"/>
      </w:pPr>
    </w:p>
    <w:p w14:paraId="4AC4FF0A" w14:textId="77777777" w:rsidR="00511EE5" w:rsidRDefault="00511EE5" w:rsidP="00511EE5">
      <w:pPr>
        <w:ind w:left="0"/>
      </w:pPr>
    </w:p>
    <w:p w14:paraId="0278F548" w14:textId="77777777" w:rsidR="00511EE5" w:rsidRDefault="00511EE5" w:rsidP="00511EE5">
      <w:pPr>
        <w:ind w:left="0"/>
      </w:pPr>
    </w:p>
    <w:p w14:paraId="75668C0B" w14:textId="77777777" w:rsidR="00511EE5" w:rsidRDefault="00511EE5" w:rsidP="00511EE5">
      <w:pPr>
        <w:ind w:left="0"/>
      </w:pPr>
    </w:p>
    <w:p w14:paraId="7A176760" w14:textId="77777777" w:rsidR="00511EE5" w:rsidRDefault="00511EE5" w:rsidP="00511EE5">
      <w:pPr>
        <w:ind w:left="0"/>
      </w:pPr>
    </w:p>
    <w:p w14:paraId="6EE5B580" w14:textId="77777777" w:rsidR="00511EE5" w:rsidRDefault="00511EE5" w:rsidP="00511EE5">
      <w:pPr>
        <w:ind w:left="0"/>
      </w:pPr>
    </w:p>
    <w:p w14:paraId="7D70D16E" w14:textId="77777777" w:rsidR="00511EE5" w:rsidRDefault="00511EE5" w:rsidP="00511EE5">
      <w:pPr>
        <w:ind w:left="0"/>
      </w:pPr>
    </w:p>
    <w:p w14:paraId="6C1F5262" w14:textId="77777777" w:rsidR="00511EE5" w:rsidRDefault="00511EE5" w:rsidP="00511EE5">
      <w:pPr>
        <w:ind w:left="0"/>
      </w:pPr>
    </w:p>
    <w:p w14:paraId="08A86953" w14:textId="77777777" w:rsidR="00511EE5" w:rsidRDefault="00511EE5" w:rsidP="00511EE5">
      <w:pPr>
        <w:ind w:left="0"/>
      </w:pPr>
    </w:p>
    <w:p w14:paraId="3FDD4209" w14:textId="77777777" w:rsidR="00511EE5" w:rsidRDefault="00511EE5" w:rsidP="00511EE5">
      <w:pPr>
        <w:ind w:left="0"/>
      </w:pPr>
    </w:p>
    <w:p w14:paraId="263B258B" w14:textId="77777777" w:rsidR="00511EE5" w:rsidRDefault="00511EE5" w:rsidP="00385D9E">
      <w:pPr>
        <w:pStyle w:val="Cabealho1"/>
        <w:numPr>
          <w:ilvl w:val="1"/>
          <w:numId w:val="3"/>
        </w:numPr>
      </w:pPr>
      <w:bookmarkStart w:id="86" w:name="_Toc496445992"/>
      <w:r>
        <w:lastRenderedPageBreak/>
        <w:t>Requisito REQ-17</w:t>
      </w:r>
      <w:bookmarkEnd w:id="86"/>
    </w:p>
    <w:p w14:paraId="461C09E8" w14:textId="77777777" w:rsidR="00511EE5" w:rsidRPr="00735567" w:rsidRDefault="00511EE5" w:rsidP="00735567">
      <w:pPr>
        <w:ind w:left="720"/>
        <w:jc w:val="both"/>
        <w:rPr>
          <w:color w:val="000000" w:themeColor="text1"/>
        </w:rPr>
      </w:pPr>
      <w:r w:rsidRPr="00735567">
        <w:rPr>
          <w:color w:val="000000" w:themeColor="text1"/>
        </w:rPr>
        <w:t>REQ-17: Consultar a lista de dadores aceites/rejeitados num determinado mês/ano.</w:t>
      </w:r>
    </w:p>
    <w:p w14:paraId="3CB4DCE7" w14:textId="77777777" w:rsidR="00511EE5" w:rsidRPr="00412256" w:rsidRDefault="00511EE5" w:rsidP="00511EE5">
      <w:pPr>
        <w:pStyle w:val="Cabealho1"/>
        <w:numPr>
          <w:ilvl w:val="2"/>
          <w:numId w:val="3"/>
        </w:numPr>
        <w:rPr>
          <w:lang w:val="en-US"/>
        </w:rPr>
      </w:pPr>
      <w:r w:rsidRPr="00654444">
        <w:t xml:space="preserve"> </w:t>
      </w:r>
      <w:bookmarkStart w:id="87" w:name="_Toc496445993"/>
      <w:r>
        <w:rPr>
          <w:lang w:val="en-US"/>
        </w:rPr>
        <w:t>Descrição</w:t>
      </w:r>
      <w:bookmarkEnd w:id="87"/>
    </w:p>
    <w:p w14:paraId="018B58AC"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dadores aceites/rejeitados num determinado mês/ano.</w:t>
      </w:r>
    </w:p>
    <w:p w14:paraId="59D56E4A" w14:textId="77777777" w:rsidR="00511EE5" w:rsidRDefault="00511EE5" w:rsidP="00511EE5">
      <w:pPr>
        <w:pStyle w:val="Cabealho1"/>
        <w:numPr>
          <w:ilvl w:val="2"/>
          <w:numId w:val="3"/>
        </w:numPr>
      </w:pPr>
      <w:r w:rsidRPr="00654444">
        <w:t xml:space="preserve"> </w:t>
      </w:r>
      <w:bookmarkStart w:id="88" w:name="_Toc496445994"/>
      <w:r>
        <w:t>Simulação/Sequência de Respostas</w:t>
      </w:r>
      <w:bookmarkEnd w:id="88"/>
    </w:p>
    <w:p w14:paraId="6BF4E260" w14:textId="77777777" w:rsidR="00511EE5" w:rsidRPr="005554A8" w:rsidRDefault="00511EE5" w:rsidP="00511EE5">
      <w:pPr>
        <w:ind w:left="1440"/>
      </w:pPr>
      <w:r w:rsidRPr="005554A8">
        <w:t xml:space="preserve"> </w:t>
      </w:r>
    </w:p>
    <w:p w14:paraId="2C9D6BD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2E3F17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dadores no banco.</w:t>
      </w:r>
    </w:p>
    <w:p w14:paraId="457F429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dadores aceites/rejeitados num determinado período.</w:t>
      </w:r>
    </w:p>
    <w:p w14:paraId="3E2AA83F"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0585495D"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inicia sessão no sistema.</w:t>
      </w:r>
    </w:p>
    <w:p w14:paraId="655C2B68"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acede à secção de consulta da lista de dadores aceites/rejeitados num determinado período.</w:t>
      </w:r>
    </w:p>
    <w:p w14:paraId="1BFA1E95"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consulta e lê informações sobre os dadores aceites/rejeitados.</w:t>
      </w:r>
    </w:p>
    <w:p w14:paraId="6573FFE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2E2C856D"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D0777E4"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228F691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2BFED4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7FE86AC" w14:textId="77777777" w:rsidR="00511EE5" w:rsidRDefault="00511EE5" w:rsidP="00511EE5">
      <w:pPr>
        <w:ind w:left="0"/>
      </w:pPr>
    </w:p>
    <w:p w14:paraId="0A815239" w14:textId="77777777" w:rsidR="00511EE5" w:rsidRDefault="00511EE5" w:rsidP="00511EE5">
      <w:pPr>
        <w:ind w:left="0"/>
      </w:pPr>
    </w:p>
    <w:p w14:paraId="1E3C111A" w14:textId="77777777" w:rsidR="00511EE5" w:rsidRDefault="00511EE5" w:rsidP="00511EE5">
      <w:pPr>
        <w:ind w:left="0"/>
      </w:pPr>
    </w:p>
    <w:p w14:paraId="0168D55C" w14:textId="77777777" w:rsidR="00511EE5" w:rsidRDefault="00511EE5" w:rsidP="00511EE5">
      <w:pPr>
        <w:ind w:left="0"/>
      </w:pPr>
    </w:p>
    <w:p w14:paraId="2DCDE5C4" w14:textId="77777777" w:rsidR="00511EE5" w:rsidRDefault="00511EE5" w:rsidP="00511EE5">
      <w:pPr>
        <w:ind w:left="0"/>
      </w:pPr>
    </w:p>
    <w:p w14:paraId="4EF464A6" w14:textId="77777777" w:rsidR="00511EE5" w:rsidRDefault="00511EE5" w:rsidP="00511EE5">
      <w:pPr>
        <w:ind w:left="0"/>
      </w:pPr>
    </w:p>
    <w:p w14:paraId="10C60E7C" w14:textId="77777777" w:rsidR="00511EE5" w:rsidRDefault="00511EE5" w:rsidP="00511EE5">
      <w:pPr>
        <w:ind w:left="0"/>
      </w:pPr>
    </w:p>
    <w:p w14:paraId="1926627F" w14:textId="77777777" w:rsidR="00511EE5" w:rsidRDefault="00511EE5" w:rsidP="00511EE5">
      <w:pPr>
        <w:ind w:left="0"/>
      </w:pPr>
    </w:p>
    <w:p w14:paraId="709D657F" w14:textId="77777777" w:rsidR="00511EE5" w:rsidRDefault="00511EE5" w:rsidP="00511EE5">
      <w:pPr>
        <w:ind w:left="0"/>
      </w:pPr>
    </w:p>
    <w:p w14:paraId="614B9E4A" w14:textId="77777777" w:rsidR="00511EE5" w:rsidRDefault="00511EE5" w:rsidP="00511EE5">
      <w:pPr>
        <w:ind w:left="0"/>
      </w:pPr>
    </w:p>
    <w:p w14:paraId="2D045F1E" w14:textId="77777777" w:rsidR="00511EE5" w:rsidRDefault="00511EE5" w:rsidP="00511EE5">
      <w:pPr>
        <w:ind w:left="0"/>
      </w:pPr>
    </w:p>
    <w:p w14:paraId="1BC1BA66" w14:textId="77777777" w:rsidR="00511EE5" w:rsidRDefault="00511EE5" w:rsidP="00385D9E">
      <w:pPr>
        <w:pStyle w:val="Cabealho1"/>
        <w:numPr>
          <w:ilvl w:val="1"/>
          <w:numId w:val="3"/>
        </w:numPr>
      </w:pPr>
      <w:bookmarkStart w:id="89" w:name="_Toc496445995"/>
      <w:r>
        <w:lastRenderedPageBreak/>
        <w:t>Requisito REQ-18</w:t>
      </w:r>
      <w:bookmarkEnd w:id="89"/>
    </w:p>
    <w:p w14:paraId="72188CE1" w14:textId="77777777" w:rsidR="00511EE5" w:rsidRPr="00735567" w:rsidRDefault="00511EE5" w:rsidP="00735567">
      <w:pPr>
        <w:ind w:left="720"/>
        <w:jc w:val="both"/>
        <w:rPr>
          <w:color w:val="000000" w:themeColor="text1"/>
        </w:rPr>
      </w:pPr>
      <w:r w:rsidRPr="00735567">
        <w:rPr>
          <w:color w:val="000000" w:themeColor="text1"/>
        </w:rPr>
        <w:t>REQ-18: Consultar a lista de espera de pedidos de gâmetas.</w:t>
      </w:r>
    </w:p>
    <w:p w14:paraId="32E18BED" w14:textId="77777777" w:rsidR="00511EE5" w:rsidRPr="00412256" w:rsidRDefault="00511EE5" w:rsidP="00511EE5">
      <w:pPr>
        <w:pStyle w:val="Cabealho1"/>
        <w:numPr>
          <w:ilvl w:val="2"/>
          <w:numId w:val="3"/>
        </w:numPr>
        <w:rPr>
          <w:lang w:val="en-US"/>
        </w:rPr>
      </w:pPr>
      <w:r w:rsidRPr="00654444">
        <w:t xml:space="preserve"> </w:t>
      </w:r>
      <w:bookmarkStart w:id="90" w:name="_Toc496445996"/>
      <w:r>
        <w:rPr>
          <w:lang w:val="en-US"/>
        </w:rPr>
        <w:t>Descrição</w:t>
      </w:r>
      <w:bookmarkEnd w:id="90"/>
    </w:p>
    <w:p w14:paraId="11C1C410"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espera de pedidos de gâmetas, tendo em atenção que o nível de detalhe dos dados apresentados difere em relação a outros cargos na organização.</w:t>
      </w:r>
    </w:p>
    <w:p w14:paraId="518B5FCB" w14:textId="77777777" w:rsidR="00511EE5" w:rsidRDefault="00511EE5" w:rsidP="00511EE5">
      <w:pPr>
        <w:pStyle w:val="Cabealho1"/>
        <w:numPr>
          <w:ilvl w:val="2"/>
          <w:numId w:val="3"/>
        </w:numPr>
      </w:pPr>
      <w:r w:rsidRPr="00654444">
        <w:t xml:space="preserve"> </w:t>
      </w:r>
      <w:bookmarkStart w:id="91" w:name="_Toc496445997"/>
      <w:r>
        <w:t>Simulação/Sequência de Respostas</w:t>
      </w:r>
      <w:bookmarkEnd w:id="91"/>
    </w:p>
    <w:p w14:paraId="6AE6E19C" w14:textId="77777777" w:rsidR="00511EE5" w:rsidRPr="005554A8" w:rsidRDefault="00511EE5" w:rsidP="00511EE5">
      <w:pPr>
        <w:ind w:left="1440"/>
      </w:pPr>
      <w:r w:rsidRPr="005554A8">
        <w:t xml:space="preserve"> </w:t>
      </w:r>
    </w:p>
    <w:p w14:paraId="366A08F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1CE6F0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pedidos de gâmetas em lista de espera.</w:t>
      </w:r>
    </w:p>
    <w:p w14:paraId="6296FA4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espera de pedidos de gâmetas.</w:t>
      </w:r>
    </w:p>
    <w:p w14:paraId="550B6867"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31B11AA0"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inicia sessão no sistema.</w:t>
      </w:r>
    </w:p>
    <w:p w14:paraId="7257327B"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acede à secção de consulta da lista de espera de pedidos de gâmetas.</w:t>
      </w:r>
    </w:p>
    <w:p w14:paraId="16388808"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consulta e lê informações sobre os pedidos.</w:t>
      </w:r>
    </w:p>
    <w:p w14:paraId="11C74B6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25A3DC7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A4CE632"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1327CB68"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8B313F1" w14:textId="77777777" w:rsidR="00511EE5" w:rsidRDefault="00511EE5" w:rsidP="00511EE5">
      <w:pPr>
        <w:ind w:left="0"/>
      </w:pPr>
    </w:p>
    <w:p w14:paraId="0911097A" w14:textId="77777777" w:rsidR="00511EE5" w:rsidRDefault="00511EE5" w:rsidP="00511EE5">
      <w:pPr>
        <w:ind w:left="0"/>
      </w:pPr>
    </w:p>
    <w:p w14:paraId="6DA549C9" w14:textId="77777777" w:rsidR="00511EE5" w:rsidRDefault="00511EE5" w:rsidP="00511EE5">
      <w:pPr>
        <w:ind w:left="0"/>
      </w:pPr>
    </w:p>
    <w:p w14:paraId="790C9442" w14:textId="77777777" w:rsidR="00511EE5" w:rsidRDefault="00511EE5" w:rsidP="00511EE5">
      <w:pPr>
        <w:ind w:left="0"/>
      </w:pPr>
    </w:p>
    <w:p w14:paraId="72A0AC13" w14:textId="77777777" w:rsidR="00511EE5" w:rsidRDefault="00511EE5" w:rsidP="00511EE5">
      <w:pPr>
        <w:ind w:left="0"/>
      </w:pPr>
    </w:p>
    <w:p w14:paraId="18F637BC" w14:textId="77777777" w:rsidR="00511EE5" w:rsidRDefault="00511EE5" w:rsidP="00511EE5">
      <w:pPr>
        <w:ind w:left="0"/>
      </w:pPr>
    </w:p>
    <w:p w14:paraId="38C4F140" w14:textId="77777777" w:rsidR="00511EE5" w:rsidRDefault="00511EE5" w:rsidP="00511EE5">
      <w:pPr>
        <w:ind w:left="0"/>
      </w:pPr>
    </w:p>
    <w:p w14:paraId="766808CD" w14:textId="77777777" w:rsidR="00511EE5" w:rsidRDefault="00511EE5" w:rsidP="00511EE5">
      <w:pPr>
        <w:ind w:left="0"/>
      </w:pPr>
    </w:p>
    <w:p w14:paraId="10269789" w14:textId="77777777" w:rsidR="00511EE5" w:rsidRDefault="00511EE5" w:rsidP="00511EE5">
      <w:pPr>
        <w:ind w:left="0"/>
      </w:pPr>
    </w:p>
    <w:p w14:paraId="33902E60" w14:textId="77777777" w:rsidR="00511EE5" w:rsidRDefault="00511EE5" w:rsidP="00511EE5">
      <w:pPr>
        <w:ind w:left="0"/>
      </w:pPr>
    </w:p>
    <w:p w14:paraId="3D4FD6EB" w14:textId="77777777" w:rsidR="00511EE5" w:rsidRDefault="00511EE5" w:rsidP="00511EE5">
      <w:pPr>
        <w:ind w:left="0"/>
      </w:pPr>
    </w:p>
    <w:p w14:paraId="3AF4B822" w14:textId="77777777" w:rsidR="00511EE5" w:rsidRDefault="00511EE5" w:rsidP="00511EE5">
      <w:pPr>
        <w:ind w:left="0"/>
      </w:pPr>
    </w:p>
    <w:p w14:paraId="5948C41F" w14:textId="77777777" w:rsidR="00511EE5" w:rsidRDefault="00511EE5" w:rsidP="00385D9E">
      <w:pPr>
        <w:pStyle w:val="Cabealho1"/>
        <w:numPr>
          <w:ilvl w:val="1"/>
          <w:numId w:val="3"/>
        </w:numPr>
      </w:pPr>
      <w:bookmarkStart w:id="92" w:name="_Toc496445998"/>
      <w:r>
        <w:lastRenderedPageBreak/>
        <w:t>Requisito REQ-19</w:t>
      </w:r>
      <w:bookmarkEnd w:id="92"/>
    </w:p>
    <w:p w14:paraId="5798B5F2" w14:textId="77777777" w:rsidR="00511EE5" w:rsidRPr="00735567" w:rsidRDefault="00511EE5" w:rsidP="00735567">
      <w:pPr>
        <w:ind w:left="720"/>
        <w:jc w:val="both"/>
        <w:rPr>
          <w:color w:val="000000" w:themeColor="text1"/>
        </w:rPr>
      </w:pPr>
      <w:r w:rsidRPr="00735567">
        <w:rPr>
          <w:color w:val="000000" w:themeColor="text1"/>
        </w:rPr>
        <w:t>REQ-19: Consultar custos materiais do banco.</w:t>
      </w:r>
    </w:p>
    <w:p w14:paraId="1888F935" w14:textId="77777777" w:rsidR="00511EE5" w:rsidRPr="00412256" w:rsidRDefault="00511EE5" w:rsidP="00511EE5">
      <w:pPr>
        <w:pStyle w:val="Cabealho1"/>
        <w:numPr>
          <w:ilvl w:val="2"/>
          <w:numId w:val="3"/>
        </w:numPr>
        <w:rPr>
          <w:lang w:val="en-US"/>
        </w:rPr>
      </w:pPr>
      <w:r w:rsidRPr="00654444">
        <w:t xml:space="preserve"> </w:t>
      </w:r>
      <w:bookmarkStart w:id="93" w:name="_Toc496445999"/>
      <w:r>
        <w:rPr>
          <w:lang w:val="en-US"/>
        </w:rPr>
        <w:t>Descrição</w:t>
      </w:r>
      <w:bookmarkEnd w:id="93"/>
    </w:p>
    <w:p w14:paraId="59CD1622"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os custos a nível de material médico, organizados por departamento.</w:t>
      </w:r>
    </w:p>
    <w:p w14:paraId="2BD6F2D1" w14:textId="77777777" w:rsidR="00511EE5" w:rsidRDefault="00511EE5" w:rsidP="00511EE5">
      <w:pPr>
        <w:pStyle w:val="Cabealho1"/>
        <w:numPr>
          <w:ilvl w:val="2"/>
          <w:numId w:val="3"/>
        </w:numPr>
      </w:pPr>
      <w:r w:rsidRPr="00654444">
        <w:t xml:space="preserve"> </w:t>
      </w:r>
      <w:bookmarkStart w:id="94" w:name="_Toc496446000"/>
      <w:r>
        <w:t>Simulação/Sequência de Respostas</w:t>
      </w:r>
      <w:bookmarkEnd w:id="94"/>
    </w:p>
    <w:p w14:paraId="702DF4F2" w14:textId="77777777" w:rsidR="00511EE5" w:rsidRPr="005554A8" w:rsidRDefault="00511EE5" w:rsidP="00511EE5">
      <w:pPr>
        <w:ind w:left="1440"/>
      </w:pPr>
      <w:r w:rsidRPr="005554A8">
        <w:t xml:space="preserve"> </w:t>
      </w:r>
    </w:p>
    <w:p w14:paraId="2E1ACA85"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54D82BA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utilização de materiais.</w:t>
      </w:r>
    </w:p>
    <w:p w14:paraId="040F8F9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os custos de materiais do banco.</w:t>
      </w:r>
    </w:p>
    <w:p w14:paraId="64057417"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40439270"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inicia sessão no sistema.</w:t>
      </w:r>
    </w:p>
    <w:p w14:paraId="7B55A4B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acede à secção de consulta dos custos materiais.</w:t>
      </w:r>
    </w:p>
    <w:p w14:paraId="1F9D962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consulta e lê informações sobre os custos de materiais.</w:t>
      </w:r>
    </w:p>
    <w:p w14:paraId="7B96A96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5DED3CE4"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145CF77"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1E3503D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2E20408" w14:textId="77777777" w:rsidR="00511EE5" w:rsidRPr="00735567" w:rsidRDefault="00511EE5" w:rsidP="00735567">
      <w:pPr>
        <w:ind w:left="0"/>
        <w:jc w:val="both"/>
        <w:rPr>
          <w:color w:val="000000" w:themeColor="text1"/>
        </w:rPr>
      </w:pPr>
    </w:p>
    <w:p w14:paraId="63C1A36F" w14:textId="77777777" w:rsidR="00511EE5" w:rsidRDefault="00511EE5" w:rsidP="00511EE5">
      <w:pPr>
        <w:ind w:left="0"/>
      </w:pPr>
    </w:p>
    <w:p w14:paraId="16A7D555" w14:textId="77777777" w:rsidR="00511EE5" w:rsidRDefault="00511EE5" w:rsidP="00511EE5">
      <w:pPr>
        <w:ind w:left="0"/>
      </w:pPr>
    </w:p>
    <w:p w14:paraId="3FAFE8F5" w14:textId="77777777" w:rsidR="00511EE5" w:rsidRDefault="00511EE5" w:rsidP="00511EE5">
      <w:pPr>
        <w:ind w:left="0"/>
      </w:pPr>
    </w:p>
    <w:p w14:paraId="5A88D8FE" w14:textId="77777777" w:rsidR="00511EE5" w:rsidRDefault="00511EE5" w:rsidP="00511EE5">
      <w:pPr>
        <w:ind w:left="0"/>
      </w:pPr>
    </w:p>
    <w:p w14:paraId="4EF967E2" w14:textId="77777777" w:rsidR="00511EE5" w:rsidRDefault="00511EE5" w:rsidP="00511EE5">
      <w:pPr>
        <w:ind w:left="0"/>
      </w:pPr>
    </w:p>
    <w:p w14:paraId="51131A40" w14:textId="77777777" w:rsidR="00511EE5" w:rsidRDefault="00511EE5" w:rsidP="00511EE5">
      <w:pPr>
        <w:ind w:left="0"/>
      </w:pPr>
    </w:p>
    <w:p w14:paraId="64E2D839" w14:textId="77777777" w:rsidR="00511EE5" w:rsidRDefault="00511EE5" w:rsidP="00511EE5">
      <w:pPr>
        <w:ind w:left="0"/>
      </w:pPr>
    </w:p>
    <w:p w14:paraId="6D8DEDC7" w14:textId="77777777" w:rsidR="00511EE5" w:rsidRDefault="00511EE5" w:rsidP="00511EE5">
      <w:pPr>
        <w:ind w:left="0"/>
      </w:pPr>
    </w:p>
    <w:p w14:paraId="78E7DAC8" w14:textId="77777777" w:rsidR="00511EE5" w:rsidRDefault="00511EE5" w:rsidP="00511EE5">
      <w:pPr>
        <w:ind w:left="0"/>
      </w:pPr>
    </w:p>
    <w:p w14:paraId="71C135A5" w14:textId="77777777" w:rsidR="00511EE5" w:rsidRDefault="00511EE5" w:rsidP="00511EE5">
      <w:pPr>
        <w:ind w:left="0"/>
      </w:pPr>
    </w:p>
    <w:p w14:paraId="1C33F90C" w14:textId="77777777" w:rsidR="00511EE5" w:rsidRDefault="00511EE5" w:rsidP="00511EE5">
      <w:pPr>
        <w:ind w:left="0"/>
      </w:pPr>
    </w:p>
    <w:p w14:paraId="10E60FD0" w14:textId="77777777" w:rsidR="00511EE5" w:rsidRDefault="00511EE5" w:rsidP="00385D9E">
      <w:pPr>
        <w:pStyle w:val="Cabealho1"/>
        <w:numPr>
          <w:ilvl w:val="1"/>
          <w:numId w:val="3"/>
        </w:numPr>
      </w:pPr>
      <w:bookmarkStart w:id="95" w:name="_Toc496446001"/>
      <w:r>
        <w:lastRenderedPageBreak/>
        <w:t>Requisito REQ-20</w:t>
      </w:r>
      <w:bookmarkEnd w:id="95"/>
    </w:p>
    <w:p w14:paraId="64F958DB" w14:textId="77777777" w:rsidR="00511EE5" w:rsidRPr="0035003E" w:rsidRDefault="00511EE5" w:rsidP="00511EE5">
      <w:pPr>
        <w:ind w:left="720"/>
        <w:rPr>
          <w:color w:val="000000" w:themeColor="text1"/>
        </w:rPr>
      </w:pPr>
      <w:r w:rsidRPr="0035003E">
        <w:rPr>
          <w:color w:val="000000" w:themeColor="text1"/>
        </w:rPr>
        <w:t>REQ-20: Gestão de utilizadores do sistema.</w:t>
      </w:r>
    </w:p>
    <w:p w14:paraId="4CD2AF89" w14:textId="77777777" w:rsidR="00511EE5" w:rsidRPr="00412256" w:rsidRDefault="00511EE5" w:rsidP="00511EE5">
      <w:pPr>
        <w:pStyle w:val="Cabealho1"/>
        <w:numPr>
          <w:ilvl w:val="2"/>
          <w:numId w:val="3"/>
        </w:numPr>
        <w:rPr>
          <w:lang w:val="en-US"/>
        </w:rPr>
      </w:pPr>
      <w:r w:rsidRPr="00654444">
        <w:t xml:space="preserve"> </w:t>
      </w:r>
      <w:bookmarkStart w:id="96" w:name="_Toc496446002"/>
      <w:r>
        <w:rPr>
          <w:lang w:val="en-US"/>
        </w:rPr>
        <w:t>Descrição</w:t>
      </w:r>
      <w:bookmarkEnd w:id="96"/>
    </w:p>
    <w:p w14:paraId="49A4FCC7" w14:textId="77777777" w:rsidR="00511EE5" w:rsidRPr="00735567" w:rsidRDefault="00511EE5" w:rsidP="00735567">
      <w:pPr>
        <w:ind w:left="1440"/>
        <w:jc w:val="both"/>
        <w:rPr>
          <w:color w:val="000000" w:themeColor="text1"/>
        </w:rPr>
      </w:pPr>
      <w:r w:rsidRPr="00735567">
        <w:rPr>
          <w:color w:val="000000" w:themeColor="text1"/>
        </w:rPr>
        <w:t>O(a) Informático(a) tem a responsabilidade de fazer a gestão de utilizadores do sistema, tendo a função de criar novos utilizadores, bem como modificar permissões ou remover utilizadores já registados no sistema.</w:t>
      </w:r>
    </w:p>
    <w:p w14:paraId="5982283F" w14:textId="77777777" w:rsidR="00511EE5" w:rsidRDefault="00511EE5" w:rsidP="00511EE5">
      <w:pPr>
        <w:pStyle w:val="Cabealho1"/>
        <w:numPr>
          <w:ilvl w:val="2"/>
          <w:numId w:val="3"/>
        </w:numPr>
      </w:pPr>
      <w:r w:rsidRPr="00654444">
        <w:t xml:space="preserve"> </w:t>
      </w:r>
      <w:bookmarkStart w:id="97" w:name="_Toc496446003"/>
      <w:r>
        <w:t>Simulação/Sequência de Respostas</w:t>
      </w:r>
      <w:bookmarkEnd w:id="97"/>
    </w:p>
    <w:p w14:paraId="714EDD70" w14:textId="77777777" w:rsidR="00511EE5" w:rsidRPr="005554A8" w:rsidRDefault="00511EE5" w:rsidP="00511EE5">
      <w:pPr>
        <w:ind w:left="1440"/>
      </w:pPr>
      <w:r w:rsidRPr="005554A8">
        <w:t xml:space="preserve"> </w:t>
      </w:r>
    </w:p>
    <w:p w14:paraId="799208BF"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7266795A" w14:textId="294FBD7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E34A5">
        <w:rPr>
          <w:color w:val="000000" w:themeColor="text1"/>
        </w:rPr>
        <w:t xml:space="preserve">a) </w:t>
      </w:r>
      <w:r w:rsidRPr="00735567">
        <w:rPr>
          <w:color w:val="000000" w:themeColor="text1"/>
        </w:rPr>
        <w:t>Informático(a) tem permissões no sistema para criar/modificar/remover utilizadores.</w:t>
      </w:r>
    </w:p>
    <w:p w14:paraId="604A562C"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1ED8C62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inicia sessão no sistema.</w:t>
      </w:r>
    </w:p>
    <w:p w14:paraId="7D369CC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acede à secção de gestão de utilizadores.</w:t>
      </w:r>
    </w:p>
    <w:p w14:paraId="3329A3F6"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cria/modifica/remove um utilizador.</w:t>
      </w:r>
    </w:p>
    <w:p w14:paraId="5F83DF3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submete a atualização dos utilizadores do sistema.</w:t>
      </w:r>
    </w:p>
    <w:p w14:paraId="611752CA"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56CFFB5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03EAA216"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5B58D92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0708290A" w14:textId="4E23CC1B" w:rsidR="00AE2C7A" w:rsidRPr="00735567" w:rsidRDefault="00AE2C7A" w:rsidP="00735567">
      <w:pPr>
        <w:ind w:left="1440"/>
        <w:jc w:val="both"/>
        <w:rPr>
          <w:color w:val="000000" w:themeColor="text1"/>
        </w:rPr>
      </w:pPr>
    </w:p>
    <w:p w14:paraId="636A6E33" w14:textId="77777777" w:rsidR="00AE2C7A" w:rsidRPr="00511EE5" w:rsidRDefault="00AE2C7A" w:rsidP="0087396B">
      <w:pPr>
        <w:ind w:left="1440"/>
      </w:pPr>
    </w:p>
    <w:p w14:paraId="3D07155A" w14:textId="77777777" w:rsidR="0087396B" w:rsidRPr="0087396B" w:rsidRDefault="0087396B" w:rsidP="0087396B"/>
    <w:p w14:paraId="091ABD24" w14:textId="3E884D91" w:rsidR="0035003E" w:rsidRDefault="00D9726A" w:rsidP="00AE2C7A">
      <w:pPr>
        <w:ind w:left="0"/>
      </w:pPr>
      <w:r w:rsidRPr="00511EE5">
        <w:br w:type="page"/>
      </w:r>
    </w:p>
    <w:p w14:paraId="0550C755" w14:textId="46E1A2FA" w:rsidR="0035003E" w:rsidRDefault="0035003E" w:rsidP="00385D9E">
      <w:pPr>
        <w:pStyle w:val="Cabealho1"/>
        <w:numPr>
          <w:ilvl w:val="1"/>
          <w:numId w:val="3"/>
        </w:numPr>
      </w:pPr>
      <w:bookmarkStart w:id="98" w:name="_Toc496446004"/>
      <w:r>
        <w:lastRenderedPageBreak/>
        <w:t>Requisito REQ-21</w:t>
      </w:r>
      <w:bookmarkEnd w:id="98"/>
    </w:p>
    <w:p w14:paraId="06FBC1CD" w14:textId="0403AB6A" w:rsidR="0035003E" w:rsidRPr="0035003E" w:rsidRDefault="0035003E" w:rsidP="0035003E">
      <w:pPr>
        <w:ind w:left="720"/>
        <w:rPr>
          <w:color w:val="000000" w:themeColor="text1"/>
        </w:rPr>
      </w:pPr>
      <w:r w:rsidRPr="0035003E">
        <w:rPr>
          <w:color w:val="000000" w:themeColor="text1"/>
        </w:rPr>
        <w:t xml:space="preserve">REQ-21: Consultar </w:t>
      </w:r>
      <w:r w:rsidR="00546562">
        <w:rPr>
          <w:color w:val="000000" w:themeColor="text1"/>
        </w:rPr>
        <w:t>processo.</w:t>
      </w:r>
    </w:p>
    <w:p w14:paraId="0346989D" w14:textId="77777777" w:rsidR="0035003E" w:rsidRPr="00412256" w:rsidRDefault="0035003E" w:rsidP="0035003E">
      <w:pPr>
        <w:pStyle w:val="Cabealho1"/>
        <w:numPr>
          <w:ilvl w:val="2"/>
          <w:numId w:val="3"/>
        </w:numPr>
        <w:rPr>
          <w:lang w:val="en-US"/>
        </w:rPr>
      </w:pPr>
      <w:r w:rsidRPr="00654444">
        <w:t xml:space="preserve"> </w:t>
      </w:r>
      <w:bookmarkStart w:id="99" w:name="_Toc496446005"/>
      <w:r>
        <w:rPr>
          <w:lang w:val="en-US"/>
        </w:rPr>
        <w:t>Descrição</w:t>
      </w:r>
      <w:bookmarkEnd w:id="99"/>
    </w:p>
    <w:p w14:paraId="465968EC" w14:textId="7FCA62CD" w:rsidR="0035003E" w:rsidRPr="00735567" w:rsidRDefault="0035003E" w:rsidP="0035003E">
      <w:pPr>
        <w:ind w:left="1440"/>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a </w:t>
      </w:r>
      <w:r w:rsidR="00546562">
        <w:rPr>
          <w:color w:val="000000" w:themeColor="text1"/>
        </w:rPr>
        <w:t xml:space="preserve">possibilidade de consultar o seu processo enquanto dador, </w:t>
      </w:r>
      <w:r w:rsidR="00546562" w:rsidRPr="00735567">
        <w:rPr>
          <w:color w:val="000000" w:themeColor="text1"/>
        </w:rPr>
        <w:t>tendo em atenção que o nível de detalhe dos dados apresentados difere em relação a outros cargos na organização</w:t>
      </w:r>
      <w:r w:rsidR="00546562">
        <w:rPr>
          <w:color w:val="000000" w:themeColor="text1"/>
        </w:rPr>
        <w:t>.</w:t>
      </w:r>
    </w:p>
    <w:p w14:paraId="6F1AEDD1" w14:textId="77777777" w:rsidR="0035003E" w:rsidRDefault="0035003E" w:rsidP="0035003E">
      <w:pPr>
        <w:pStyle w:val="Cabealho1"/>
        <w:numPr>
          <w:ilvl w:val="2"/>
          <w:numId w:val="3"/>
        </w:numPr>
      </w:pPr>
      <w:r w:rsidRPr="00654444">
        <w:t xml:space="preserve"> </w:t>
      </w:r>
      <w:bookmarkStart w:id="100" w:name="_Toc496446006"/>
      <w:r>
        <w:t>Simulação/Sequência de Respostas</w:t>
      </w:r>
      <w:bookmarkEnd w:id="100"/>
    </w:p>
    <w:p w14:paraId="772251B9" w14:textId="77777777" w:rsidR="0035003E" w:rsidRPr="005554A8" w:rsidRDefault="0035003E" w:rsidP="0035003E">
      <w:pPr>
        <w:ind w:left="1440"/>
      </w:pPr>
      <w:r w:rsidRPr="005554A8">
        <w:t xml:space="preserve"> </w:t>
      </w:r>
    </w:p>
    <w:p w14:paraId="7AA62E80" w14:textId="77777777" w:rsidR="0035003E" w:rsidRPr="0035003E" w:rsidRDefault="0035003E" w:rsidP="00385D9E">
      <w:pPr>
        <w:ind w:left="1008" w:firstLine="432"/>
        <w:outlineLvl w:val="0"/>
        <w:rPr>
          <w:b/>
          <w:color w:val="000000" w:themeColor="text1"/>
        </w:rPr>
      </w:pPr>
      <w:r w:rsidRPr="0035003E">
        <w:rPr>
          <w:b/>
          <w:color w:val="000000" w:themeColor="text1"/>
        </w:rPr>
        <w:t>Pré-Condições:</w:t>
      </w:r>
    </w:p>
    <w:p w14:paraId="5452CDEC" w14:textId="7B1CF933" w:rsidR="0035003E" w:rsidRPr="00735567" w:rsidRDefault="0035003E" w:rsidP="0035003E">
      <w:pPr>
        <w:pStyle w:val="PargrafodaLista"/>
        <w:numPr>
          <w:ilvl w:val="0"/>
          <w:numId w:val="8"/>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permissões no sistema para </w:t>
      </w:r>
      <w:r w:rsidR="00546562">
        <w:rPr>
          <w:color w:val="000000" w:themeColor="text1"/>
        </w:rPr>
        <w:t>consultar o seu processo.</w:t>
      </w:r>
    </w:p>
    <w:p w14:paraId="07B2C675" w14:textId="77777777" w:rsidR="0035003E" w:rsidRPr="0035003E" w:rsidRDefault="0035003E" w:rsidP="00385D9E">
      <w:pPr>
        <w:ind w:left="1008" w:firstLine="432"/>
        <w:outlineLvl w:val="0"/>
        <w:rPr>
          <w:b/>
          <w:color w:val="000000" w:themeColor="text1"/>
        </w:rPr>
      </w:pPr>
      <w:r w:rsidRPr="0035003E">
        <w:rPr>
          <w:b/>
          <w:color w:val="000000" w:themeColor="text1"/>
        </w:rPr>
        <w:t>Fluxo de Eventos:</w:t>
      </w:r>
    </w:p>
    <w:p w14:paraId="7074234F" w14:textId="519B5828"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 inicia sessão no sistema.</w:t>
      </w:r>
    </w:p>
    <w:p w14:paraId="327B7F5E" w14:textId="4F91E846"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acede à secção de </w:t>
      </w:r>
      <w:r w:rsidR="00546562">
        <w:rPr>
          <w:color w:val="000000" w:themeColor="text1"/>
        </w:rPr>
        <w:t>consulta do processo.</w:t>
      </w:r>
    </w:p>
    <w:p w14:paraId="019A2355" w14:textId="2B8894EE" w:rsidR="0035003E" w:rsidRPr="00546562" w:rsidRDefault="0035003E" w:rsidP="00546562">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w:t>
      </w:r>
      <w:r w:rsidR="00546562">
        <w:rPr>
          <w:color w:val="000000" w:themeColor="text1"/>
        </w:rPr>
        <w:t xml:space="preserve"> consulta e</w:t>
      </w:r>
      <w:r w:rsidRPr="00735567">
        <w:rPr>
          <w:color w:val="000000" w:themeColor="text1"/>
        </w:rPr>
        <w:t xml:space="preserve"> </w:t>
      </w:r>
      <w:r w:rsidR="00546562">
        <w:rPr>
          <w:color w:val="000000" w:themeColor="text1"/>
        </w:rPr>
        <w:t>lê as informações sobre o seu processo</w:t>
      </w:r>
      <w:r w:rsidRPr="00735567">
        <w:rPr>
          <w:color w:val="000000" w:themeColor="text1"/>
        </w:rPr>
        <w:t>.</w:t>
      </w:r>
    </w:p>
    <w:p w14:paraId="114A1BAB" w14:textId="77777777" w:rsidR="0035003E" w:rsidRPr="0035003E" w:rsidRDefault="0035003E" w:rsidP="00385D9E">
      <w:pPr>
        <w:ind w:left="1008" w:firstLine="432"/>
        <w:outlineLvl w:val="0"/>
        <w:rPr>
          <w:b/>
          <w:color w:val="000000" w:themeColor="text1"/>
        </w:rPr>
      </w:pPr>
      <w:r w:rsidRPr="0035003E">
        <w:rPr>
          <w:b/>
          <w:color w:val="000000" w:themeColor="text1"/>
        </w:rPr>
        <w:t>Pós-Condições:</w:t>
      </w:r>
    </w:p>
    <w:p w14:paraId="631433E8" w14:textId="77777777" w:rsidR="0035003E" w:rsidRPr="00735567" w:rsidRDefault="0035003E" w:rsidP="0035003E">
      <w:pPr>
        <w:pStyle w:val="PargrafodaLista"/>
        <w:numPr>
          <w:ilvl w:val="0"/>
          <w:numId w:val="8"/>
        </w:numPr>
        <w:jc w:val="both"/>
        <w:rPr>
          <w:b/>
          <w:color w:val="000000" w:themeColor="text1"/>
        </w:rPr>
      </w:pPr>
      <w:r w:rsidRPr="00735567">
        <w:rPr>
          <w:color w:val="000000" w:themeColor="text1"/>
        </w:rPr>
        <w:t>Sem nada a registar de momento.</w:t>
      </w:r>
    </w:p>
    <w:p w14:paraId="191826E2" w14:textId="77777777" w:rsidR="0035003E" w:rsidRPr="0035003E" w:rsidRDefault="0035003E" w:rsidP="00385D9E">
      <w:pPr>
        <w:ind w:left="1008" w:firstLine="432"/>
        <w:outlineLvl w:val="0"/>
        <w:rPr>
          <w:b/>
          <w:color w:val="000000" w:themeColor="text1"/>
          <w:lang w:val="en-US"/>
        </w:rPr>
      </w:pPr>
      <w:r w:rsidRPr="0035003E">
        <w:rPr>
          <w:b/>
          <w:color w:val="000000" w:themeColor="text1"/>
          <w:lang w:val="en-US"/>
        </w:rPr>
        <w:t>Validações:</w:t>
      </w:r>
    </w:p>
    <w:p w14:paraId="4E9874EE" w14:textId="77777777" w:rsidR="0035003E" w:rsidRPr="00735567" w:rsidRDefault="0035003E" w:rsidP="0035003E">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61D6B7A9" w14:textId="77777777" w:rsidR="0035003E" w:rsidRDefault="0035003E" w:rsidP="00AE2C7A">
      <w:pPr>
        <w:ind w:left="0"/>
      </w:pPr>
    </w:p>
    <w:p w14:paraId="50BD73A7" w14:textId="77777777" w:rsidR="00B3532B" w:rsidRDefault="00B3532B" w:rsidP="00AE2C7A">
      <w:pPr>
        <w:ind w:left="0"/>
      </w:pPr>
    </w:p>
    <w:p w14:paraId="0F0AB3B9" w14:textId="77777777" w:rsidR="00B3532B" w:rsidRDefault="00B3532B" w:rsidP="00AE2C7A">
      <w:pPr>
        <w:ind w:left="0"/>
      </w:pPr>
    </w:p>
    <w:p w14:paraId="289D82D2" w14:textId="77777777" w:rsidR="00B3532B" w:rsidRDefault="00B3532B" w:rsidP="00AE2C7A">
      <w:pPr>
        <w:ind w:left="0"/>
      </w:pPr>
    </w:p>
    <w:p w14:paraId="3DB0781F" w14:textId="77777777" w:rsidR="00B3532B" w:rsidRDefault="00B3532B" w:rsidP="00AE2C7A">
      <w:pPr>
        <w:ind w:left="0"/>
      </w:pPr>
    </w:p>
    <w:p w14:paraId="35FD2231" w14:textId="77777777" w:rsidR="00B3532B" w:rsidRDefault="00B3532B" w:rsidP="00AE2C7A">
      <w:pPr>
        <w:ind w:left="0"/>
      </w:pPr>
    </w:p>
    <w:p w14:paraId="4B157EFA" w14:textId="77777777" w:rsidR="00B3532B" w:rsidRDefault="00B3532B" w:rsidP="00AE2C7A">
      <w:pPr>
        <w:ind w:left="0"/>
      </w:pPr>
    </w:p>
    <w:p w14:paraId="12B51A1C" w14:textId="77777777" w:rsidR="00B3532B" w:rsidRDefault="00B3532B" w:rsidP="00AE2C7A">
      <w:pPr>
        <w:ind w:left="0"/>
      </w:pPr>
    </w:p>
    <w:p w14:paraId="48B75D1E" w14:textId="77777777" w:rsidR="00B3532B" w:rsidRDefault="00B3532B" w:rsidP="00AE2C7A">
      <w:pPr>
        <w:ind w:left="0"/>
      </w:pPr>
    </w:p>
    <w:p w14:paraId="6849BC82" w14:textId="77777777" w:rsidR="005B68C0" w:rsidRDefault="005B68C0" w:rsidP="00AE2C7A">
      <w:pPr>
        <w:ind w:left="0"/>
      </w:pPr>
    </w:p>
    <w:p w14:paraId="3D7C2389" w14:textId="77777777" w:rsidR="00B3532B" w:rsidRPr="00511EE5" w:rsidRDefault="00B3532B" w:rsidP="00AE2C7A">
      <w:pPr>
        <w:ind w:left="0"/>
      </w:pPr>
    </w:p>
    <w:p w14:paraId="42548FBD" w14:textId="65E35089" w:rsidR="00E16C06" w:rsidRDefault="00CD25A9" w:rsidP="00385D9E">
      <w:pPr>
        <w:pStyle w:val="Cabealho1"/>
      </w:pPr>
      <w:bookmarkStart w:id="101" w:name="_Toc496446007"/>
      <w:r>
        <w:lastRenderedPageBreak/>
        <w:t>Requisitos de Dados</w:t>
      </w:r>
      <w:bookmarkEnd w:id="101"/>
    </w:p>
    <w:p w14:paraId="411B24D2" w14:textId="6B8154DA" w:rsidR="00014BE4" w:rsidRPr="00F15C73" w:rsidRDefault="00F15C73" w:rsidP="00014BE4">
      <w:pPr>
        <w:rPr>
          <w:color w:val="000000" w:themeColor="text1"/>
          <w:lang w:val="en-US"/>
        </w:rPr>
      </w:pPr>
      <w:r w:rsidRPr="00F15C73">
        <w:rPr>
          <w:color w:val="000000" w:themeColor="text1"/>
        </w:rPr>
        <w:t>Não aplicável.</w:t>
      </w:r>
    </w:p>
    <w:p w14:paraId="496059FD" w14:textId="213E0B66" w:rsidR="00E16C06" w:rsidRDefault="00CD25A9" w:rsidP="00385D9E">
      <w:pPr>
        <w:pStyle w:val="Cabealho1"/>
        <w:numPr>
          <w:ilvl w:val="1"/>
          <w:numId w:val="3"/>
        </w:numPr>
      </w:pPr>
      <w:bookmarkStart w:id="102" w:name="_Toc496446008"/>
      <w:r>
        <w:t>Modelo de Dados</w:t>
      </w:r>
      <w:bookmarkEnd w:id="102"/>
      <w:r>
        <w:t xml:space="preserve"> </w:t>
      </w:r>
    </w:p>
    <w:p w14:paraId="1069269D" w14:textId="1FB44520" w:rsidR="00014BE4" w:rsidRPr="00F15C73" w:rsidRDefault="00F15C73" w:rsidP="00014BE4">
      <w:pPr>
        <w:rPr>
          <w:color w:val="000000" w:themeColor="text1"/>
          <w:lang w:val="en-US"/>
        </w:rPr>
      </w:pPr>
      <w:r w:rsidRPr="00F15C73">
        <w:rPr>
          <w:color w:val="000000" w:themeColor="text1"/>
          <w:lang w:val="en-US"/>
        </w:rPr>
        <w:t>Não aplicável.</w:t>
      </w:r>
    </w:p>
    <w:p w14:paraId="2CFB177F" w14:textId="1180BDC9" w:rsidR="00E16C06" w:rsidRDefault="00CD25A9" w:rsidP="00385D9E">
      <w:pPr>
        <w:pStyle w:val="Cabealho1"/>
        <w:numPr>
          <w:ilvl w:val="1"/>
          <w:numId w:val="3"/>
        </w:numPr>
      </w:pPr>
      <w:bookmarkStart w:id="103" w:name="_Toc496446009"/>
      <w:r>
        <w:t>Dicionário de Dados</w:t>
      </w:r>
      <w:bookmarkEnd w:id="103"/>
    </w:p>
    <w:p w14:paraId="0BF6ACDE" w14:textId="7761E7D1" w:rsidR="003E5069" w:rsidRPr="00F15C73" w:rsidRDefault="00F15C73" w:rsidP="00CD25A9">
      <w:pPr>
        <w:rPr>
          <w:color w:val="000000" w:themeColor="text1"/>
          <w:lang w:val="en-US"/>
        </w:rPr>
      </w:pPr>
      <w:r w:rsidRPr="00F15C73">
        <w:rPr>
          <w:color w:val="000000" w:themeColor="text1"/>
          <w:lang w:val="en-US"/>
        </w:rPr>
        <w:t>Não aplicável.</w:t>
      </w:r>
    </w:p>
    <w:p w14:paraId="115266B7" w14:textId="5B1DFD5C" w:rsidR="00E16C06" w:rsidRPr="00934E99" w:rsidRDefault="00CD25A9" w:rsidP="00385D9E">
      <w:pPr>
        <w:pStyle w:val="Cabealho1"/>
        <w:numPr>
          <w:ilvl w:val="1"/>
          <w:numId w:val="3"/>
        </w:numPr>
        <w:rPr>
          <w:lang w:val="en-US"/>
        </w:rPr>
      </w:pPr>
      <w:bookmarkStart w:id="104" w:name="_Toc496446010"/>
      <w:r>
        <w:rPr>
          <w:lang w:val="en-US"/>
        </w:rPr>
        <w:t>Relatórios</w:t>
      </w:r>
      <w:bookmarkEnd w:id="104"/>
    </w:p>
    <w:p w14:paraId="213B3873" w14:textId="57B74060" w:rsidR="00D9726A" w:rsidRPr="00F15C73" w:rsidRDefault="00F15C73" w:rsidP="003E5069">
      <w:pPr>
        <w:rPr>
          <w:color w:val="000000" w:themeColor="text1"/>
          <w:lang w:val="en-US"/>
        </w:rPr>
      </w:pPr>
      <w:r w:rsidRPr="00F15C73">
        <w:rPr>
          <w:color w:val="000000" w:themeColor="text1"/>
          <w:lang w:val="en-US"/>
        </w:rPr>
        <w:t>Não aplicável.</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85D9E">
      <w:pPr>
        <w:pStyle w:val="Cabealho1"/>
        <w:rPr>
          <w:lang w:val="en-US"/>
        </w:rPr>
      </w:pPr>
      <w:bookmarkStart w:id="105" w:name="_Toc496446011"/>
      <w:r>
        <w:rPr>
          <w:lang w:val="en-US"/>
        </w:rPr>
        <w:lastRenderedPageBreak/>
        <w:t>Requisitos de Interfaces Externas</w:t>
      </w:r>
      <w:bookmarkEnd w:id="105"/>
    </w:p>
    <w:p w14:paraId="01A0F804" w14:textId="77777777" w:rsidR="00124108" w:rsidRDefault="00124108" w:rsidP="00124108">
      <w:pPr>
        <w:jc w:val="both"/>
      </w:pPr>
      <w:r w:rsidRPr="00F15C73">
        <w:rPr>
          <w:color w:val="000000" w:themeColor="text1"/>
        </w:rPr>
        <w:t>Esta secção irá conter descrições detalhadas das entradas e saídas do sistema. Ainda irá conter uma descrição relativa ao hardware, software, interfaces de comunicação e interfaces com o utilizador.</w:t>
      </w:r>
    </w:p>
    <w:p w14:paraId="623B0E52" w14:textId="7977083E" w:rsidR="003E5069" w:rsidRDefault="005831AE" w:rsidP="00385D9E">
      <w:pPr>
        <w:pStyle w:val="Cabealho1"/>
        <w:numPr>
          <w:ilvl w:val="1"/>
          <w:numId w:val="3"/>
        </w:numPr>
        <w:jc w:val="both"/>
        <w:rPr>
          <w:lang w:val="en-US"/>
        </w:rPr>
      </w:pPr>
      <w:bookmarkStart w:id="106" w:name="_Toc496446012"/>
      <w:r>
        <w:rPr>
          <w:lang w:val="en-US"/>
        </w:rPr>
        <w:t>User I</w:t>
      </w:r>
      <w:r w:rsidR="003E5069">
        <w:rPr>
          <w:lang w:val="en-US"/>
        </w:rPr>
        <w:t>nterfaces</w:t>
      </w:r>
      <w:bookmarkEnd w:id="106"/>
    </w:p>
    <w:p w14:paraId="5D2664E3" w14:textId="79B7DAF4" w:rsidR="00F12536" w:rsidRPr="00CB4ABB" w:rsidRDefault="00124108" w:rsidP="00CB4ABB">
      <w:pPr>
        <w:jc w:val="both"/>
        <w:rPr>
          <w:rFonts w:ascii="inherit" w:eastAsia="Times New Roman" w:hAnsi="inherit" w:cs="Courier New"/>
          <w:color w:val="000000" w:themeColor="text1"/>
          <w:sz w:val="20"/>
          <w:szCs w:val="20"/>
          <w:lang w:eastAsia="pt-PT"/>
        </w:rPr>
      </w:pPr>
      <w:r w:rsidRPr="00CB4ABB">
        <w:rPr>
          <w:color w:val="000000" w:themeColor="text1"/>
        </w:rPr>
        <w:t>As interfaces do sistema deverão ser elaboradas segundo uma metodologia adaptativa de forma a manter a consistência, variando o tamanho dos ecrãs e variações entre browsers.</w:t>
      </w:r>
    </w:p>
    <w:p w14:paraId="24F94650" w14:textId="48B87967" w:rsidR="003E5069" w:rsidRDefault="00CD25A9" w:rsidP="00385D9E">
      <w:pPr>
        <w:pStyle w:val="Cabealho1"/>
        <w:numPr>
          <w:ilvl w:val="1"/>
          <w:numId w:val="3"/>
        </w:numPr>
        <w:jc w:val="both"/>
        <w:rPr>
          <w:lang w:val="en-US"/>
        </w:rPr>
      </w:pPr>
      <w:bookmarkStart w:id="107" w:name="_Toc496446013"/>
      <w:r>
        <w:rPr>
          <w:lang w:val="en-US"/>
        </w:rPr>
        <w:t>Interfaces de Software</w:t>
      </w:r>
      <w:bookmarkEnd w:id="107"/>
    </w:p>
    <w:p w14:paraId="29984B67" w14:textId="7A0864E7" w:rsidR="00CB4ABB" w:rsidRPr="00A5631E" w:rsidRDefault="00124108" w:rsidP="00A5631E">
      <w:pPr>
        <w:jc w:val="both"/>
        <w:rPr>
          <w:color w:val="000000" w:themeColor="text1"/>
        </w:rPr>
      </w:pPr>
      <w:r w:rsidRPr="00CB4ABB">
        <w:rPr>
          <w:color w:val="000000" w:themeColor="text1"/>
        </w:rPr>
        <w:t>A interação entre a solução proposta e o utilizador ter</w:t>
      </w:r>
      <w:r w:rsidR="00293573">
        <w:rPr>
          <w:color w:val="000000" w:themeColor="text1"/>
        </w:rPr>
        <w:t>á como base uma plataforma web. Exist</w:t>
      </w:r>
      <w:r w:rsidR="00A5631E">
        <w:rPr>
          <w:color w:val="000000" w:themeColor="text1"/>
        </w:rPr>
        <w:t>e uma ligação com o componente iClinic relativamente ao pedido de gâmetas e uma conexão ao Hospital (API disponibilizada) para a avaliação de custos com os materiais.</w:t>
      </w:r>
    </w:p>
    <w:p w14:paraId="4D39CD43" w14:textId="286AC627" w:rsidR="003E5069" w:rsidRDefault="00CD25A9" w:rsidP="00385D9E">
      <w:pPr>
        <w:pStyle w:val="Cabealho1"/>
        <w:numPr>
          <w:ilvl w:val="1"/>
          <w:numId w:val="3"/>
        </w:numPr>
        <w:jc w:val="both"/>
        <w:rPr>
          <w:lang w:val="en-US"/>
        </w:rPr>
      </w:pPr>
      <w:bookmarkStart w:id="108" w:name="_Toc496446014"/>
      <w:r>
        <w:rPr>
          <w:lang w:val="en-US"/>
        </w:rPr>
        <w:t>Interfaces de Hardware</w:t>
      </w:r>
      <w:bookmarkEnd w:id="108"/>
    </w:p>
    <w:p w14:paraId="11429D73" w14:textId="77777777" w:rsidR="00CB4ABB" w:rsidRDefault="00CB4ABB" w:rsidP="00CB4ABB">
      <w:pPr>
        <w:jc w:val="both"/>
      </w:pPr>
      <w:r>
        <w:t>Existem alguns requisitos a nível de interfaces de hardware necessários à utilização do software:</w:t>
      </w:r>
    </w:p>
    <w:p w14:paraId="5766AECC" w14:textId="77777777" w:rsidR="00CB4ABB" w:rsidRDefault="00CB4ABB" w:rsidP="0007265A">
      <w:pPr>
        <w:pStyle w:val="PargrafodaLista"/>
        <w:numPr>
          <w:ilvl w:val="0"/>
          <w:numId w:val="13"/>
        </w:numPr>
        <w:jc w:val="both"/>
      </w:pPr>
      <w:r>
        <w:t>Rato</w:t>
      </w:r>
    </w:p>
    <w:p w14:paraId="25D4B872" w14:textId="744221CD" w:rsidR="00CB4ABB" w:rsidRDefault="00CB4ABB" w:rsidP="0007265A">
      <w:pPr>
        <w:pStyle w:val="PargrafodaLista"/>
        <w:numPr>
          <w:ilvl w:val="0"/>
          <w:numId w:val="13"/>
        </w:numPr>
        <w:jc w:val="both"/>
      </w:pPr>
      <w:r>
        <w:t>Teclado</w:t>
      </w:r>
    </w:p>
    <w:p w14:paraId="7F61F95F" w14:textId="6C379799" w:rsidR="00D47A9A" w:rsidRDefault="002F1101" w:rsidP="0007265A">
      <w:pPr>
        <w:pStyle w:val="PargrafodaLista"/>
        <w:numPr>
          <w:ilvl w:val="0"/>
          <w:numId w:val="13"/>
        </w:numPr>
        <w:jc w:val="both"/>
      </w:pPr>
      <w:r>
        <w:t>Placa</w:t>
      </w:r>
      <w:r w:rsidR="00D47A9A">
        <w:t xml:space="preserve"> de rede</w:t>
      </w:r>
      <w:r>
        <w:t xml:space="preserve"> (nos dispositivos onde vão ser executadas as aplicações)</w:t>
      </w:r>
    </w:p>
    <w:p w14:paraId="6A32BB1A" w14:textId="3378F6B5" w:rsidR="003E5069" w:rsidRDefault="00CD25A9" w:rsidP="00385D9E">
      <w:pPr>
        <w:pStyle w:val="Cabealho1"/>
        <w:numPr>
          <w:ilvl w:val="1"/>
          <w:numId w:val="3"/>
        </w:numPr>
        <w:jc w:val="both"/>
        <w:rPr>
          <w:lang w:val="en-US"/>
        </w:rPr>
      </w:pPr>
      <w:bookmarkStart w:id="109" w:name="_Toc496446015"/>
      <w:r>
        <w:rPr>
          <w:lang w:val="en-US"/>
        </w:rPr>
        <w:t>Interfaces de Comunicação</w:t>
      </w:r>
      <w:bookmarkEnd w:id="109"/>
    </w:p>
    <w:p w14:paraId="3FB6BB3E" w14:textId="77777777" w:rsidR="00124108" w:rsidRDefault="00124108" w:rsidP="00124108">
      <w:pPr>
        <w:jc w:val="both"/>
      </w:pPr>
      <w:r>
        <w:t>A comunicação entre o sistema e o utilizador, tal como referido no ponto anterior ira ocorrer utilizando uma aplicação web, que implementará protocolos standard como HTTP.</w:t>
      </w:r>
    </w:p>
    <w:p w14:paraId="59C277B2" w14:textId="4A0A7FDC" w:rsidR="001B4740" w:rsidRPr="00124108" w:rsidRDefault="00D9726A" w:rsidP="00124108">
      <w:pPr>
        <w:ind w:left="0"/>
        <w:jc w:val="both"/>
      </w:pPr>
      <w:r w:rsidRPr="00124108">
        <w:br w:type="page"/>
      </w:r>
    </w:p>
    <w:p w14:paraId="2C689256" w14:textId="3955774B" w:rsidR="00934E99" w:rsidRPr="00E338A5" w:rsidRDefault="00CD25A9" w:rsidP="00385D9E">
      <w:pPr>
        <w:pStyle w:val="Cabealho1"/>
        <w:rPr>
          <w:lang w:val="en-US"/>
        </w:rPr>
      </w:pPr>
      <w:bookmarkStart w:id="110" w:name="_Toc496446016"/>
      <w:r>
        <w:rPr>
          <w:lang w:val="en-US"/>
        </w:rPr>
        <w:lastRenderedPageBreak/>
        <w:t>Requisitos Não Funcionais</w:t>
      </w:r>
      <w:bookmarkEnd w:id="110"/>
    </w:p>
    <w:p w14:paraId="42C2BB9E" w14:textId="168B08DC" w:rsidR="003E5069" w:rsidRDefault="003E5069" w:rsidP="00385D9E">
      <w:pPr>
        <w:pStyle w:val="Cabealho1"/>
        <w:numPr>
          <w:ilvl w:val="1"/>
          <w:numId w:val="3"/>
        </w:numPr>
        <w:rPr>
          <w:lang w:val="en-US"/>
        </w:rPr>
      </w:pPr>
      <w:bookmarkStart w:id="111" w:name="_Toc496446017"/>
      <w:r>
        <w:rPr>
          <w:lang w:val="en-US"/>
        </w:rPr>
        <w:t>U</w:t>
      </w:r>
      <w:r w:rsidR="00FC786E">
        <w:rPr>
          <w:lang w:val="en-US"/>
        </w:rPr>
        <w:t>s</w:t>
      </w:r>
      <w:r w:rsidR="00A004F7">
        <w:rPr>
          <w:lang w:val="en-US"/>
        </w:rPr>
        <w:t>abilidade</w:t>
      </w:r>
      <w:bookmarkEnd w:id="111"/>
    </w:p>
    <w:p w14:paraId="43A47616" w14:textId="7575B08F" w:rsidR="000D1CCA" w:rsidRPr="00B3532B" w:rsidRDefault="00E338A5" w:rsidP="000D1CCA">
      <w:pPr>
        <w:rPr>
          <w:color w:val="000000" w:themeColor="text1"/>
        </w:rPr>
      </w:pPr>
      <w:r w:rsidRPr="00B3532B">
        <w:rPr>
          <w:rFonts w:cstheme="minorHAnsi"/>
          <w:color w:val="000000" w:themeColor="text1"/>
          <w:shd w:val="clear" w:color="auto" w:fill="FFFFFF"/>
        </w:rPr>
        <w:t>Pretende-se um software fácil de se usar e com um de</w:t>
      </w:r>
      <w:r w:rsidR="002F1101">
        <w:rPr>
          <w:rFonts w:cstheme="minorHAnsi"/>
          <w:color w:val="000000" w:themeColor="text1"/>
          <w:shd w:val="clear" w:color="auto" w:fill="FFFFFF"/>
        </w:rPr>
        <w:t>sign responsivo, de forma a este</w:t>
      </w:r>
      <w:r w:rsidRPr="00B3532B">
        <w:rPr>
          <w:rFonts w:cstheme="minorHAnsi"/>
          <w:color w:val="000000" w:themeColor="text1"/>
          <w:shd w:val="clear" w:color="auto" w:fill="FFFFFF"/>
        </w:rPr>
        <w:t xml:space="preserve"> se adaptar às diferentes dimensões do ecrã.</w:t>
      </w:r>
    </w:p>
    <w:p w14:paraId="17531418" w14:textId="57F21078" w:rsidR="003E5069" w:rsidRDefault="00E338A5" w:rsidP="00385D9E">
      <w:pPr>
        <w:pStyle w:val="Cabealho1"/>
        <w:numPr>
          <w:ilvl w:val="1"/>
          <w:numId w:val="3"/>
        </w:numPr>
        <w:rPr>
          <w:lang w:val="en-US"/>
        </w:rPr>
      </w:pPr>
      <w:bookmarkStart w:id="112" w:name="_Toc496446018"/>
      <w:r>
        <w:rPr>
          <w:lang w:val="en-US"/>
        </w:rPr>
        <w:t>Confiabilidade</w:t>
      </w:r>
      <w:bookmarkEnd w:id="112"/>
    </w:p>
    <w:p w14:paraId="6E719262" w14:textId="10A8079B" w:rsidR="00FC10B2" w:rsidRPr="00347CBB" w:rsidRDefault="00E338A5" w:rsidP="00E338A5">
      <w:pPr>
        <w:rPr>
          <w:color w:val="000000" w:themeColor="text1"/>
          <w:shd w:val="clear" w:color="auto" w:fill="FFFFFF"/>
        </w:rPr>
      </w:pPr>
      <w:r w:rsidRPr="00347CBB">
        <w:rPr>
          <w:color w:val="000000" w:themeColor="text1"/>
          <w:shd w:val="clear" w:color="auto" w:fill="FFFFFF"/>
        </w:rPr>
        <w:t xml:space="preserve">O tempo de resposta da aplicação deve ser o mais </w:t>
      </w:r>
      <w:r w:rsidR="002F1101">
        <w:rPr>
          <w:color w:val="000000" w:themeColor="text1"/>
          <w:shd w:val="clear" w:color="auto" w:fill="FFFFFF"/>
        </w:rPr>
        <w:t>reduzido</w:t>
      </w:r>
      <w:r w:rsidRPr="00347CBB">
        <w:rPr>
          <w:color w:val="000000" w:themeColor="text1"/>
          <w:shd w:val="clear" w:color="auto" w:fill="FFFFFF"/>
        </w:rPr>
        <w:t xml:space="preserve"> possível.</w:t>
      </w:r>
    </w:p>
    <w:p w14:paraId="1609B2C3" w14:textId="7EB4C874" w:rsidR="003E5069" w:rsidRDefault="003E5069" w:rsidP="00385D9E">
      <w:pPr>
        <w:pStyle w:val="Cabealho1"/>
        <w:numPr>
          <w:ilvl w:val="1"/>
          <w:numId w:val="3"/>
        </w:numPr>
        <w:rPr>
          <w:lang w:val="en-US"/>
        </w:rPr>
      </w:pPr>
      <w:bookmarkStart w:id="113" w:name="_Toc496446019"/>
      <w:r>
        <w:rPr>
          <w:lang w:val="en-US"/>
        </w:rPr>
        <w:t>Se</w:t>
      </w:r>
      <w:r w:rsidR="00A004F7">
        <w:rPr>
          <w:lang w:val="en-US"/>
        </w:rPr>
        <w:t>gurança</w:t>
      </w:r>
      <w:bookmarkEnd w:id="113"/>
    </w:p>
    <w:p w14:paraId="63D498C8" w14:textId="59D72E04"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software deve garantir a segurança dos dados, bem como as permissões de acesso às suas funcionalidades.</w:t>
      </w:r>
    </w:p>
    <w:p w14:paraId="36F72154" w14:textId="59287C63" w:rsidR="00E338A5" w:rsidRDefault="00E338A5" w:rsidP="00385D9E">
      <w:pPr>
        <w:pStyle w:val="Cabealho1"/>
        <w:numPr>
          <w:ilvl w:val="1"/>
          <w:numId w:val="3"/>
        </w:numPr>
        <w:rPr>
          <w:lang w:val="en-US"/>
        </w:rPr>
      </w:pPr>
      <w:bookmarkStart w:id="114" w:name="_Toc496446020"/>
      <w:r>
        <w:rPr>
          <w:lang w:val="en-US"/>
        </w:rPr>
        <w:t>Desempenho</w:t>
      </w:r>
      <w:bookmarkEnd w:id="114"/>
    </w:p>
    <w:p w14:paraId="6DF60F83" w14:textId="7D861D7F"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Deve consumir o mínimo de recursos possíveis, para que este se torne mais eficiente.</w:t>
      </w:r>
    </w:p>
    <w:p w14:paraId="3BD60356" w14:textId="3BE8DDAD" w:rsidR="00E338A5" w:rsidRPr="00E338A5" w:rsidRDefault="00E338A5" w:rsidP="00385D9E">
      <w:pPr>
        <w:pStyle w:val="Cabealho1"/>
        <w:numPr>
          <w:ilvl w:val="1"/>
          <w:numId w:val="3"/>
        </w:numPr>
        <w:rPr>
          <w:lang w:val="en-US"/>
        </w:rPr>
      </w:pPr>
      <w:bookmarkStart w:id="115" w:name="_Toc496446021"/>
      <w:r>
        <w:rPr>
          <w:lang w:val="en-US"/>
        </w:rPr>
        <w:t>Suportabilidade</w:t>
      </w:r>
      <w:bookmarkEnd w:id="115"/>
    </w:p>
    <w:p w14:paraId="062AC100" w14:textId="47A24B2D"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Todos os componentes devem </w:t>
      </w:r>
      <w:r w:rsidR="002F1101">
        <w:rPr>
          <w:rFonts w:asciiTheme="minorHAnsi" w:hAnsiTheme="minorHAnsi" w:cstheme="minorHAnsi"/>
          <w:sz w:val="22"/>
          <w:szCs w:val="22"/>
          <w:shd w:val="clear" w:color="auto" w:fill="FFFFFF"/>
          <w:lang w:eastAsia="en-US"/>
        </w:rPr>
        <w:t xml:space="preserve">ser </w:t>
      </w:r>
      <w:r w:rsidRPr="00347CBB">
        <w:rPr>
          <w:rFonts w:asciiTheme="minorHAnsi" w:hAnsiTheme="minorHAnsi" w:cstheme="minorHAnsi"/>
          <w:sz w:val="22"/>
          <w:szCs w:val="22"/>
          <w:shd w:val="clear" w:color="auto" w:fill="FFFFFF"/>
          <w:lang w:eastAsia="en-US"/>
        </w:rPr>
        <w:t xml:space="preserve">passíveis de serem testados para que haja </w:t>
      </w:r>
      <w:r w:rsidR="002F1101">
        <w:rPr>
          <w:rFonts w:asciiTheme="minorHAnsi" w:hAnsiTheme="minorHAnsi" w:cstheme="minorHAnsi"/>
          <w:sz w:val="22"/>
          <w:szCs w:val="22"/>
          <w:shd w:val="clear" w:color="auto" w:fill="FFFFFF"/>
          <w:lang w:eastAsia="en-US"/>
        </w:rPr>
        <w:t>um</w:t>
      </w:r>
      <w:r w:rsidRPr="00347CBB">
        <w:rPr>
          <w:rFonts w:asciiTheme="minorHAnsi" w:hAnsiTheme="minorHAnsi" w:cstheme="minorHAnsi"/>
          <w:sz w:val="22"/>
          <w:szCs w:val="22"/>
          <w:shd w:val="clear" w:color="auto" w:fill="FFFFFF"/>
          <w:lang w:eastAsia="en-US"/>
        </w:rPr>
        <w:t>a maior cobertura sobre toda a aplicação.</w:t>
      </w:r>
    </w:p>
    <w:p w14:paraId="313AC384" w14:textId="3B0AC1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Devem </w:t>
      </w:r>
      <w:r w:rsidR="002F1101">
        <w:rPr>
          <w:rFonts w:asciiTheme="minorHAnsi" w:hAnsiTheme="minorHAnsi" w:cstheme="minorHAnsi"/>
          <w:sz w:val="22"/>
          <w:szCs w:val="22"/>
          <w:shd w:val="clear" w:color="auto" w:fill="FFFFFF"/>
          <w:lang w:eastAsia="en-US"/>
        </w:rPr>
        <w:t>existir</w:t>
      </w:r>
      <w:r w:rsidRPr="00347CBB">
        <w:rPr>
          <w:rFonts w:asciiTheme="minorHAnsi" w:hAnsiTheme="minorHAnsi" w:cstheme="minorHAnsi"/>
          <w:sz w:val="22"/>
          <w:szCs w:val="22"/>
          <w:shd w:val="clear" w:color="auto" w:fill="FFFFFF"/>
          <w:lang w:eastAsia="en-US"/>
        </w:rPr>
        <w:t xml:space="preserve"> testes unitários, funcionais, de integração e end-to-end, para que não só os componentes sejam testados individualmente, </w:t>
      </w:r>
      <w:r w:rsidR="002F1101">
        <w:rPr>
          <w:rFonts w:asciiTheme="minorHAnsi" w:hAnsiTheme="minorHAnsi" w:cstheme="minorHAnsi"/>
          <w:sz w:val="22"/>
          <w:szCs w:val="22"/>
          <w:shd w:val="clear" w:color="auto" w:fill="FFFFFF"/>
          <w:lang w:eastAsia="en-US"/>
        </w:rPr>
        <w:t>como</w:t>
      </w:r>
      <w:r w:rsidRPr="00347CBB">
        <w:rPr>
          <w:rFonts w:asciiTheme="minorHAnsi" w:hAnsiTheme="minorHAnsi" w:cstheme="minorHAnsi"/>
          <w:sz w:val="22"/>
          <w:szCs w:val="22"/>
          <w:shd w:val="clear" w:color="auto" w:fill="FFFFFF"/>
          <w:lang w:eastAsia="en-US"/>
        </w:rPr>
        <w:t xml:space="preserve"> também todas as possíveis interações com o utilizador.</w:t>
      </w:r>
    </w:p>
    <w:p w14:paraId="505CBF94" w14:textId="3E0BCA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 ser desenvolvido através de uma arquitetura flexível e com baixo custo de manutenção. Devem ainda ser aplicadas as boas práticas de desenvolvimento de software como SOLID, DRY, interfaces em vez de herança, entre outros. Isto irá permitir adicionar funcionalidades sem um elevado custo ou esforço adicional.</w:t>
      </w:r>
    </w:p>
    <w:p w14:paraId="437864E4" w14:textId="0FF93300" w:rsidR="00E338A5" w:rsidRPr="00E338A5" w:rsidRDefault="00E338A5" w:rsidP="00385D9E">
      <w:pPr>
        <w:pStyle w:val="Cabealho1"/>
        <w:numPr>
          <w:ilvl w:val="1"/>
          <w:numId w:val="3"/>
        </w:numPr>
        <w:rPr>
          <w:lang w:val="en-US"/>
        </w:rPr>
      </w:pPr>
      <w:bookmarkStart w:id="116" w:name="_Toc496446022"/>
      <w:r>
        <w:rPr>
          <w:lang w:val="en-US"/>
        </w:rPr>
        <w:t>Escalabilidade</w:t>
      </w:r>
      <w:bookmarkEnd w:id="116"/>
    </w:p>
    <w:p w14:paraId="112E6AE8" w14:textId="2C2D94EB"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sistema deve ter a capacidade de suportar um aumento de carga.</w:t>
      </w:r>
    </w:p>
    <w:p w14:paraId="333D975A" w14:textId="77777777" w:rsidR="00B652E6" w:rsidRPr="00E338A5" w:rsidRDefault="00B652E6" w:rsidP="00602397">
      <w:pPr>
        <w:ind w:left="0"/>
      </w:pPr>
    </w:p>
    <w:p w14:paraId="71EB66BF" w14:textId="77777777" w:rsidR="00FC10B2" w:rsidRPr="00E338A5" w:rsidRDefault="00FC10B2" w:rsidP="00FC10B2"/>
    <w:p w14:paraId="7CB28EF6" w14:textId="77777777" w:rsidR="003E5069" w:rsidRPr="00E338A5" w:rsidRDefault="003E5069" w:rsidP="003E5069"/>
    <w:p w14:paraId="41FAB1A1" w14:textId="66264FC1" w:rsidR="00365636" w:rsidRPr="00E338A5" w:rsidRDefault="00365636" w:rsidP="00602397">
      <w:pPr>
        <w:ind w:left="0"/>
      </w:pPr>
    </w:p>
    <w:p w14:paraId="497D4DEC" w14:textId="5DA6533F" w:rsidR="003E5069" w:rsidRPr="00A004F7" w:rsidRDefault="00AE2C7A" w:rsidP="00385D9E">
      <w:pPr>
        <w:pStyle w:val="Cabealho1"/>
      </w:pPr>
      <w:bookmarkStart w:id="117" w:name="_Toc496446023"/>
      <w:r>
        <w:lastRenderedPageBreak/>
        <w:t>Process</w:t>
      </w:r>
      <w:r w:rsidR="00A004F7" w:rsidRPr="00A004F7">
        <w:t>o</w:t>
      </w:r>
      <w:r>
        <w:t>s</w:t>
      </w:r>
      <w:r w:rsidR="00A004F7" w:rsidRPr="00A004F7">
        <w:t xml:space="preserve"> A</w:t>
      </w:r>
      <w:r w:rsidR="00CD25A9" w:rsidRPr="00A004F7">
        <w:t>doptado</w:t>
      </w:r>
      <w:r>
        <w:t>s</w:t>
      </w:r>
      <w:r w:rsidR="00CD25A9" w:rsidRPr="00A004F7">
        <w:t xml:space="preserve"> para a Elicitação</w:t>
      </w:r>
      <w:bookmarkEnd w:id="117"/>
    </w:p>
    <w:p w14:paraId="4ABAF834" w14:textId="77777777" w:rsidR="00522F95" w:rsidRDefault="00522F95" w:rsidP="00385D9E">
      <w:pPr>
        <w:pStyle w:val="Cabealho1"/>
        <w:numPr>
          <w:ilvl w:val="1"/>
          <w:numId w:val="3"/>
        </w:numPr>
      </w:pPr>
      <w:bookmarkStart w:id="118" w:name="_Toc496446024"/>
      <w:r w:rsidRPr="00522F95">
        <w:rPr>
          <w:lang w:val="en-US"/>
        </w:rPr>
        <w:t>Stakeholder</w:t>
      </w:r>
      <w:r>
        <w:t>s</w:t>
      </w:r>
      <w:bookmarkEnd w:id="118"/>
    </w:p>
    <w:p w14:paraId="610C0A92" w14:textId="77777777" w:rsidR="00FE2A85" w:rsidRPr="00B3532B" w:rsidRDefault="00FE2A85" w:rsidP="00B3532B">
      <w:pPr>
        <w:jc w:val="both"/>
        <w:rPr>
          <w:color w:val="000000" w:themeColor="text1"/>
        </w:rPr>
      </w:pPr>
      <w:r w:rsidRPr="00B3532B">
        <w:rPr>
          <w:color w:val="000000" w:themeColor="text1"/>
        </w:rPr>
        <w:t>No sistema iGAM, foram identificados seis stakeholders, entre os quais o Diretor Geral, os Enfermeiros, os Médicos, as Assistentes Sociais, a Área Laboratorial e o Informático. Por sua vez, no sistema iClinic foram identificados dois stakeholders, sendo eles os Enfermeiros e as Entidades Externas.</w:t>
      </w:r>
    </w:p>
    <w:p w14:paraId="25FE66FF"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Diretor Geral</w:t>
      </w:r>
    </w:p>
    <w:p w14:paraId="2BC203F4" w14:textId="77777777" w:rsidR="00FE2A85" w:rsidRPr="00B3532B" w:rsidRDefault="00FE2A85" w:rsidP="00B3532B">
      <w:pPr>
        <w:jc w:val="both"/>
        <w:rPr>
          <w:color w:val="000000" w:themeColor="text1"/>
        </w:rPr>
      </w:pPr>
      <w:r w:rsidRPr="00B3532B">
        <w:rPr>
          <w:color w:val="000000" w:themeColor="text1"/>
        </w:rPr>
        <w:t>Como Diretor Geral e representante máximo do banco, necessita de ter ao seu dispor um sistema robusto e bem construído, que lhe permita facilmente aceder a dados estatísticos que o ajudarão a ser mais eficaz e eficiente nas suas funções enquanto gestor. Este stakeholder vai interagir exclusivamente com o sistema iGAM.</w:t>
      </w:r>
    </w:p>
    <w:p w14:paraId="4D1E6DC6"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Enfermeiro</w:t>
      </w:r>
    </w:p>
    <w:p w14:paraId="23661F5F" w14:textId="393D307E" w:rsidR="00FE2A85" w:rsidRPr="00B3532B" w:rsidRDefault="00FE2A85" w:rsidP="00B3532B">
      <w:pPr>
        <w:jc w:val="both"/>
        <w:rPr>
          <w:color w:val="000000" w:themeColor="text1"/>
        </w:rPr>
      </w:pPr>
      <w:r w:rsidRPr="00B3532B">
        <w:rPr>
          <w:color w:val="000000" w:themeColor="text1"/>
        </w:rPr>
        <w:t>O Enfermeiro divide-se em duas categorias: o Coordenador de Enfermeiros e o Enfermeiro. A principal diferença entre ambas as designações se prende com o fato do Coordenador de Enfermeiros ter funções de chefia e, consequentemente, mais poder de decisão e acesso a dados confidenciais. O Enfermeiro ocupa um papel central na organização uma vez que é o único stakeholder que interage com ambas as soluções (iGAM e iClinic).</w:t>
      </w:r>
    </w:p>
    <w:p w14:paraId="1FCE3C35"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Médico</w:t>
      </w:r>
    </w:p>
    <w:p w14:paraId="45E875AD" w14:textId="77777777" w:rsidR="00FE2A85" w:rsidRPr="00B3532B" w:rsidRDefault="00FE2A85" w:rsidP="00B3532B">
      <w:pPr>
        <w:jc w:val="both"/>
        <w:rPr>
          <w:color w:val="000000" w:themeColor="text1"/>
        </w:rPr>
      </w:pPr>
      <w:r w:rsidRPr="00B3532B">
        <w:rPr>
          <w:color w:val="000000" w:themeColor="text1"/>
        </w:rPr>
        <w:t>À semelhança do Enfermeiro, o Médico divide-se em duas categorias: o Diretor Médico e o Médico. Mais uma vez, a principal diferença entre ambos os cargos deve-se ao fato do Diretor Médico desempenhar funções de maior responsabilidade, como é o caso de aprovações de relatórios e validações de amostras. Este stakeholder vai interagir exclusivamente com o sistema iGAM.</w:t>
      </w:r>
    </w:p>
    <w:p w14:paraId="01F73F1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Assistente Social</w:t>
      </w:r>
    </w:p>
    <w:p w14:paraId="053B6B7C" w14:textId="77777777" w:rsidR="00FE2A85" w:rsidRPr="00B3532B" w:rsidRDefault="00FE2A85" w:rsidP="00B3532B">
      <w:pPr>
        <w:jc w:val="both"/>
        <w:rPr>
          <w:color w:val="000000" w:themeColor="text1"/>
        </w:rPr>
      </w:pPr>
      <w:r w:rsidRPr="00B3532B">
        <w:rPr>
          <w:color w:val="000000" w:themeColor="text1"/>
        </w:rPr>
        <w:t>A Assistente Social ocupa uma percentagem reduzida de utilização do sistema uma vez que apenas interage com o mesmo para registar os dados referentes a um questionário a acontecer na segunda consulta de um dador. Este stakeholder vai interagir exclusivamente com o sistema iGAM.</w:t>
      </w:r>
    </w:p>
    <w:p w14:paraId="539734A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Área Laboratorial</w:t>
      </w:r>
    </w:p>
    <w:p w14:paraId="6ACB31B6" w14:textId="77777777" w:rsidR="00FE2A85" w:rsidRPr="00B3532B" w:rsidRDefault="00FE2A85" w:rsidP="00B3532B">
      <w:pPr>
        <w:jc w:val="both"/>
        <w:rPr>
          <w:color w:val="000000" w:themeColor="text1"/>
        </w:rPr>
      </w:pPr>
      <w:r w:rsidRPr="00B3532B">
        <w:rPr>
          <w:color w:val="000000" w:themeColor="text1"/>
        </w:rPr>
        <w:t>A Área Laboratorial divide-se em duas categorias: o Diretor de Laboratório e o Técnico de Laboratório. A principal diferença reside no fato do Diretor de Laboratório assumir uma posição de chefia, onde é responsável por validar resultados obtidos pelos Técnicos de Laboratório. Este stakeholder vai interagir exclusivamente com o sistema iGAM.</w:t>
      </w:r>
    </w:p>
    <w:p w14:paraId="103F023D"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Informático</w:t>
      </w:r>
    </w:p>
    <w:p w14:paraId="5C45A005" w14:textId="77777777" w:rsidR="00FE2A85" w:rsidRDefault="00FE2A85" w:rsidP="00B3532B">
      <w:pPr>
        <w:jc w:val="both"/>
        <w:rPr>
          <w:color w:val="000000" w:themeColor="text1"/>
        </w:rPr>
      </w:pPr>
      <w:r w:rsidRPr="00B3532B">
        <w:rPr>
          <w:color w:val="000000" w:themeColor="text1"/>
        </w:rPr>
        <w:t>O Informático é responsável por toda a gestão de utilizadores do sistema iGAM, isto é, tem ao seu encargo a função de adicionar novos utilizadores ao sistema, bem como alterar permissões ou remover utilizadores já registados. Ainda residem dúvidas se este stakeholder vai interagir exclusivamente com o sistema iGAM, ou se vai igualmente interagir com o sistema iClinic.</w:t>
      </w:r>
    </w:p>
    <w:p w14:paraId="2EDF1303" w14:textId="77777777" w:rsidR="008D61E1" w:rsidRDefault="008D61E1" w:rsidP="00B3532B">
      <w:pPr>
        <w:jc w:val="both"/>
        <w:rPr>
          <w:color w:val="000000" w:themeColor="text1"/>
        </w:rPr>
      </w:pPr>
    </w:p>
    <w:p w14:paraId="246881EF" w14:textId="77777777" w:rsidR="008D61E1" w:rsidRPr="00B3532B" w:rsidRDefault="008D61E1" w:rsidP="008D61E1">
      <w:pPr>
        <w:pStyle w:val="PargrafodaLista"/>
        <w:numPr>
          <w:ilvl w:val="0"/>
          <w:numId w:val="7"/>
        </w:numPr>
        <w:jc w:val="both"/>
        <w:rPr>
          <w:b/>
          <w:color w:val="000000" w:themeColor="text1"/>
        </w:rPr>
      </w:pPr>
      <w:r>
        <w:rPr>
          <w:b/>
          <w:color w:val="000000" w:themeColor="text1"/>
        </w:rPr>
        <w:lastRenderedPageBreak/>
        <w:t>Dador</w:t>
      </w:r>
    </w:p>
    <w:p w14:paraId="37932E6B" w14:textId="11F3E599" w:rsidR="008D61E1" w:rsidRDefault="009D15C6" w:rsidP="009D15C6">
      <w:pPr>
        <w:jc w:val="both"/>
        <w:rPr>
          <w:color w:val="000000" w:themeColor="text1"/>
        </w:rPr>
      </w:pPr>
      <w:r>
        <w:rPr>
          <w:color w:val="000000" w:themeColor="text1"/>
        </w:rPr>
        <w:t>O dador tem a possibilidade de consultar o seu processo, sendo importante realçar que não terá acesso a todos os dados, devido a questões de confidencialidade.</w:t>
      </w:r>
    </w:p>
    <w:p w14:paraId="584D771A" w14:textId="77777777" w:rsidR="008D61E1" w:rsidRPr="00B3532B" w:rsidRDefault="008D61E1" w:rsidP="00B3532B">
      <w:pPr>
        <w:jc w:val="both"/>
        <w:rPr>
          <w:color w:val="000000" w:themeColor="text1"/>
        </w:rPr>
      </w:pPr>
    </w:p>
    <w:p w14:paraId="7618D30E"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Entidades Externas</w:t>
      </w:r>
    </w:p>
    <w:p w14:paraId="3165A7DD" w14:textId="77777777" w:rsidR="00FE2A85" w:rsidRDefault="00FE2A85" w:rsidP="00B3532B">
      <w:pPr>
        <w:jc w:val="both"/>
        <w:rPr>
          <w:color w:val="000000" w:themeColor="text1"/>
        </w:rPr>
      </w:pPr>
      <w:r w:rsidRPr="00B3532B">
        <w:rPr>
          <w:color w:val="000000" w:themeColor="text1"/>
        </w:rPr>
        <w:t>Por Entidades Externas entenda-se Clínicas ou Hospitais que pretendem submeter pedidos de gâmetas. Devido a questões de segurança, escalabilidade e performance, foi desenvolvida uma plataforma em exclusivo para estas entidades, denominada iClinic.</w:t>
      </w:r>
    </w:p>
    <w:p w14:paraId="222EA7DE" w14:textId="77777777" w:rsidR="008D61E1" w:rsidRPr="00B3532B" w:rsidRDefault="008D61E1" w:rsidP="00B3532B">
      <w:pPr>
        <w:jc w:val="both"/>
        <w:rPr>
          <w:color w:val="000000" w:themeColor="text1"/>
        </w:rPr>
      </w:pPr>
    </w:p>
    <w:p w14:paraId="18F7AD8B" w14:textId="040087B8" w:rsidR="00522F95" w:rsidRDefault="00A004F7" w:rsidP="00385D9E">
      <w:pPr>
        <w:pStyle w:val="Cabealho1"/>
        <w:numPr>
          <w:ilvl w:val="1"/>
          <w:numId w:val="3"/>
        </w:numPr>
        <w:jc w:val="both"/>
        <w:rPr>
          <w:lang w:val="en-US"/>
        </w:rPr>
      </w:pPr>
      <w:bookmarkStart w:id="119" w:name="_Toc496446025"/>
      <w:r>
        <w:rPr>
          <w:lang w:val="en-US"/>
        </w:rPr>
        <w:t>Técnicas A</w:t>
      </w:r>
      <w:r w:rsidR="00CD25A9">
        <w:rPr>
          <w:lang w:val="en-US"/>
        </w:rPr>
        <w:t>plicadas</w:t>
      </w:r>
      <w:bookmarkEnd w:id="119"/>
    </w:p>
    <w:p w14:paraId="37984075" w14:textId="1CCA77A4" w:rsidR="00901309" w:rsidRPr="00202828" w:rsidRDefault="000B4042" w:rsidP="005831AE">
      <w:pPr>
        <w:rPr>
          <w:color w:val="000000" w:themeColor="text1"/>
        </w:rPr>
      </w:pPr>
      <w:r w:rsidRPr="00202828">
        <w:rPr>
          <w:color w:val="000000" w:themeColor="text1"/>
        </w:rPr>
        <w:t>Para a etapa correspondente à elicitação de requisitos, foram aplicadas várias técnicas que foram úteis para o entendimento das necessidades do cliente e dos requisitos do negócio.</w:t>
      </w:r>
    </w:p>
    <w:p w14:paraId="0D8FE677" w14:textId="0AAE1D28" w:rsidR="000B4042" w:rsidRPr="00202828" w:rsidRDefault="00202828" w:rsidP="005831AE">
      <w:pPr>
        <w:rPr>
          <w:color w:val="000000" w:themeColor="text1"/>
        </w:rPr>
      </w:pPr>
      <w:r w:rsidRPr="00202828">
        <w:rPr>
          <w:color w:val="000000" w:themeColor="text1"/>
        </w:rPr>
        <w:t>As técnicas utilizadas foram:</w:t>
      </w:r>
    </w:p>
    <w:p w14:paraId="1D40EE7F" w14:textId="33A5B602" w:rsidR="00621A76" w:rsidRDefault="00202828" w:rsidP="0007265A">
      <w:pPr>
        <w:pStyle w:val="PargrafodaLista"/>
        <w:numPr>
          <w:ilvl w:val="0"/>
          <w:numId w:val="7"/>
        </w:numPr>
        <w:jc w:val="both"/>
        <w:rPr>
          <w:color w:val="000000" w:themeColor="text1"/>
        </w:rPr>
      </w:pPr>
      <w:r w:rsidRPr="00202828">
        <w:rPr>
          <w:b/>
          <w:color w:val="000000" w:themeColor="text1"/>
        </w:rPr>
        <w:t>Entrevistas</w:t>
      </w:r>
      <w:r w:rsidRPr="00202828">
        <w:rPr>
          <w:color w:val="000000" w:themeColor="text1"/>
        </w:rPr>
        <w:t xml:space="preserve"> aos </w:t>
      </w:r>
      <w:r>
        <w:rPr>
          <w:color w:val="000000" w:themeColor="text1"/>
        </w:rPr>
        <w:t>vários sta</w:t>
      </w:r>
      <w:r w:rsidRPr="00202828">
        <w:rPr>
          <w:color w:val="000000" w:themeColor="text1"/>
        </w:rPr>
        <w:t>ke</w:t>
      </w:r>
      <w:r>
        <w:rPr>
          <w:color w:val="000000" w:themeColor="text1"/>
        </w:rPr>
        <w:t xml:space="preserve">holders de forma a </w:t>
      </w:r>
      <w:r w:rsidR="00621A76">
        <w:rPr>
          <w:color w:val="000000" w:themeColor="text1"/>
        </w:rPr>
        <w:t>encontrar necessidades e compreender o contexto de trabalho. Foram entrevistas fechadas, marcadas com antecedência com cada stakeholders e com tempo limitado.  Os questionários foram bem definidos e adequados a cada stakeholder.</w:t>
      </w:r>
    </w:p>
    <w:p w14:paraId="0A449B01" w14:textId="77777777" w:rsidR="00E55579" w:rsidRDefault="00E55579" w:rsidP="00981448">
      <w:pPr>
        <w:pStyle w:val="PargrafodaLista"/>
        <w:ind w:left="1008"/>
        <w:jc w:val="both"/>
        <w:rPr>
          <w:color w:val="000000" w:themeColor="text1"/>
        </w:rPr>
      </w:pPr>
    </w:p>
    <w:p w14:paraId="223CB644" w14:textId="1E10C521" w:rsidR="00E55579" w:rsidRDefault="00621A76" w:rsidP="0007265A">
      <w:pPr>
        <w:pStyle w:val="PargrafodaLista"/>
        <w:numPr>
          <w:ilvl w:val="0"/>
          <w:numId w:val="7"/>
        </w:numPr>
        <w:jc w:val="both"/>
        <w:rPr>
          <w:color w:val="000000" w:themeColor="text1"/>
        </w:rPr>
      </w:pPr>
      <w:r>
        <w:rPr>
          <w:b/>
          <w:color w:val="000000" w:themeColor="text1"/>
        </w:rPr>
        <w:t xml:space="preserve">Questionários </w:t>
      </w:r>
      <w:r>
        <w:rPr>
          <w:color w:val="000000" w:themeColor="text1"/>
        </w:rPr>
        <w:t xml:space="preserve">enviados por e-mail. </w:t>
      </w:r>
      <w:r w:rsidR="00E55579">
        <w:rPr>
          <w:color w:val="000000" w:themeColor="text1"/>
        </w:rPr>
        <w:t>A preparação das questões foi realizada tendo em conta a rapidez e brevidade da resposta. Cada questionário tinha um tempo de resposta médio de 5 minutos.</w:t>
      </w:r>
    </w:p>
    <w:p w14:paraId="3368C59F" w14:textId="77777777" w:rsidR="00E55579" w:rsidRPr="00E55579" w:rsidRDefault="00E55579" w:rsidP="00981448">
      <w:pPr>
        <w:ind w:left="0"/>
        <w:jc w:val="both"/>
        <w:rPr>
          <w:color w:val="000000" w:themeColor="text1"/>
        </w:rPr>
      </w:pPr>
    </w:p>
    <w:p w14:paraId="276EA063" w14:textId="642720A1" w:rsidR="00621A76" w:rsidRPr="008D61E1" w:rsidRDefault="00856326" w:rsidP="0007265A">
      <w:pPr>
        <w:pStyle w:val="PargrafodaLista"/>
        <w:numPr>
          <w:ilvl w:val="0"/>
          <w:numId w:val="7"/>
        </w:numPr>
        <w:jc w:val="both"/>
        <w:rPr>
          <w:b/>
          <w:color w:val="000000" w:themeColor="text1"/>
        </w:rPr>
      </w:pPr>
      <w:r w:rsidRPr="00856326">
        <w:rPr>
          <w:b/>
          <w:color w:val="000000" w:themeColor="text1"/>
        </w:rPr>
        <w:t>Análise de documentação.</w:t>
      </w:r>
      <w:r w:rsidRPr="00856326">
        <w:rPr>
          <w:color w:val="000000" w:themeColor="text1"/>
        </w:rPr>
        <w:t xml:space="preserve"> Foi reali</w:t>
      </w:r>
      <w:r w:rsidR="000B172B">
        <w:rPr>
          <w:color w:val="000000" w:themeColor="text1"/>
        </w:rPr>
        <w:t xml:space="preserve">zada uma análise aos documentos, como por exemplo, as </w:t>
      </w:r>
      <w:r w:rsidRPr="00856326">
        <w:rPr>
          <w:color w:val="000000" w:themeColor="text1"/>
        </w:rPr>
        <w:t xml:space="preserve">que estão em vigor </w:t>
      </w:r>
      <w:r w:rsidR="00547045">
        <w:rPr>
          <w:color w:val="000000" w:themeColor="text1"/>
        </w:rPr>
        <w:t>em Portugal, sobre doação de gâmetas (lei nº 32/2006 – Procriação medicamente assistida)</w:t>
      </w:r>
      <w:r w:rsidR="00981448">
        <w:rPr>
          <w:color w:val="000000" w:themeColor="text1"/>
        </w:rPr>
        <w:t xml:space="preserve">. </w:t>
      </w:r>
      <w:r w:rsidR="00547045">
        <w:rPr>
          <w:color w:val="000000" w:themeColor="text1"/>
        </w:rPr>
        <w:t xml:space="preserve"> </w:t>
      </w:r>
    </w:p>
    <w:p w14:paraId="11EA751D" w14:textId="77777777" w:rsidR="008D61E1" w:rsidRPr="008D61E1" w:rsidRDefault="008D61E1" w:rsidP="008D61E1">
      <w:pPr>
        <w:ind w:left="0"/>
        <w:jc w:val="both"/>
        <w:rPr>
          <w:b/>
          <w:color w:val="000000" w:themeColor="text1"/>
        </w:rPr>
      </w:pPr>
    </w:p>
    <w:p w14:paraId="19C62960" w14:textId="77777777" w:rsidR="008D61E1" w:rsidRPr="008D61E1" w:rsidRDefault="008D61E1" w:rsidP="008D61E1">
      <w:pPr>
        <w:ind w:left="0"/>
        <w:jc w:val="both"/>
        <w:rPr>
          <w:b/>
          <w:color w:val="000000" w:themeColor="text1"/>
        </w:rPr>
      </w:pPr>
    </w:p>
    <w:p w14:paraId="27FFF8A2" w14:textId="50407B59" w:rsidR="00901309" w:rsidRPr="00621A76" w:rsidRDefault="00CD25A9" w:rsidP="00385D9E">
      <w:pPr>
        <w:pStyle w:val="Cabealho1"/>
        <w:numPr>
          <w:ilvl w:val="1"/>
          <w:numId w:val="3"/>
        </w:numPr>
      </w:pPr>
      <w:bookmarkStart w:id="120" w:name="_Toc496446026"/>
      <w:r w:rsidRPr="00621A76">
        <w:t>Esforço Envolvido</w:t>
      </w:r>
      <w:bookmarkEnd w:id="120"/>
    </w:p>
    <w:p w14:paraId="61BB77CC" w14:textId="37A53DFD" w:rsidR="00EF6C09" w:rsidRDefault="00EF6C09" w:rsidP="00EF6C09">
      <w:pPr>
        <w:pStyle w:val="Legenda"/>
        <w:keepNext/>
        <w:jc w:val="center"/>
      </w:pPr>
      <w:bookmarkStart w:id="121" w:name="_Toc496444266"/>
      <w:r>
        <w:t xml:space="preserve">Tabela </w:t>
      </w:r>
      <w:r>
        <w:fldChar w:fldCharType="begin"/>
      </w:r>
      <w:r>
        <w:instrText xml:space="preserve"> SEQ Tabela \* ARABIC </w:instrText>
      </w:r>
      <w:r>
        <w:fldChar w:fldCharType="separate"/>
      </w:r>
      <w:r w:rsidR="001B1316">
        <w:rPr>
          <w:noProof/>
        </w:rPr>
        <w:t>2</w:t>
      </w:r>
      <w:r>
        <w:fldChar w:fldCharType="end"/>
      </w:r>
      <w:r>
        <w:t xml:space="preserve"> - Esforço Envolvido</w:t>
      </w:r>
      <w:bookmarkEnd w:id="121"/>
    </w:p>
    <w:tbl>
      <w:tblPr>
        <w:tblStyle w:val="TabeladeLista6Colorida-Destaque11"/>
        <w:tblW w:w="4802" w:type="pct"/>
        <w:tblInd w:w="367" w:type="dxa"/>
        <w:tblLayout w:type="fixed"/>
        <w:tblLook w:val="04A0" w:firstRow="1" w:lastRow="0" w:firstColumn="1" w:lastColumn="0" w:noHBand="0" w:noVBand="1"/>
        <w:tblDescription w:val="Audience and market table"/>
      </w:tblPr>
      <w:tblGrid>
        <w:gridCol w:w="1193"/>
        <w:gridCol w:w="4537"/>
        <w:gridCol w:w="566"/>
        <w:gridCol w:w="1560"/>
        <w:gridCol w:w="1133"/>
      </w:tblGrid>
      <w:tr w:rsidR="00901309" w:rsidRPr="00362CA7" w14:paraId="1E0E2A1D" w14:textId="77777777" w:rsidTr="0003629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left w:val="nil"/>
              <w:right w:val="nil"/>
            </w:tcBorders>
            <w:vAlign w:val="center"/>
            <w:hideMark/>
          </w:tcPr>
          <w:p w14:paraId="6BB4C978" w14:textId="77777777" w:rsidR="00901309" w:rsidRPr="008D61E1" w:rsidRDefault="00901309" w:rsidP="00901309">
            <w:pPr>
              <w:jc w:val="center"/>
              <w:rPr>
                <w:color w:val="000000" w:themeColor="text1"/>
              </w:rPr>
            </w:pPr>
            <w:r w:rsidRPr="008D61E1">
              <w:rPr>
                <w:color w:val="000000" w:themeColor="text1"/>
              </w:rPr>
              <w:t>Tarefa</w:t>
            </w:r>
          </w:p>
        </w:tc>
        <w:tc>
          <w:tcPr>
            <w:tcW w:w="4537" w:type="dxa"/>
            <w:tcBorders>
              <w:top w:val="single" w:sz="4" w:space="0" w:color="D6615C"/>
              <w:left w:val="nil"/>
              <w:right w:val="nil"/>
            </w:tcBorders>
            <w:vAlign w:val="center"/>
            <w:hideMark/>
          </w:tcPr>
          <w:p w14:paraId="11A1FEC7"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Descrição</w:t>
            </w:r>
          </w:p>
        </w:tc>
        <w:tc>
          <w:tcPr>
            <w:tcW w:w="2126" w:type="dxa"/>
            <w:gridSpan w:val="2"/>
            <w:tcBorders>
              <w:top w:val="single" w:sz="4" w:space="0" w:color="D6615C"/>
              <w:left w:val="nil"/>
              <w:right w:val="nil"/>
            </w:tcBorders>
            <w:vAlign w:val="center"/>
            <w:hideMark/>
          </w:tcPr>
          <w:p w14:paraId="0EB7C747" w14:textId="6ECEFAE3"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Nome</w:t>
            </w:r>
          </w:p>
        </w:tc>
        <w:tc>
          <w:tcPr>
            <w:tcW w:w="1133" w:type="dxa"/>
            <w:tcBorders>
              <w:top w:val="single" w:sz="4" w:space="0" w:color="D6615C"/>
              <w:left w:val="nil"/>
              <w:right w:val="nil"/>
            </w:tcBorders>
            <w:vAlign w:val="center"/>
            <w:hideMark/>
          </w:tcPr>
          <w:p w14:paraId="3B649E00"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Horas</w:t>
            </w:r>
          </w:p>
        </w:tc>
      </w:tr>
      <w:tr w:rsidR="00901309" w:rsidRPr="00362CA7" w14:paraId="1EB9282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2072524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1</w:t>
            </w:r>
          </w:p>
        </w:tc>
        <w:tc>
          <w:tcPr>
            <w:tcW w:w="5103" w:type="dxa"/>
            <w:gridSpan w:val="2"/>
            <w:tcBorders>
              <w:top w:val="nil"/>
              <w:left w:val="nil"/>
              <w:bottom w:val="nil"/>
              <w:right w:val="nil"/>
            </w:tcBorders>
            <w:vAlign w:val="center"/>
          </w:tcPr>
          <w:p w14:paraId="5CCB7364" w14:textId="77777777" w:rsidR="00901309" w:rsidRPr="00362CA7" w:rsidRDefault="008F6F76" w:rsidP="00901309">
            <w:pPr>
              <w:cnfStyle w:val="000000100000" w:firstRow="0" w:lastRow="0" w:firstColumn="0" w:lastColumn="0" w:oddVBand="0" w:evenVBand="0" w:oddHBand="1" w:evenHBand="0" w:firstRowFirstColumn="0" w:firstRowLastColumn="0" w:lastRowFirstColumn="0" w:lastRowLastColumn="0"/>
            </w:pPr>
            <w:hyperlink r:id="rId22" w:tooltip="#1: Workflow Processo 1 (Ciclo de Dádiva)" w:history="1">
              <w:r w:rsidR="00901309" w:rsidRPr="00606A16">
                <w:t>Workflow Processo 1 (Ciclo de Dádiva)</w:t>
              </w:r>
            </w:hyperlink>
          </w:p>
        </w:tc>
        <w:tc>
          <w:tcPr>
            <w:tcW w:w="1560" w:type="dxa"/>
            <w:tcBorders>
              <w:top w:val="nil"/>
              <w:left w:val="nil"/>
              <w:bottom w:val="nil"/>
              <w:right w:val="nil"/>
            </w:tcBorders>
            <w:vAlign w:val="center"/>
            <w:hideMark/>
          </w:tcPr>
          <w:p w14:paraId="041698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hideMark/>
          </w:tcPr>
          <w:p w14:paraId="71D1F537" w14:textId="77777777" w:rsidR="00901309" w:rsidRPr="00362CA7" w:rsidRDefault="00901309" w:rsidP="00901309">
            <w:pPr>
              <w:jc w:val="center"/>
              <w:cnfStyle w:val="000000100000" w:firstRow="0" w:lastRow="0" w:firstColumn="0" w:lastColumn="0" w:oddVBand="0" w:evenVBand="0" w:oddHBand="1" w:evenHBand="0" w:firstRowFirstColumn="0" w:firstRowLastColumn="0" w:lastRowFirstColumn="0" w:lastRowLastColumn="0"/>
              <w:rPr>
                <w:color w:val="404040"/>
              </w:rPr>
            </w:pPr>
            <w:r>
              <w:rPr>
                <w:rFonts w:eastAsia="Times New Roman"/>
                <w:kern w:val="22"/>
                <w14:ligatures w14:val="standard"/>
              </w:rPr>
              <w:t>7</w:t>
            </w:r>
          </w:p>
        </w:tc>
      </w:tr>
      <w:tr w:rsidR="00901309" w:rsidRPr="00362CA7" w14:paraId="6791BB3D" w14:textId="77777777" w:rsidTr="00EF6C09">
        <w:trPr>
          <w:trHeight w:val="1061"/>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40474773"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2</w:t>
            </w:r>
          </w:p>
        </w:tc>
        <w:tc>
          <w:tcPr>
            <w:tcW w:w="5103" w:type="dxa"/>
            <w:gridSpan w:val="2"/>
            <w:tcBorders>
              <w:top w:val="nil"/>
              <w:left w:val="nil"/>
              <w:bottom w:val="nil"/>
              <w:right w:val="nil"/>
            </w:tcBorders>
            <w:vAlign w:val="center"/>
          </w:tcPr>
          <w:p w14:paraId="098CDF59" w14:textId="77777777" w:rsidR="00901309" w:rsidRPr="00362CA7" w:rsidRDefault="008F6F76" w:rsidP="00901309">
            <w:pPr>
              <w:cnfStyle w:val="000000000000" w:firstRow="0" w:lastRow="0" w:firstColumn="0" w:lastColumn="0" w:oddVBand="0" w:evenVBand="0" w:oddHBand="0" w:evenHBand="0" w:firstRowFirstColumn="0" w:firstRowLastColumn="0" w:lastRowFirstColumn="0" w:lastRowLastColumn="0"/>
            </w:pPr>
            <w:hyperlink r:id="rId23" w:tooltip="#2: Workflow Processo 2 (Pedido de Gâmetas)" w:history="1">
              <w:r w:rsidR="00901309" w:rsidRPr="00606A16">
                <w:t>Workflow Processo 2 (Pedido de Gâmetas)</w:t>
              </w:r>
            </w:hyperlink>
          </w:p>
        </w:tc>
        <w:tc>
          <w:tcPr>
            <w:tcW w:w="1560" w:type="dxa"/>
            <w:tcBorders>
              <w:top w:val="nil"/>
              <w:left w:val="nil"/>
              <w:bottom w:val="nil"/>
              <w:right w:val="nil"/>
            </w:tcBorders>
            <w:vAlign w:val="center"/>
          </w:tcPr>
          <w:p w14:paraId="7C610144" w14:textId="0FACAF55"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r>
              <w:rPr>
                <w:rFonts w:eastAsia="Times New Roman"/>
                <w:kern w:val="22"/>
                <w14:ligatures w14:val="standard"/>
              </w:rPr>
              <w:t xml:space="preserve"> Daniel Bento</w:t>
            </w:r>
          </w:p>
        </w:tc>
        <w:tc>
          <w:tcPr>
            <w:tcW w:w="1133" w:type="dxa"/>
            <w:tcBorders>
              <w:top w:val="nil"/>
              <w:left w:val="nil"/>
              <w:bottom w:val="nil"/>
              <w:right w:val="nil"/>
            </w:tcBorders>
            <w:vAlign w:val="center"/>
          </w:tcPr>
          <w:p w14:paraId="307A86C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362CA7" w14:paraId="67EC154D" w14:textId="77777777" w:rsidTr="0003629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single" w:sz="4" w:space="0" w:color="D6615C" w:themeColor="accent1"/>
              <w:right w:val="nil"/>
            </w:tcBorders>
            <w:shd w:val="clear" w:color="auto" w:fill="FFFFFF" w:themeFill="background1"/>
            <w:vAlign w:val="center"/>
            <w:hideMark/>
          </w:tcPr>
          <w:p w14:paraId="5CC8F46A" w14:textId="07241A46" w:rsidR="00901309" w:rsidRPr="008D61E1" w:rsidRDefault="008D61E1" w:rsidP="008D61E1">
            <w:pPr>
              <w:jc w:val="center"/>
              <w:rPr>
                <w:color w:val="000000" w:themeColor="text1"/>
              </w:rPr>
            </w:pPr>
            <w:r w:rsidRPr="008D61E1">
              <w:rPr>
                <w:color w:val="000000" w:themeColor="text1"/>
              </w:rPr>
              <w:lastRenderedPageBreak/>
              <w:t>Tarefa</w:t>
            </w:r>
          </w:p>
        </w:tc>
        <w:tc>
          <w:tcPr>
            <w:tcW w:w="5103" w:type="dxa"/>
            <w:gridSpan w:val="2"/>
            <w:tcBorders>
              <w:top w:val="single" w:sz="4" w:space="0" w:color="D6615C" w:themeColor="accent1"/>
              <w:left w:val="nil"/>
              <w:bottom w:val="single" w:sz="4" w:space="0" w:color="D6615C" w:themeColor="accent1"/>
              <w:right w:val="nil"/>
            </w:tcBorders>
            <w:shd w:val="clear" w:color="auto" w:fill="FFFFFF" w:themeFill="background1"/>
            <w:vAlign w:val="center"/>
          </w:tcPr>
          <w:p w14:paraId="24557DDF" w14:textId="354B7E7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Descrição</w:t>
            </w:r>
          </w:p>
        </w:tc>
        <w:tc>
          <w:tcPr>
            <w:tcW w:w="1560"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7ECA950C" w14:textId="6EE4B7A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Nome</w:t>
            </w:r>
          </w:p>
        </w:tc>
        <w:tc>
          <w:tcPr>
            <w:tcW w:w="1133"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3CC4E0AD" w14:textId="234C981C"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Horas</w:t>
            </w:r>
          </w:p>
        </w:tc>
      </w:tr>
      <w:tr w:rsidR="008D61E1" w:rsidRPr="00362CA7" w14:paraId="7C21CA5D"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nil"/>
              <w:right w:val="nil"/>
            </w:tcBorders>
            <w:vAlign w:val="center"/>
          </w:tcPr>
          <w:p w14:paraId="5B423DDB" w14:textId="5730FB57" w:rsidR="008D61E1" w:rsidRPr="00362CA7" w:rsidRDefault="008D61E1"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3</w:t>
            </w:r>
          </w:p>
        </w:tc>
        <w:tc>
          <w:tcPr>
            <w:tcW w:w="5103" w:type="dxa"/>
            <w:gridSpan w:val="2"/>
            <w:tcBorders>
              <w:top w:val="single" w:sz="4" w:space="0" w:color="D6615C" w:themeColor="accent1"/>
              <w:left w:val="nil"/>
              <w:bottom w:val="nil"/>
              <w:right w:val="nil"/>
            </w:tcBorders>
            <w:vAlign w:val="center"/>
          </w:tcPr>
          <w:p w14:paraId="174BE961" w14:textId="0D271C1D" w:rsidR="008D61E1" w:rsidRDefault="008F6F76" w:rsidP="00901309">
            <w:pPr>
              <w:cnfStyle w:val="000000000000" w:firstRow="0" w:lastRow="0" w:firstColumn="0" w:lastColumn="0" w:oddVBand="0" w:evenVBand="0" w:oddHBand="0" w:evenHBand="0" w:firstRowFirstColumn="0" w:firstRowLastColumn="0" w:lastRowFirstColumn="0" w:lastRowLastColumn="0"/>
            </w:pPr>
            <w:hyperlink r:id="rId24" w:tooltip="#3: Extração dos casos de uso para o processo 2 - Diagrama de Casos de Uso" w:history="1">
              <w:r w:rsidR="008D61E1" w:rsidRPr="00606A16">
                <w:t>Extração dos casos de uso para o processo 2 - Diagrama de Casos de Uso</w:t>
              </w:r>
            </w:hyperlink>
          </w:p>
        </w:tc>
        <w:tc>
          <w:tcPr>
            <w:tcW w:w="1560" w:type="dxa"/>
            <w:tcBorders>
              <w:top w:val="single" w:sz="4" w:space="0" w:color="D6615C" w:themeColor="accent1"/>
              <w:left w:val="nil"/>
              <w:bottom w:val="nil"/>
              <w:right w:val="nil"/>
            </w:tcBorders>
            <w:vAlign w:val="center"/>
          </w:tcPr>
          <w:p w14:paraId="5644FA84" w14:textId="306E4067" w:rsidR="008D61E1" w:rsidRPr="00DF47D3" w:rsidRDefault="008D61E1"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p>
        </w:tc>
        <w:tc>
          <w:tcPr>
            <w:tcW w:w="1133" w:type="dxa"/>
            <w:tcBorders>
              <w:top w:val="single" w:sz="4" w:space="0" w:color="D6615C" w:themeColor="accent1"/>
              <w:left w:val="nil"/>
              <w:bottom w:val="nil"/>
              <w:right w:val="nil"/>
            </w:tcBorders>
            <w:vAlign w:val="center"/>
          </w:tcPr>
          <w:p w14:paraId="2F4B7059" w14:textId="10A98E48" w:rsidR="008D61E1" w:rsidRDefault="008D61E1"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A66700" w14:paraId="5E5863A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66FA1D9C"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4</w:t>
            </w:r>
          </w:p>
        </w:tc>
        <w:tc>
          <w:tcPr>
            <w:tcW w:w="5103" w:type="dxa"/>
            <w:gridSpan w:val="2"/>
            <w:tcBorders>
              <w:top w:val="nil"/>
              <w:left w:val="nil"/>
              <w:bottom w:val="nil"/>
              <w:right w:val="nil"/>
            </w:tcBorders>
            <w:vAlign w:val="center"/>
          </w:tcPr>
          <w:p w14:paraId="244EE66E" w14:textId="77777777" w:rsidR="00901309" w:rsidRPr="00362CA7" w:rsidRDefault="008F6F76" w:rsidP="00901309">
            <w:pPr>
              <w:cnfStyle w:val="000000100000" w:firstRow="0" w:lastRow="0" w:firstColumn="0" w:lastColumn="0" w:oddVBand="0" w:evenVBand="0" w:oddHBand="1" w:evenHBand="0" w:firstRowFirstColumn="0" w:firstRowLastColumn="0" w:lastRowFirstColumn="0" w:lastRowLastColumn="0"/>
            </w:pPr>
            <w:hyperlink r:id="rId25" w:tooltip="#4: Extração dos casos de uso para o processo 1 - diagrama de casos de uso" w:history="1">
              <w:r w:rsidR="00901309" w:rsidRPr="00606A16">
                <w:t>Extração dos casos de uso para o processo 1 - diagrama de casos de uso</w:t>
              </w:r>
            </w:hyperlink>
          </w:p>
        </w:tc>
        <w:tc>
          <w:tcPr>
            <w:tcW w:w="1560" w:type="dxa"/>
            <w:tcBorders>
              <w:top w:val="nil"/>
              <w:left w:val="nil"/>
              <w:bottom w:val="nil"/>
              <w:right w:val="nil"/>
            </w:tcBorders>
            <w:vAlign w:val="center"/>
          </w:tcPr>
          <w:p w14:paraId="01EACE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27ED86C8"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48583FEC"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FF3C29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5</w:t>
            </w:r>
          </w:p>
        </w:tc>
        <w:tc>
          <w:tcPr>
            <w:tcW w:w="5103" w:type="dxa"/>
            <w:gridSpan w:val="2"/>
            <w:tcBorders>
              <w:top w:val="nil"/>
              <w:left w:val="nil"/>
              <w:bottom w:val="nil"/>
              <w:right w:val="nil"/>
            </w:tcBorders>
            <w:vAlign w:val="center"/>
          </w:tcPr>
          <w:p w14:paraId="457D6BFB" w14:textId="77777777" w:rsidR="00901309" w:rsidRPr="00362CA7" w:rsidRDefault="008F6F76" w:rsidP="00901309">
            <w:pPr>
              <w:cnfStyle w:val="000000000000" w:firstRow="0" w:lastRow="0" w:firstColumn="0" w:lastColumn="0" w:oddVBand="0" w:evenVBand="0" w:oddHBand="0" w:evenHBand="0" w:firstRowFirstColumn="0" w:firstRowLastColumn="0" w:lastRowFirstColumn="0" w:lastRowLastColumn="0"/>
            </w:pPr>
            <w:hyperlink r:id="rId26" w:tooltip="#5: Extração dos casos de uso para o processo 1 - formato breve + ssd" w:history="1">
              <w:r w:rsidR="00901309" w:rsidRPr="00606A16">
                <w:t>Extração dos casos de uso para o processo 1 - formato breve + ssd</w:t>
              </w:r>
            </w:hyperlink>
          </w:p>
        </w:tc>
        <w:tc>
          <w:tcPr>
            <w:tcW w:w="1560" w:type="dxa"/>
            <w:tcBorders>
              <w:top w:val="nil"/>
              <w:left w:val="nil"/>
              <w:bottom w:val="nil"/>
              <w:right w:val="nil"/>
            </w:tcBorders>
            <w:vAlign w:val="center"/>
          </w:tcPr>
          <w:p w14:paraId="77A45485"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64B786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70B7C46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C99157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6</w:t>
            </w:r>
          </w:p>
        </w:tc>
        <w:tc>
          <w:tcPr>
            <w:tcW w:w="5103" w:type="dxa"/>
            <w:gridSpan w:val="2"/>
            <w:tcBorders>
              <w:top w:val="nil"/>
              <w:left w:val="nil"/>
              <w:bottom w:val="nil"/>
              <w:right w:val="nil"/>
            </w:tcBorders>
            <w:vAlign w:val="center"/>
          </w:tcPr>
          <w:p w14:paraId="17D9D3DF" w14:textId="77777777" w:rsidR="00901309" w:rsidRPr="00362CA7" w:rsidRDefault="008F6F76" w:rsidP="00901309">
            <w:pPr>
              <w:cnfStyle w:val="000000100000" w:firstRow="0" w:lastRow="0" w:firstColumn="0" w:lastColumn="0" w:oddVBand="0" w:evenVBand="0" w:oddHBand="1" w:evenHBand="0" w:firstRowFirstColumn="0" w:firstRowLastColumn="0" w:lastRowFirstColumn="0" w:lastRowLastColumn="0"/>
            </w:pPr>
            <w:hyperlink r:id="rId27" w:tooltip="#6: Fluxograma Processo 1 (Ciclo de Dádiva)" w:history="1">
              <w:r w:rsidR="00901309" w:rsidRPr="00606A16">
                <w:t>Fluxograma Processo 1 (Ciclo de Dádiva)</w:t>
              </w:r>
            </w:hyperlink>
          </w:p>
        </w:tc>
        <w:tc>
          <w:tcPr>
            <w:tcW w:w="1560" w:type="dxa"/>
            <w:tcBorders>
              <w:top w:val="nil"/>
              <w:left w:val="nil"/>
              <w:bottom w:val="nil"/>
              <w:right w:val="nil"/>
            </w:tcBorders>
            <w:vAlign w:val="center"/>
          </w:tcPr>
          <w:p w14:paraId="1AA1D0E1"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4CD70A6D"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49F59FF9"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54F65DDC"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7</w:t>
            </w:r>
          </w:p>
        </w:tc>
        <w:tc>
          <w:tcPr>
            <w:tcW w:w="5103" w:type="dxa"/>
            <w:gridSpan w:val="2"/>
            <w:tcBorders>
              <w:top w:val="nil"/>
              <w:left w:val="nil"/>
              <w:bottom w:val="single" w:sz="4" w:space="0" w:color="FFFFFF" w:themeColor="background1"/>
              <w:right w:val="nil"/>
            </w:tcBorders>
            <w:vAlign w:val="center"/>
          </w:tcPr>
          <w:p w14:paraId="0A7BB4D7" w14:textId="77777777" w:rsidR="00901309" w:rsidRPr="00362CA7" w:rsidRDefault="008F6F76" w:rsidP="00901309">
            <w:pPr>
              <w:cnfStyle w:val="000000000000" w:firstRow="0" w:lastRow="0" w:firstColumn="0" w:lastColumn="0" w:oddVBand="0" w:evenVBand="0" w:oddHBand="0" w:evenHBand="0" w:firstRowFirstColumn="0" w:firstRowLastColumn="0" w:lastRowFirstColumn="0" w:lastRowLastColumn="0"/>
            </w:pPr>
            <w:hyperlink r:id="rId28" w:tooltip="#7: Extração de Casos de Uso - Processos CEO" w:history="1">
              <w:r w:rsidR="00901309" w:rsidRPr="00606A16">
                <w:t>Extração de Casos de Uso - Processos CEO</w:t>
              </w:r>
            </w:hyperlink>
          </w:p>
        </w:tc>
        <w:tc>
          <w:tcPr>
            <w:tcW w:w="1560" w:type="dxa"/>
            <w:tcBorders>
              <w:top w:val="nil"/>
              <w:left w:val="nil"/>
              <w:bottom w:val="single" w:sz="4" w:space="0" w:color="FFFFFF" w:themeColor="background1"/>
              <w:right w:val="nil"/>
            </w:tcBorders>
            <w:vAlign w:val="center"/>
          </w:tcPr>
          <w:p w14:paraId="46D54F82"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single" w:sz="4" w:space="0" w:color="FFFFFF" w:themeColor="background1"/>
              <w:right w:val="nil"/>
            </w:tcBorders>
            <w:vAlign w:val="center"/>
          </w:tcPr>
          <w:p w14:paraId="0057F8E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FE2A85" w:rsidRPr="00362CA7" w14:paraId="2F3ADD4A" w14:textId="77777777" w:rsidTr="008D61E1">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F06E14E"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8</w:t>
            </w:r>
          </w:p>
        </w:tc>
        <w:tc>
          <w:tcPr>
            <w:tcW w:w="5103" w:type="dxa"/>
            <w:gridSpan w:val="2"/>
            <w:tcBorders>
              <w:top w:val="single" w:sz="4" w:space="0" w:color="FFFFFF" w:themeColor="background1"/>
              <w:left w:val="nil"/>
              <w:bottom w:val="nil"/>
              <w:right w:val="nil"/>
            </w:tcBorders>
            <w:vAlign w:val="center"/>
          </w:tcPr>
          <w:p w14:paraId="75FE715B" w14:textId="5B9292B4" w:rsidR="00FE2A85" w:rsidRPr="00362CA7" w:rsidRDefault="00FE2A85" w:rsidP="00B3532B">
            <w:pPr>
              <w:cnfStyle w:val="000000100000" w:firstRow="0" w:lastRow="0" w:firstColumn="0" w:lastColumn="0" w:oddVBand="0" w:evenVBand="0" w:oddHBand="1" w:evenHBand="0" w:firstRowFirstColumn="0" w:firstRowLastColumn="0" w:lastRowFirstColumn="0" w:lastRowLastColumn="0"/>
            </w:pPr>
            <w:r>
              <w:t xml:space="preserve">Pressupostos e </w:t>
            </w:r>
            <w:r w:rsidR="00B3532B">
              <w:t>Dependências</w:t>
            </w:r>
          </w:p>
        </w:tc>
        <w:tc>
          <w:tcPr>
            <w:tcW w:w="1560" w:type="dxa"/>
            <w:tcBorders>
              <w:top w:val="single" w:sz="4" w:space="0" w:color="FFFFFF" w:themeColor="background1"/>
              <w:left w:val="nil"/>
              <w:bottom w:val="nil"/>
              <w:right w:val="nil"/>
            </w:tcBorders>
            <w:vAlign w:val="center"/>
          </w:tcPr>
          <w:p w14:paraId="3D4FB25C"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single" w:sz="4" w:space="0" w:color="FFFFFF" w:themeColor="background1"/>
              <w:left w:val="nil"/>
              <w:bottom w:val="nil"/>
              <w:right w:val="nil"/>
            </w:tcBorders>
            <w:vAlign w:val="center"/>
          </w:tcPr>
          <w:p w14:paraId="357A4877"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0854C0F2"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048347B"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9</w:t>
            </w:r>
          </w:p>
        </w:tc>
        <w:tc>
          <w:tcPr>
            <w:tcW w:w="5103" w:type="dxa"/>
            <w:gridSpan w:val="2"/>
            <w:tcBorders>
              <w:top w:val="nil"/>
              <w:left w:val="nil"/>
              <w:bottom w:val="nil"/>
              <w:right w:val="nil"/>
            </w:tcBorders>
            <w:vAlign w:val="center"/>
          </w:tcPr>
          <w:p w14:paraId="6D1208EE"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Requisitos de Interfaces Externas</w:t>
            </w:r>
          </w:p>
        </w:tc>
        <w:tc>
          <w:tcPr>
            <w:tcW w:w="1560" w:type="dxa"/>
            <w:tcBorders>
              <w:top w:val="nil"/>
              <w:left w:val="nil"/>
              <w:bottom w:val="nil"/>
              <w:right w:val="nil"/>
            </w:tcBorders>
            <w:vAlign w:val="center"/>
          </w:tcPr>
          <w:p w14:paraId="67ED7FC8"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1D4C047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26E6508B"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367ACAB9"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10</w:t>
            </w:r>
          </w:p>
        </w:tc>
        <w:tc>
          <w:tcPr>
            <w:tcW w:w="5103" w:type="dxa"/>
            <w:gridSpan w:val="2"/>
            <w:tcBorders>
              <w:top w:val="nil"/>
              <w:left w:val="nil"/>
              <w:bottom w:val="single" w:sz="4" w:space="0" w:color="FFFFFF" w:themeColor="background1"/>
              <w:right w:val="nil"/>
            </w:tcBorders>
            <w:vAlign w:val="center"/>
          </w:tcPr>
          <w:p w14:paraId="1FBFE7A3" w14:textId="77777777" w:rsidR="00FE2A85" w:rsidRPr="00362CA7" w:rsidRDefault="00FE2A85" w:rsidP="00901309">
            <w:pPr>
              <w:cnfStyle w:val="000000100000" w:firstRow="0" w:lastRow="0" w:firstColumn="0" w:lastColumn="0" w:oddVBand="0" w:evenVBand="0" w:oddHBand="1" w:evenHBand="0" w:firstRowFirstColumn="0" w:firstRowLastColumn="0" w:lastRowFirstColumn="0" w:lastRowLastColumn="0"/>
            </w:pPr>
            <w:r>
              <w:t>Ambiente de execução</w:t>
            </w:r>
          </w:p>
        </w:tc>
        <w:tc>
          <w:tcPr>
            <w:tcW w:w="1560" w:type="dxa"/>
            <w:tcBorders>
              <w:top w:val="nil"/>
              <w:left w:val="nil"/>
              <w:bottom w:val="single" w:sz="4" w:space="0" w:color="FFFFFF" w:themeColor="background1"/>
              <w:right w:val="nil"/>
            </w:tcBorders>
            <w:vAlign w:val="center"/>
          </w:tcPr>
          <w:p w14:paraId="2026162F"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single" w:sz="4" w:space="0" w:color="FFFFFF" w:themeColor="background1"/>
              <w:right w:val="nil"/>
            </w:tcBorders>
            <w:vAlign w:val="center"/>
          </w:tcPr>
          <w:p w14:paraId="702DC4D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7F5E2AAD" w14:textId="77777777" w:rsidTr="00FE2A85">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CAC9A84"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11</w:t>
            </w:r>
          </w:p>
        </w:tc>
        <w:tc>
          <w:tcPr>
            <w:tcW w:w="5103" w:type="dxa"/>
            <w:gridSpan w:val="2"/>
            <w:tcBorders>
              <w:top w:val="single" w:sz="4" w:space="0" w:color="FFFFFF" w:themeColor="background1"/>
              <w:left w:val="nil"/>
              <w:bottom w:val="nil"/>
              <w:right w:val="nil"/>
            </w:tcBorders>
            <w:vAlign w:val="center"/>
          </w:tcPr>
          <w:p w14:paraId="34B0B8BC"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 xml:space="preserve">Definição de </w:t>
            </w:r>
            <w:r w:rsidRPr="00606A16">
              <w:t>Stakeholders</w:t>
            </w:r>
          </w:p>
        </w:tc>
        <w:tc>
          <w:tcPr>
            <w:tcW w:w="1560" w:type="dxa"/>
            <w:tcBorders>
              <w:top w:val="single" w:sz="4" w:space="0" w:color="FFFFFF" w:themeColor="background1"/>
              <w:left w:val="nil"/>
              <w:bottom w:val="nil"/>
              <w:right w:val="nil"/>
            </w:tcBorders>
            <w:vAlign w:val="center"/>
          </w:tcPr>
          <w:p w14:paraId="7AABC4A8" w14:textId="753A417E"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r>
              <w:rPr>
                <w:rFonts w:eastAsia="Times New Roman"/>
                <w:kern w:val="22"/>
                <w14:ligatures w14:val="standard"/>
              </w:rPr>
              <w:t xml:space="preserve"> </w:t>
            </w:r>
            <w:r w:rsidRPr="00DF47D3">
              <w:rPr>
                <w:rFonts w:eastAsia="Times New Roman"/>
                <w:kern w:val="22"/>
                <w14:ligatures w14:val="standard"/>
              </w:rPr>
              <w:t>Daniel Bento</w:t>
            </w:r>
          </w:p>
        </w:tc>
        <w:tc>
          <w:tcPr>
            <w:tcW w:w="1133" w:type="dxa"/>
            <w:tcBorders>
              <w:top w:val="single" w:sz="4" w:space="0" w:color="FFFFFF" w:themeColor="background1"/>
              <w:left w:val="nil"/>
              <w:bottom w:val="single" w:sz="4" w:space="0" w:color="FFFFFF" w:themeColor="background1"/>
              <w:right w:val="nil"/>
            </w:tcBorders>
            <w:vAlign w:val="center"/>
          </w:tcPr>
          <w:p w14:paraId="2AA4625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06A9AFA5"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A982515" w14:textId="77777777" w:rsidR="00FE2A85"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12</w:t>
            </w:r>
          </w:p>
        </w:tc>
        <w:tc>
          <w:tcPr>
            <w:tcW w:w="5103" w:type="dxa"/>
            <w:gridSpan w:val="2"/>
            <w:tcBorders>
              <w:top w:val="nil"/>
              <w:left w:val="nil"/>
              <w:bottom w:val="nil"/>
              <w:right w:val="nil"/>
            </w:tcBorders>
            <w:vAlign w:val="center"/>
          </w:tcPr>
          <w:p w14:paraId="19D388BF" w14:textId="77777777" w:rsidR="00FE2A85" w:rsidRPr="00606A16" w:rsidRDefault="008F6F76"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hyperlink r:id="rId29" w:tooltip="#8: Extração dos casos de uso para o processo 2 - formato breve + ssd" w:history="1">
              <w:r w:rsidR="00FE2A85" w:rsidRPr="00E158DC">
                <w:t>Extração dos casos de uso para o processo 2 - formato breve + ssd</w:t>
              </w:r>
            </w:hyperlink>
          </w:p>
        </w:tc>
        <w:tc>
          <w:tcPr>
            <w:tcW w:w="1560" w:type="dxa"/>
            <w:tcBorders>
              <w:top w:val="nil"/>
              <w:left w:val="nil"/>
              <w:bottom w:val="nil"/>
              <w:right w:val="nil"/>
            </w:tcBorders>
            <w:vAlign w:val="center"/>
          </w:tcPr>
          <w:p w14:paraId="6331D35D" w14:textId="157BBA59"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single" w:sz="4" w:space="0" w:color="FFFFFF" w:themeColor="background1"/>
              <w:left w:val="nil"/>
              <w:bottom w:val="nil"/>
              <w:right w:val="nil"/>
            </w:tcBorders>
            <w:vAlign w:val="center"/>
          </w:tcPr>
          <w:p w14:paraId="098677AC"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FE2A85" w:rsidRPr="00362CA7" w14:paraId="0A3496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C3FC39"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13</w:t>
            </w:r>
          </w:p>
        </w:tc>
        <w:tc>
          <w:tcPr>
            <w:tcW w:w="5103" w:type="dxa"/>
            <w:gridSpan w:val="2"/>
            <w:tcBorders>
              <w:top w:val="nil"/>
              <w:left w:val="nil"/>
              <w:bottom w:val="nil"/>
              <w:right w:val="nil"/>
            </w:tcBorders>
            <w:vAlign w:val="center"/>
          </w:tcPr>
          <w:p w14:paraId="17AFE1CA" w14:textId="77777777" w:rsidR="00FE2A85" w:rsidRPr="00D63E07" w:rsidRDefault="008F6F76" w:rsidP="00901309">
            <w:pPr>
              <w:cnfStyle w:val="000000000000" w:firstRow="0" w:lastRow="0" w:firstColumn="0" w:lastColumn="0" w:oddVBand="0" w:evenVBand="0" w:oddHBand="0" w:evenHBand="0" w:firstRowFirstColumn="0" w:firstRowLastColumn="0" w:lastRowFirstColumn="0" w:lastRowLastColumn="0"/>
            </w:pPr>
            <w:hyperlink r:id="rId30" w:tooltip="#9: Documento - 1.1 Propósito" w:history="1">
              <w:r w:rsidR="00FE2A85" w:rsidRPr="00D63E07">
                <w:t>Propósito</w:t>
              </w:r>
            </w:hyperlink>
          </w:p>
        </w:tc>
        <w:tc>
          <w:tcPr>
            <w:tcW w:w="1560" w:type="dxa"/>
            <w:tcBorders>
              <w:top w:val="nil"/>
              <w:left w:val="nil"/>
              <w:bottom w:val="nil"/>
              <w:right w:val="nil"/>
            </w:tcBorders>
            <w:vAlign w:val="center"/>
          </w:tcPr>
          <w:p w14:paraId="5175B602"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BD44A56"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1BD6564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1E7A494E"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14</w:t>
            </w:r>
          </w:p>
        </w:tc>
        <w:tc>
          <w:tcPr>
            <w:tcW w:w="5103" w:type="dxa"/>
            <w:gridSpan w:val="2"/>
            <w:tcBorders>
              <w:top w:val="nil"/>
              <w:left w:val="nil"/>
              <w:bottom w:val="nil"/>
              <w:right w:val="nil"/>
            </w:tcBorders>
            <w:vAlign w:val="center"/>
          </w:tcPr>
          <w:p w14:paraId="545AFA0B" w14:textId="77777777" w:rsidR="00FE2A85" w:rsidRPr="00D63E07" w:rsidRDefault="008F6F76" w:rsidP="00901309">
            <w:pPr>
              <w:cnfStyle w:val="000000100000" w:firstRow="0" w:lastRow="0" w:firstColumn="0" w:lastColumn="0" w:oddVBand="0" w:evenVBand="0" w:oddHBand="1" w:evenHBand="0" w:firstRowFirstColumn="0" w:firstRowLastColumn="0" w:lastRowFirstColumn="0" w:lastRowLastColumn="0"/>
            </w:pPr>
            <w:hyperlink r:id="rId31" w:tooltip="#10: Levantamento de requisitos não funcionais" w:history="1">
              <w:r w:rsidR="00FE2A85" w:rsidRPr="00D63E07">
                <w:t>Levantamento de requisitos não funcionais</w:t>
              </w:r>
            </w:hyperlink>
          </w:p>
        </w:tc>
        <w:tc>
          <w:tcPr>
            <w:tcW w:w="1560" w:type="dxa"/>
            <w:tcBorders>
              <w:top w:val="nil"/>
              <w:left w:val="nil"/>
              <w:bottom w:val="nil"/>
              <w:right w:val="nil"/>
            </w:tcBorders>
            <w:vAlign w:val="center"/>
          </w:tcPr>
          <w:p w14:paraId="4137677D"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058A0B0B"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5</w:t>
            </w:r>
          </w:p>
        </w:tc>
      </w:tr>
      <w:tr w:rsidR="00FE2A85" w:rsidRPr="00362CA7" w14:paraId="336D24BD"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8B98F62"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15</w:t>
            </w:r>
          </w:p>
        </w:tc>
        <w:tc>
          <w:tcPr>
            <w:tcW w:w="5103" w:type="dxa"/>
            <w:gridSpan w:val="2"/>
            <w:tcBorders>
              <w:top w:val="nil"/>
              <w:left w:val="nil"/>
              <w:bottom w:val="nil"/>
              <w:right w:val="nil"/>
            </w:tcBorders>
            <w:vAlign w:val="center"/>
          </w:tcPr>
          <w:p w14:paraId="51BE5A0C" w14:textId="73299E68" w:rsidR="00FE2A85" w:rsidRPr="00D63E07" w:rsidRDefault="008F6F76" w:rsidP="00901309">
            <w:pPr>
              <w:cnfStyle w:val="000000000000" w:firstRow="0" w:lastRow="0" w:firstColumn="0" w:lastColumn="0" w:oddVBand="0" w:evenVBand="0" w:oddHBand="0" w:evenHBand="0" w:firstRowFirstColumn="0" w:firstRowLastColumn="0" w:lastRowFirstColumn="0" w:lastRowLastColumn="0"/>
            </w:pPr>
            <w:hyperlink r:id="rId32" w:tooltip="#11: Requisitos do Sistema - Processo 1 : Ciclo de Dádiva" w:history="1">
              <w:r w:rsidR="00FE2A85" w:rsidRPr="00D63E07">
                <w:t>Req</w:t>
              </w:r>
              <w:r w:rsidR="00FE2A85">
                <w:t>uisitos do Sistema - Processo 1</w:t>
              </w:r>
              <w:r w:rsidR="00FE2A85" w:rsidRPr="00D63E07">
                <w:t>: Ciclo de Dádiva</w:t>
              </w:r>
            </w:hyperlink>
          </w:p>
        </w:tc>
        <w:tc>
          <w:tcPr>
            <w:tcW w:w="1560" w:type="dxa"/>
            <w:tcBorders>
              <w:top w:val="nil"/>
              <w:left w:val="nil"/>
              <w:bottom w:val="nil"/>
              <w:right w:val="nil"/>
            </w:tcBorders>
            <w:vAlign w:val="center"/>
          </w:tcPr>
          <w:p w14:paraId="0E916816"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7B52D2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5A3031A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2737A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16</w:t>
            </w:r>
          </w:p>
        </w:tc>
        <w:tc>
          <w:tcPr>
            <w:tcW w:w="5103" w:type="dxa"/>
            <w:gridSpan w:val="2"/>
            <w:tcBorders>
              <w:top w:val="nil"/>
              <w:left w:val="nil"/>
              <w:bottom w:val="nil"/>
              <w:right w:val="nil"/>
            </w:tcBorders>
            <w:vAlign w:val="center"/>
          </w:tcPr>
          <w:p w14:paraId="648F0F6E" w14:textId="77777777" w:rsidR="00FE2A85" w:rsidRPr="00D63E07" w:rsidRDefault="008F6F76" w:rsidP="00901309">
            <w:pPr>
              <w:cnfStyle w:val="000000100000" w:firstRow="0" w:lastRow="0" w:firstColumn="0" w:lastColumn="0" w:oddVBand="0" w:evenVBand="0" w:oddHBand="1" w:evenHBand="0" w:firstRowFirstColumn="0" w:firstRowLastColumn="0" w:lastRowFirstColumn="0" w:lastRowLastColumn="0"/>
            </w:pPr>
            <w:hyperlink r:id="rId33" w:tooltip="#12: Requisitos do Sistema - CEO" w:history="1">
              <w:r w:rsidR="00FE2A85" w:rsidRPr="00D63E07">
                <w:t>Requisitos do Sistema - CEO</w:t>
              </w:r>
            </w:hyperlink>
          </w:p>
        </w:tc>
        <w:tc>
          <w:tcPr>
            <w:tcW w:w="1560" w:type="dxa"/>
            <w:tcBorders>
              <w:top w:val="nil"/>
              <w:left w:val="nil"/>
              <w:bottom w:val="nil"/>
              <w:right w:val="nil"/>
            </w:tcBorders>
            <w:vAlign w:val="center"/>
          </w:tcPr>
          <w:p w14:paraId="5F4FE246"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6A8862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6C49314"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5EDD48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17</w:t>
            </w:r>
          </w:p>
        </w:tc>
        <w:tc>
          <w:tcPr>
            <w:tcW w:w="5103" w:type="dxa"/>
            <w:gridSpan w:val="2"/>
            <w:tcBorders>
              <w:top w:val="nil"/>
              <w:left w:val="nil"/>
              <w:bottom w:val="nil"/>
              <w:right w:val="nil"/>
            </w:tcBorders>
            <w:vAlign w:val="center"/>
          </w:tcPr>
          <w:p w14:paraId="0FFFC286" w14:textId="77777777" w:rsidR="00FE2A85" w:rsidRPr="00D63E07" w:rsidRDefault="008F6F76" w:rsidP="00901309">
            <w:pPr>
              <w:cnfStyle w:val="000000000000" w:firstRow="0" w:lastRow="0" w:firstColumn="0" w:lastColumn="0" w:oddVBand="0" w:evenVBand="0" w:oddHBand="0" w:evenHBand="0" w:firstRowFirstColumn="0" w:firstRowLastColumn="0" w:lastRowFirstColumn="0" w:lastRowLastColumn="0"/>
            </w:pPr>
            <w:hyperlink r:id="rId34" w:tooltip="#13: Restrições de Design e Implementação" w:history="1">
              <w:r w:rsidR="00FE2A85" w:rsidRPr="00D63E07">
                <w:t>Restrições de Design e Implementação</w:t>
              </w:r>
            </w:hyperlink>
          </w:p>
        </w:tc>
        <w:tc>
          <w:tcPr>
            <w:tcW w:w="1560" w:type="dxa"/>
            <w:tcBorders>
              <w:top w:val="nil"/>
              <w:left w:val="nil"/>
              <w:bottom w:val="nil"/>
              <w:right w:val="nil"/>
            </w:tcBorders>
            <w:vAlign w:val="center"/>
          </w:tcPr>
          <w:p w14:paraId="61D642FA"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3D468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49A60D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E4B389D"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18</w:t>
            </w:r>
          </w:p>
        </w:tc>
        <w:tc>
          <w:tcPr>
            <w:tcW w:w="5103" w:type="dxa"/>
            <w:gridSpan w:val="2"/>
            <w:tcBorders>
              <w:top w:val="nil"/>
              <w:left w:val="nil"/>
              <w:bottom w:val="nil"/>
              <w:right w:val="nil"/>
            </w:tcBorders>
            <w:vAlign w:val="center"/>
          </w:tcPr>
          <w:p w14:paraId="16C7AA6A" w14:textId="3B920274" w:rsidR="00FE2A85" w:rsidRPr="00D63E07" w:rsidRDefault="008F6F76" w:rsidP="00901309">
            <w:pPr>
              <w:cnfStyle w:val="000000100000" w:firstRow="0" w:lastRow="0" w:firstColumn="0" w:lastColumn="0" w:oddVBand="0" w:evenVBand="0" w:oddHBand="1" w:evenHBand="0" w:firstRowFirstColumn="0" w:firstRowLastColumn="0" w:lastRowFirstColumn="0" w:lastRowLastColumn="0"/>
            </w:pPr>
            <w:hyperlink r:id="rId35" w:tooltip="#14: Documento - 2.1 Perspectiva do Produto" w:history="1">
              <w:r w:rsidR="00FE2A85">
                <w:t xml:space="preserve"> Perspetiva</w:t>
              </w:r>
              <w:r w:rsidR="00FE2A85" w:rsidRPr="00D63E07">
                <w:t xml:space="preserve"> do Produto</w:t>
              </w:r>
            </w:hyperlink>
          </w:p>
        </w:tc>
        <w:tc>
          <w:tcPr>
            <w:tcW w:w="1560" w:type="dxa"/>
            <w:tcBorders>
              <w:top w:val="nil"/>
              <w:left w:val="nil"/>
              <w:bottom w:val="nil"/>
              <w:right w:val="nil"/>
            </w:tcBorders>
            <w:vAlign w:val="center"/>
          </w:tcPr>
          <w:p w14:paraId="04E17403"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582C3FDA"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6</w:t>
            </w:r>
          </w:p>
        </w:tc>
      </w:tr>
      <w:tr w:rsidR="00FE2A85" w:rsidRPr="00362CA7" w14:paraId="4D79CA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181FF5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19</w:t>
            </w:r>
          </w:p>
        </w:tc>
        <w:tc>
          <w:tcPr>
            <w:tcW w:w="5103" w:type="dxa"/>
            <w:gridSpan w:val="2"/>
            <w:tcBorders>
              <w:top w:val="nil"/>
              <w:left w:val="nil"/>
              <w:bottom w:val="nil"/>
              <w:right w:val="nil"/>
            </w:tcBorders>
            <w:vAlign w:val="center"/>
          </w:tcPr>
          <w:p w14:paraId="132E2B71" w14:textId="77777777" w:rsidR="00FE2A85" w:rsidRPr="00606A16" w:rsidRDefault="008F6F76" w:rsidP="00901309">
            <w:pPr>
              <w:cnfStyle w:val="000000000000" w:firstRow="0" w:lastRow="0" w:firstColumn="0" w:lastColumn="0" w:oddVBand="0" w:evenVBand="0" w:oddHBand="0" w:evenHBand="0" w:firstRowFirstColumn="0" w:firstRowLastColumn="0" w:lastRowFirstColumn="0" w:lastRowLastColumn="0"/>
              <w:rPr>
                <w:rFonts w:eastAsia="Times New Roman"/>
                <w:b/>
                <w:bCs/>
                <w:kern w:val="22"/>
                <w14:ligatures w14:val="standard"/>
              </w:rPr>
            </w:pPr>
            <w:hyperlink r:id="rId36" w:tooltip="#15: Documento - 7.0 Processos Adaptados para Elicitação" w:history="1">
              <w:r w:rsidR="00FE2A85" w:rsidRPr="00D63E07">
                <w:t>Processos Adaptados para Elicitação</w:t>
              </w:r>
            </w:hyperlink>
          </w:p>
        </w:tc>
        <w:tc>
          <w:tcPr>
            <w:tcW w:w="1560" w:type="dxa"/>
            <w:tcBorders>
              <w:top w:val="nil"/>
              <w:left w:val="nil"/>
              <w:bottom w:val="nil"/>
              <w:right w:val="nil"/>
            </w:tcBorders>
            <w:vAlign w:val="center"/>
          </w:tcPr>
          <w:p w14:paraId="6D45384F"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38E19A0"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4A3563EB"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56522B"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20</w:t>
            </w:r>
          </w:p>
        </w:tc>
        <w:tc>
          <w:tcPr>
            <w:tcW w:w="5103" w:type="dxa"/>
            <w:gridSpan w:val="2"/>
            <w:tcBorders>
              <w:top w:val="nil"/>
              <w:left w:val="nil"/>
              <w:bottom w:val="nil"/>
              <w:right w:val="nil"/>
            </w:tcBorders>
            <w:vAlign w:val="center"/>
          </w:tcPr>
          <w:p w14:paraId="0E9B0E6C"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r w:rsidRPr="00D63E07">
              <w:t>Referências</w:t>
            </w:r>
          </w:p>
        </w:tc>
        <w:tc>
          <w:tcPr>
            <w:tcW w:w="1560" w:type="dxa"/>
            <w:tcBorders>
              <w:top w:val="nil"/>
              <w:left w:val="nil"/>
              <w:bottom w:val="nil"/>
              <w:right w:val="nil"/>
            </w:tcBorders>
            <w:vAlign w:val="center"/>
          </w:tcPr>
          <w:p w14:paraId="6D84EDB1"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1F9FA2C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0,25</w:t>
            </w:r>
          </w:p>
        </w:tc>
      </w:tr>
      <w:tr w:rsidR="00FE2A85" w:rsidRPr="00D63E07" w14:paraId="7C451F6F"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47193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21</w:t>
            </w:r>
          </w:p>
        </w:tc>
        <w:tc>
          <w:tcPr>
            <w:tcW w:w="5103" w:type="dxa"/>
            <w:gridSpan w:val="2"/>
            <w:tcBorders>
              <w:top w:val="nil"/>
              <w:left w:val="nil"/>
              <w:bottom w:val="nil"/>
              <w:right w:val="nil"/>
            </w:tcBorders>
            <w:vAlign w:val="center"/>
          </w:tcPr>
          <w:p w14:paraId="2B9F53EF" w14:textId="11D1FCDB" w:rsidR="00FE2A85" w:rsidRPr="00D63E07" w:rsidRDefault="008F6F76" w:rsidP="00901309">
            <w:pPr>
              <w:cnfStyle w:val="000000000000" w:firstRow="0" w:lastRow="0" w:firstColumn="0" w:lastColumn="0" w:oddVBand="0" w:evenVBand="0" w:oddHBand="0" w:evenHBand="0" w:firstRowFirstColumn="0" w:firstRowLastColumn="0" w:lastRowFirstColumn="0" w:lastRowLastColumn="0"/>
            </w:pPr>
            <w:hyperlink r:id="rId37" w:tooltip="#16: Requisitos do Sistema - Processo 2 : Pedido de Gametas" w:history="1">
              <w:r w:rsidR="00FE2A85" w:rsidRPr="00DF47D3">
                <w:t>Req</w:t>
              </w:r>
              <w:r w:rsidR="00FE2A85">
                <w:t>uisitos do Sistema - Processo 2</w:t>
              </w:r>
              <w:r w:rsidR="00FE2A85" w:rsidRPr="00DF47D3">
                <w:t>: Pedido de Gametas</w:t>
              </w:r>
            </w:hyperlink>
          </w:p>
        </w:tc>
        <w:tc>
          <w:tcPr>
            <w:tcW w:w="1560" w:type="dxa"/>
            <w:tcBorders>
              <w:top w:val="nil"/>
              <w:left w:val="nil"/>
              <w:bottom w:val="nil"/>
              <w:right w:val="nil"/>
            </w:tcBorders>
            <w:vAlign w:val="center"/>
          </w:tcPr>
          <w:p w14:paraId="1A63C288"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Tiago Gonçalves</w:t>
            </w:r>
          </w:p>
        </w:tc>
        <w:tc>
          <w:tcPr>
            <w:tcW w:w="1133" w:type="dxa"/>
            <w:tcBorders>
              <w:top w:val="nil"/>
              <w:left w:val="nil"/>
              <w:bottom w:val="nil"/>
              <w:right w:val="nil"/>
            </w:tcBorders>
            <w:vAlign w:val="center"/>
          </w:tcPr>
          <w:p w14:paraId="002A928F" w14:textId="77777777" w:rsidR="00FE2A85" w:rsidRPr="00D63E07"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2324031D" w14:textId="77777777" w:rsidTr="001D3CF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2D3DAF8"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22</w:t>
            </w:r>
          </w:p>
        </w:tc>
        <w:tc>
          <w:tcPr>
            <w:tcW w:w="5103" w:type="dxa"/>
            <w:gridSpan w:val="2"/>
            <w:tcBorders>
              <w:top w:val="nil"/>
              <w:left w:val="nil"/>
              <w:bottom w:val="nil"/>
              <w:right w:val="nil"/>
            </w:tcBorders>
            <w:vAlign w:val="center"/>
          </w:tcPr>
          <w:p w14:paraId="1483FE57"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pPr>
            <w:r>
              <w:t>Atas + Formatação de relatório</w:t>
            </w:r>
          </w:p>
        </w:tc>
        <w:tc>
          <w:tcPr>
            <w:tcW w:w="1560" w:type="dxa"/>
            <w:tcBorders>
              <w:top w:val="nil"/>
              <w:left w:val="nil"/>
              <w:bottom w:val="nil"/>
              <w:right w:val="nil"/>
            </w:tcBorders>
            <w:vAlign w:val="center"/>
          </w:tcPr>
          <w:p w14:paraId="26C10376"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Carolina Barros</w:t>
            </w:r>
          </w:p>
        </w:tc>
        <w:tc>
          <w:tcPr>
            <w:tcW w:w="1133" w:type="dxa"/>
            <w:tcBorders>
              <w:top w:val="nil"/>
              <w:left w:val="nil"/>
              <w:bottom w:val="nil"/>
              <w:right w:val="nil"/>
            </w:tcBorders>
            <w:vAlign w:val="center"/>
          </w:tcPr>
          <w:p w14:paraId="55AE84A8" w14:textId="77777777" w:rsidR="00FE2A85" w:rsidRPr="00D63E07"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bl>
    <w:p w14:paraId="1192CFA1" w14:textId="77777777" w:rsidR="001D3CFD" w:rsidRDefault="00901309" w:rsidP="0080532D">
      <w:pPr>
        <w:ind w:left="5328" w:firstLine="432"/>
        <w:jc w:val="center"/>
        <w:rPr>
          <w:lang w:val="en-US"/>
        </w:rPr>
      </w:pPr>
      <w:r>
        <w:rPr>
          <w:lang w:val="en-US"/>
        </w:rPr>
        <w:t xml:space="preserve">                  </w:t>
      </w:r>
    </w:p>
    <w:p w14:paraId="11685C97" w14:textId="008FCBA6" w:rsidR="00901309" w:rsidRPr="00ED2654" w:rsidRDefault="001D3CFD" w:rsidP="00385D9E">
      <w:pPr>
        <w:jc w:val="right"/>
        <w:outlineLvl w:val="0"/>
        <w:rPr>
          <w:b/>
          <w:color w:val="000000" w:themeColor="text1"/>
          <w:lang w:val="en-US"/>
        </w:rPr>
      </w:pPr>
      <w:r w:rsidRPr="00ED2654">
        <w:rPr>
          <w:b/>
          <w:color w:val="000000" w:themeColor="text1"/>
          <w:lang w:val="en-US"/>
        </w:rPr>
        <w:t xml:space="preserve">    </w:t>
      </w:r>
      <w:r w:rsidR="00901309" w:rsidRPr="00ED2654">
        <w:rPr>
          <w:b/>
          <w:color w:val="000000" w:themeColor="text1"/>
          <w:lang w:val="en-US"/>
        </w:rPr>
        <w:t xml:space="preserve">TOTAL: </w:t>
      </w:r>
      <w:r w:rsidRPr="00ED2654">
        <w:rPr>
          <w:b/>
          <w:color w:val="000000" w:themeColor="text1"/>
          <w:lang w:val="en-US"/>
        </w:rPr>
        <w:t>135h 15m</w:t>
      </w:r>
    </w:p>
    <w:p w14:paraId="29A7C47B" w14:textId="771A819D" w:rsidR="0080532D" w:rsidRDefault="00CD25A9" w:rsidP="00385D9E">
      <w:pPr>
        <w:pStyle w:val="Cabealho1"/>
        <w:numPr>
          <w:ilvl w:val="1"/>
          <w:numId w:val="3"/>
        </w:numPr>
        <w:rPr>
          <w:lang w:val="en-US"/>
        </w:rPr>
      </w:pPr>
      <w:bookmarkStart w:id="122" w:name="_Toc496446027"/>
      <w:r>
        <w:rPr>
          <w:lang w:val="en-US"/>
        </w:rPr>
        <w:lastRenderedPageBreak/>
        <w:t>Restrições e Limitações</w:t>
      </w:r>
      <w:bookmarkEnd w:id="122"/>
    </w:p>
    <w:p w14:paraId="24296DEA" w14:textId="75DC2339" w:rsidR="0080532D" w:rsidRPr="004D3304" w:rsidRDefault="004D3304" w:rsidP="0080532D">
      <w:pPr>
        <w:rPr>
          <w:color w:val="000000" w:themeColor="text1"/>
          <w:lang w:val="en-US"/>
        </w:rPr>
      </w:pPr>
      <w:r w:rsidRPr="004D3304">
        <w:rPr>
          <w:color w:val="000000" w:themeColor="text1"/>
          <w:lang w:val="en-US"/>
        </w:rPr>
        <w:t>Não aplicável.</w:t>
      </w:r>
    </w:p>
    <w:p w14:paraId="0406D9D2" w14:textId="77777777" w:rsidR="00D40FC9" w:rsidRDefault="00D40FC9" w:rsidP="00AE2C7A">
      <w:pPr>
        <w:ind w:left="0"/>
        <w:rPr>
          <w:lang w:val="en-US"/>
        </w:rPr>
      </w:pPr>
    </w:p>
    <w:p w14:paraId="15DF100E" w14:textId="77777777" w:rsidR="00D40FC9" w:rsidRDefault="00D40FC9" w:rsidP="00AE2C7A">
      <w:pPr>
        <w:ind w:left="0"/>
        <w:rPr>
          <w:lang w:val="en-US"/>
        </w:rPr>
      </w:pPr>
    </w:p>
    <w:p w14:paraId="2977967F" w14:textId="77777777" w:rsidR="00D40FC9" w:rsidRDefault="00D40FC9" w:rsidP="00AE2C7A">
      <w:pPr>
        <w:ind w:left="0"/>
        <w:rPr>
          <w:lang w:val="en-US"/>
        </w:rPr>
      </w:pPr>
    </w:p>
    <w:p w14:paraId="1885D764" w14:textId="77777777" w:rsidR="00D40FC9" w:rsidRDefault="00D40FC9" w:rsidP="00AE2C7A">
      <w:pPr>
        <w:ind w:left="0"/>
        <w:rPr>
          <w:lang w:val="en-US"/>
        </w:rPr>
      </w:pPr>
    </w:p>
    <w:p w14:paraId="3C3C8E5B" w14:textId="77777777" w:rsidR="0003629C" w:rsidRDefault="0003629C" w:rsidP="00AE2C7A">
      <w:pPr>
        <w:ind w:left="0"/>
        <w:rPr>
          <w:lang w:val="en-US"/>
        </w:rPr>
      </w:pPr>
    </w:p>
    <w:p w14:paraId="33C71415" w14:textId="77777777" w:rsidR="0003629C" w:rsidRDefault="0003629C" w:rsidP="00AE2C7A">
      <w:pPr>
        <w:ind w:left="0"/>
        <w:rPr>
          <w:lang w:val="en-US"/>
        </w:rPr>
      </w:pPr>
    </w:p>
    <w:p w14:paraId="775A4AA8" w14:textId="77777777" w:rsidR="0003629C" w:rsidRDefault="0003629C" w:rsidP="00AE2C7A">
      <w:pPr>
        <w:ind w:left="0"/>
        <w:rPr>
          <w:lang w:val="en-US"/>
        </w:rPr>
      </w:pPr>
    </w:p>
    <w:p w14:paraId="5DEF17D9" w14:textId="77777777" w:rsidR="0003629C" w:rsidRDefault="0003629C" w:rsidP="00AE2C7A">
      <w:pPr>
        <w:ind w:left="0"/>
        <w:rPr>
          <w:lang w:val="en-US"/>
        </w:rPr>
      </w:pPr>
    </w:p>
    <w:p w14:paraId="3872D3BF" w14:textId="77777777" w:rsidR="0003629C" w:rsidRDefault="0003629C" w:rsidP="00AE2C7A">
      <w:pPr>
        <w:ind w:left="0"/>
        <w:rPr>
          <w:lang w:val="en-US"/>
        </w:rPr>
      </w:pPr>
    </w:p>
    <w:p w14:paraId="28322027" w14:textId="77777777" w:rsidR="0003629C" w:rsidRDefault="0003629C" w:rsidP="00AE2C7A">
      <w:pPr>
        <w:ind w:left="0"/>
        <w:rPr>
          <w:lang w:val="en-US"/>
        </w:rPr>
      </w:pPr>
    </w:p>
    <w:p w14:paraId="260842E0" w14:textId="77777777" w:rsidR="0003629C" w:rsidRDefault="0003629C" w:rsidP="00AE2C7A">
      <w:pPr>
        <w:ind w:left="0"/>
        <w:rPr>
          <w:lang w:val="en-US"/>
        </w:rPr>
      </w:pPr>
    </w:p>
    <w:p w14:paraId="25FA4286" w14:textId="77777777" w:rsidR="0003629C" w:rsidRDefault="0003629C" w:rsidP="00AE2C7A">
      <w:pPr>
        <w:ind w:left="0"/>
        <w:rPr>
          <w:lang w:val="en-US"/>
        </w:rPr>
      </w:pPr>
    </w:p>
    <w:p w14:paraId="0CD6DC89" w14:textId="77777777" w:rsidR="0003629C" w:rsidRDefault="0003629C" w:rsidP="00AE2C7A">
      <w:pPr>
        <w:ind w:left="0"/>
        <w:rPr>
          <w:lang w:val="en-US"/>
        </w:rPr>
      </w:pPr>
    </w:p>
    <w:p w14:paraId="29D71CAF" w14:textId="77777777" w:rsidR="0003629C" w:rsidRDefault="0003629C" w:rsidP="00AE2C7A">
      <w:pPr>
        <w:ind w:left="0"/>
        <w:rPr>
          <w:lang w:val="en-US"/>
        </w:rPr>
      </w:pPr>
    </w:p>
    <w:p w14:paraId="3C741FCB" w14:textId="77777777" w:rsidR="0003629C" w:rsidRDefault="0003629C" w:rsidP="00AE2C7A">
      <w:pPr>
        <w:ind w:left="0"/>
        <w:rPr>
          <w:lang w:val="en-US"/>
        </w:rPr>
      </w:pPr>
    </w:p>
    <w:p w14:paraId="4DF48DC1" w14:textId="77777777" w:rsidR="0003629C" w:rsidRDefault="0003629C" w:rsidP="00AE2C7A">
      <w:pPr>
        <w:ind w:left="0"/>
        <w:rPr>
          <w:lang w:val="en-US"/>
        </w:rPr>
      </w:pPr>
    </w:p>
    <w:p w14:paraId="39EF0B3E" w14:textId="77777777" w:rsidR="0003629C" w:rsidRDefault="0003629C" w:rsidP="00AE2C7A">
      <w:pPr>
        <w:ind w:left="0"/>
        <w:rPr>
          <w:lang w:val="en-US"/>
        </w:rPr>
      </w:pPr>
    </w:p>
    <w:p w14:paraId="228F131B" w14:textId="77777777" w:rsidR="0003629C" w:rsidRDefault="0003629C" w:rsidP="00AE2C7A">
      <w:pPr>
        <w:ind w:left="0"/>
        <w:rPr>
          <w:lang w:val="en-US"/>
        </w:rPr>
      </w:pPr>
    </w:p>
    <w:p w14:paraId="65DCB485" w14:textId="77777777" w:rsidR="0003629C" w:rsidRDefault="0003629C" w:rsidP="00AE2C7A">
      <w:pPr>
        <w:ind w:left="0"/>
        <w:rPr>
          <w:lang w:val="en-US"/>
        </w:rPr>
      </w:pPr>
    </w:p>
    <w:p w14:paraId="5F06379E" w14:textId="77777777" w:rsidR="0003629C" w:rsidRDefault="0003629C" w:rsidP="00AE2C7A">
      <w:pPr>
        <w:ind w:left="0"/>
        <w:rPr>
          <w:lang w:val="en-US"/>
        </w:rPr>
      </w:pPr>
    </w:p>
    <w:p w14:paraId="0C90986B" w14:textId="77777777" w:rsidR="0003629C" w:rsidRDefault="0003629C" w:rsidP="00AE2C7A">
      <w:pPr>
        <w:ind w:left="0"/>
        <w:rPr>
          <w:lang w:val="en-US"/>
        </w:rPr>
      </w:pPr>
    </w:p>
    <w:p w14:paraId="2234098E" w14:textId="77777777" w:rsidR="0003629C" w:rsidRDefault="0003629C" w:rsidP="00AE2C7A">
      <w:pPr>
        <w:ind w:left="0"/>
        <w:rPr>
          <w:lang w:val="en-US"/>
        </w:rPr>
      </w:pPr>
    </w:p>
    <w:p w14:paraId="415F4768" w14:textId="77777777" w:rsidR="0003629C" w:rsidRDefault="0003629C" w:rsidP="00AE2C7A">
      <w:pPr>
        <w:ind w:left="0"/>
        <w:rPr>
          <w:lang w:val="en-US"/>
        </w:rPr>
      </w:pPr>
    </w:p>
    <w:p w14:paraId="7F432ACF" w14:textId="77777777" w:rsidR="0003629C" w:rsidRDefault="0003629C" w:rsidP="00AE2C7A">
      <w:pPr>
        <w:ind w:left="0"/>
        <w:rPr>
          <w:lang w:val="en-US"/>
        </w:rPr>
      </w:pPr>
    </w:p>
    <w:p w14:paraId="4ECE32B9" w14:textId="77777777" w:rsidR="0003629C" w:rsidRDefault="0003629C" w:rsidP="00AE2C7A">
      <w:pPr>
        <w:ind w:left="0"/>
        <w:rPr>
          <w:lang w:val="en-US"/>
        </w:rPr>
      </w:pPr>
    </w:p>
    <w:p w14:paraId="577CAFDC" w14:textId="77777777" w:rsidR="0003629C" w:rsidRDefault="0003629C" w:rsidP="00AE2C7A">
      <w:pPr>
        <w:ind w:left="0"/>
        <w:rPr>
          <w:lang w:val="en-US"/>
        </w:rPr>
      </w:pPr>
    </w:p>
    <w:p w14:paraId="65735DCA" w14:textId="77777777" w:rsidR="0003629C" w:rsidRDefault="0003629C" w:rsidP="00AE2C7A">
      <w:pPr>
        <w:ind w:left="0"/>
        <w:rPr>
          <w:lang w:val="en-US"/>
        </w:rPr>
      </w:pPr>
    </w:p>
    <w:p w14:paraId="15E20A8B" w14:textId="77777777" w:rsidR="0003629C" w:rsidRDefault="0003629C" w:rsidP="00AE2C7A">
      <w:pPr>
        <w:ind w:left="0"/>
        <w:rPr>
          <w:lang w:val="en-US"/>
        </w:rPr>
      </w:pPr>
    </w:p>
    <w:p w14:paraId="1BBB2926" w14:textId="77777777" w:rsidR="0003629C" w:rsidRDefault="0003629C" w:rsidP="00AE2C7A">
      <w:pPr>
        <w:ind w:left="0"/>
        <w:rPr>
          <w:lang w:val="en-US"/>
        </w:rPr>
      </w:pPr>
    </w:p>
    <w:p w14:paraId="1DBFD1D7" w14:textId="057877C6" w:rsidR="00AA3912" w:rsidRPr="00AA3912" w:rsidRDefault="00D40FC9" w:rsidP="00385D9E">
      <w:pPr>
        <w:pStyle w:val="Cabealho1"/>
      </w:pPr>
      <w:bookmarkStart w:id="123" w:name="_Toc496446028"/>
      <w:r>
        <w:lastRenderedPageBreak/>
        <w:t>Product Backlog</w:t>
      </w:r>
      <w:bookmarkEnd w:id="123"/>
    </w:p>
    <w:p w14:paraId="4FAC72D6" w14:textId="2E0223E4" w:rsidR="00B36805" w:rsidRDefault="00B36805" w:rsidP="00385D9E">
      <w:pPr>
        <w:pStyle w:val="Legenda"/>
        <w:keepNext/>
        <w:jc w:val="center"/>
        <w:outlineLvl w:val="0"/>
      </w:pPr>
      <w:bookmarkStart w:id="124" w:name="_Toc496444267"/>
      <w:r>
        <w:t xml:space="preserve">Tabela </w:t>
      </w:r>
      <w:r>
        <w:fldChar w:fldCharType="begin"/>
      </w:r>
      <w:r>
        <w:instrText xml:space="preserve"> SEQ Tabela \* ARABIC </w:instrText>
      </w:r>
      <w:r>
        <w:fldChar w:fldCharType="separate"/>
      </w:r>
      <w:r w:rsidR="001B1316">
        <w:rPr>
          <w:noProof/>
        </w:rPr>
        <w:t>3</w:t>
      </w:r>
      <w:r>
        <w:fldChar w:fldCharType="end"/>
      </w:r>
      <w:r>
        <w:t xml:space="preserve"> - Product Backlog Estimativas</w:t>
      </w:r>
      <w:bookmarkEnd w:id="124"/>
    </w:p>
    <w:tbl>
      <w:tblPr>
        <w:tblStyle w:val="TabelacomLista6Colorida-Destaque1"/>
        <w:tblW w:w="5048" w:type="pct"/>
        <w:tblLayout w:type="fixed"/>
        <w:tblLook w:val="04A0" w:firstRow="1" w:lastRow="0" w:firstColumn="1" w:lastColumn="0" w:noHBand="0" w:noVBand="1"/>
        <w:tblDescription w:val="Audience and market table"/>
      </w:tblPr>
      <w:tblGrid>
        <w:gridCol w:w="709"/>
        <w:gridCol w:w="992"/>
        <w:gridCol w:w="5003"/>
        <w:gridCol w:w="1376"/>
        <w:gridCol w:w="1370"/>
      </w:tblGrid>
      <w:tr w:rsidR="00220186" w:rsidRPr="00B53AF1" w14:paraId="4AD91FE5" w14:textId="77777777" w:rsidTr="00220186">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B3A5897" w14:textId="4081EAE5" w:rsidR="00AA3912" w:rsidRDefault="00AA3912" w:rsidP="00901309">
            <w:pPr>
              <w:ind w:left="0"/>
              <w:jc w:val="both"/>
            </w:pPr>
            <w:r>
              <w:t>Nr.</w:t>
            </w:r>
          </w:p>
        </w:tc>
        <w:tc>
          <w:tcPr>
            <w:tcW w:w="992" w:type="dxa"/>
          </w:tcPr>
          <w:p w14:paraId="78655C83" w14:textId="77777777" w:rsidR="00AA3912"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 xml:space="preserve">IR </w:t>
            </w:r>
          </w:p>
          <w:p w14:paraId="639B0E9D" w14:textId="77777777" w:rsidR="00AA3912" w:rsidRPr="00B53AF1"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Nr.</w:t>
            </w:r>
          </w:p>
        </w:tc>
        <w:tc>
          <w:tcPr>
            <w:tcW w:w="5003" w:type="dxa"/>
          </w:tcPr>
          <w:p w14:paraId="4E8C9525" w14:textId="2B138CBA" w:rsidR="00AA3912" w:rsidRPr="00B53AF1"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Caso de Uso</w:t>
            </w:r>
          </w:p>
        </w:tc>
        <w:tc>
          <w:tcPr>
            <w:tcW w:w="1376" w:type="dxa"/>
          </w:tcPr>
          <w:p w14:paraId="02428CCE" w14:textId="0E3F8EFE"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Estimativa horas</w:t>
            </w:r>
          </w:p>
        </w:tc>
        <w:tc>
          <w:tcPr>
            <w:tcW w:w="1370" w:type="dxa"/>
          </w:tcPr>
          <w:p w14:paraId="4E205E94" w14:textId="2CCB67FC"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Prioridade</w:t>
            </w:r>
          </w:p>
        </w:tc>
      </w:tr>
      <w:tr w:rsidR="00220186" w:rsidRPr="00D36C27" w14:paraId="7C6A4C64"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A973A7" w14:textId="77777777" w:rsidR="00AA3912" w:rsidRPr="00B53AF1" w:rsidRDefault="00AA3912" w:rsidP="00901309">
            <w:pPr>
              <w:pStyle w:val="Listanumerada"/>
              <w:numPr>
                <w:ilvl w:val="0"/>
                <w:numId w:val="0"/>
              </w:numPr>
              <w:ind w:left="360" w:hanging="288"/>
              <w:jc w:val="both"/>
            </w:pPr>
            <w:r>
              <w:t>1</w:t>
            </w:r>
          </w:p>
        </w:tc>
        <w:tc>
          <w:tcPr>
            <w:tcW w:w="992" w:type="dxa"/>
          </w:tcPr>
          <w:p w14:paraId="2DC690E1" w14:textId="05E99A51" w:rsidR="00AA3912" w:rsidRPr="00B53AF1" w:rsidRDefault="00AA391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w:t>
            </w:r>
            <w:r w:rsidR="00735567">
              <w:t>EQ-</w:t>
            </w:r>
            <w:r w:rsidR="00D95680">
              <w:t>01</w:t>
            </w:r>
          </w:p>
        </w:tc>
        <w:tc>
          <w:tcPr>
            <w:tcW w:w="5003" w:type="dxa"/>
            <w:vAlign w:val="center"/>
          </w:tcPr>
          <w:p w14:paraId="35B0DEF5" w14:textId="61F66A0F" w:rsidR="00AA3912" w:rsidRPr="004B3D19" w:rsidRDefault="00186C3A" w:rsidP="00186C3A">
            <w:pPr>
              <w:ind w:left="0"/>
              <w:cnfStyle w:val="000000100000" w:firstRow="0" w:lastRow="0" w:firstColumn="0" w:lastColumn="0" w:oddVBand="0" w:evenVBand="0" w:oddHBand="1" w:evenHBand="0" w:firstRowFirstColumn="0" w:firstRowLastColumn="0" w:lastRowFirstColumn="0" w:lastRowLastColumn="0"/>
            </w:pPr>
            <w:r>
              <w:t>Registar dados do dador</w:t>
            </w:r>
          </w:p>
        </w:tc>
        <w:tc>
          <w:tcPr>
            <w:tcW w:w="1376" w:type="dxa"/>
            <w:vAlign w:val="center"/>
          </w:tcPr>
          <w:p w14:paraId="5D6620F6" w14:textId="0BCD10A5"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D15F0B">
              <w:t>h</w:t>
            </w:r>
          </w:p>
        </w:tc>
        <w:tc>
          <w:tcPr>
            <w:tcW w:w="1370" w:type="dxa"/>
            <w:vAlign w:val="center"/>
          </w:tcPr>
          <w:p w14:paraId="320B73E8" w14:textId="3C19E07B"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4B18F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1501929D" w14:textId="77777777" w:rsidR="00AA3912" w:rsidRPr="00735567" w:rsidRDefault="00AA3912" w:rsidP="00901309">
            <w:pPr>
              <w:pStyle w:val="Listanumerada"/>
              <w:numPr>
                <w:ilvl w:val="0"/>
                <w:numId w:val="0"/>
              </w:numPr>
              <w:ind w:left="360" w:hanging="288"/>
              <w:jc w:val="both"/>
              <w:rPr>
                <w:lang w:val="pt-PT"/>
              </w:rPr>
            </w:pPr>
            <w:r w:rsidRPr="00735567">
              <w:rPr>
                <w:lang w:val="pt-PT"/>
              </w:rPr>
              <w:t>2</w:t>
            </w:r>
          </w:p>
        </w:tc>
        <w:tc>
          <w:tcPr>
            <w:tcW w:w="992" w:type="dxa"/>
          </w:tcPr>
          <w:p w14:paraId="7862554B" w14:textId="110582B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2</w:t>
            </w:r>
          </w:p>
        </w:tc>
        <w:tc>
          <w:tcPr>
            <w:tcW w:w="5003" w:type="dxa"/>
            <w:vAlign w:val="center"/>
          </w:tcPr>
          <w:p w14:paraId="6F6F0A4A" w14:textId="00799AF7" w:rsidR="00AA3912" w:rsidRPr="00B53AF1" w:rsidRDefault="00186C3A" w:rsidP="00186C3A">
            <w:pPr>
              <w:ind w:left="0"/>
              <w:cnfStyle w:val="000000000000" w:firstRow="0" w:lastRow="0" w:firstColumn="0" w:lastColumn="0" w:oddVBand="0" w:evenVBand="0" w:oddHBand="0" w:evenHBand="0" w:firstRowFirstColumn="0" w:firstRowLastColumn="0" w:lastRowFirstColumn="0" w:lastRowLastColumn="0"/>
            </w:pPr>
            <w:r>
              <w:t>Gerir amostras</w:t>
            </w:r>
          </w:p>
        </w:tc>
        <w:tc>
          <w:tcPr>
            <w:tcW w:w="1376" w:type="dxa"/>
            <w:vAlign w:val="center"/>
          </w:tcPr>
          <w:p w14:paraId="11EAB664" w14:textId="1C68AF57"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7463D764" w14:textId="0B4126B9"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30459D4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092BC6" w14:textId="77777777" w:rsidR="00AA3912" w:rsidRPr="00735567" w:rsidRDefault="00AA3912" w:rsidP="00901309">
            <w:pPr>
              <w:pStyle w:val="Listanumerada"/>
              <w:numPr>
                <w:ilvl w:val="0"/>
                <w:numId w:val="0"/>
              </w:numPr>
              <w:ind w:left="360" w:hanging="288"/>
              <w:jc w:val="both"/>
              <w:rPr>
                <w:lang w:val="pt-PT"/>
              </w:rPr>
            </w:pPr>
            <w:r w:rsidRPr="00735567">
              <w:rPr>
                <w:lang w:val="pt-PT"/>
              </w:rPr>
              <w:t>3</w:t>
            </w:r>
          </w:p>
        </w:tc>
        <w:tc>
          <w:tcPr>
            <w:tcW w:w="992" w:type="dxa"/>
          </w:tcPr>
          <w:p w14:paraId="03E10A53" w14:textId="61FA332B" w:rsidR="00AA3912" w:rsidRPr="00B53AF1" w:rsidRDefault="00DA5DE2" w:rsidP="00DA5DE2">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3</w:t>
            </w:r>
          </w:p>
        </w:tc>
        <w:tc>
          <w:tcPr>
            <w:tcW w:w="5003" w:type="dxa"/>
            <w:vAlign w:val="center"/>
          </w:tcPr>
          <w:p w14:paraId="6B55B8E3" w14:textId="729A802B" w:rsidR="00AA3912" w:rsidRPr="00B53AF1" w:rsidRDefault="00186C3A" w:rsidP="00186C3A">
            <w:pPr>
              <w:ind w:left="0"/>
              <w:cnfStyle w:val="000000100000" w:firstRow="0" w:lastRow="0" w:firstColumn="0" w:lastColumn="0" w:oddVBand="0" w:evenVBand="0" w:oddHBand="1" w:evenHBand="0" w:firstRowFirstColumn="0" w:firstRowLastColumn="0" w:lastRowFirstColumn="0" w:lastRowLastColumn="0"/>
            </w:pPr>
            <w:r>
              <w:t xml:space="preserve">Registar materiais </w:t>
            </w:r>
            <w:r w:rsidR="00C40DFC">
              <w:t xml:space="preserve">médicos </w:t>
            </w:r>
            <w:r>
              <w:t>utilizados</w:t>
            </w:r>
          </w:p>
        </w:tc>
        <w:tc>
          <w:tcPr>
            <w:tcW w:w="1376" w:type="dxa"/>
            <w:vAlign w:val="center"/>
          </w:tcPr>
          <w:p w14:paraId="52A2D925" w14:textId="313ED103"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4343A9">
              <w:t>h</w:t>
            </w:r>
          </w:p>
        </w:tc>
        <w:tc>
          <w:tcPr>
            <w:tcW w:w="1370" w:type="dxa"/>
            <w:vAlign w:val="center"/>
          </w:tcPr>
          <w:p w14:paraId="4C7143DF" w14:textId="2681407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440CA378"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79AF6968" w14:textId="77777777" w:rsidR="00AA3912" w:rsidRPr="00735567" w:rsidRDefault="00AA3912" w:rsidP="00901309">
            <w:pPr>
              <w:pStyle w:val="Listanumerada"/>
              <w:numPr>
                <w:ilvl w:val="0"/>
                <w:numId w:val="0"/>
              </w:numPr>
              <w:ind w:left="360" w:hanging="288"/>
              <w:jc w:val="both"/>
              <w:rPr>
                <w:lang w:val="pt-PT"/>
              </w:rPr>
            </w:pPr>
            <w:r w:rsidRPr="00735567">
              <w:rPr>
                <w:lang w:val="pt-PT"/>
              </w:rPr>
              <w:t>4</w:t>
            </w:r>
          </w:p>
        </w:tc>
        <w:tc>
          <w:tcPr>
            <w:tcW w:w="992" w:type="dxa"/>
          </w:tcPr>
          <w:p w14:paraId="596BB8F6" w14:textId="02D42E1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4</w:t>
            </w:r>
          </w:p>
        </w:tc>
        <w:tc>
          <w:tcPr>
            <w:tcW w:w="5003" w:type="dxa"/>
            <w:vAlign w:val="center"/>
          </w:tcPr>
          <w:p w14:paraId="14A38AB7" w14:textId="53ECB782" w:rsidR="00AA3912" w:rsidRPr="00B53AF1" w:rsidRDefault="0030019D" w:rsidP="0030019D">
            <w:pPr>
              <w:ind w:left="0"/>
              <w:cnfStyle w:val="000000000000" w:firstRow="0" w:lastRow="0" w:firstColumn="0" w:lastColumn="0" w:oddVBand="0" w:evenVBand="0" w:oddHBand="0" w:evenHBand="0" w:firstRowFirstColumn="0" w:firstRowLastColumn="0" w:lastRowFirstColumn="0" w:lastRowLastColumn="0"/>
            </w:pPr>
            <w:r>
              <w:t>Aprovar pedido de amostra</w:t>
            </w:r>
          </w:p>
        </w:tc>
        <w:tc>
          <w:tcPr>
            <w:tcW w:w="1376" w:type="dxa"/>
            <w:vAlign w:val="center"/>
          </w:tcPr>
          <w:p w14:paraId="610D3DAF" w14:textId="6B322A73"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32</w:t>
            </w:r>
            <w:r w:rsidR="004343A9">
              <w:t>h</w:t>
            </w:r>
          </w:p>
        </w:tc>
        <w:tc>
          <w:tcPr>
            <w:tcW w:w="1370" w:type="dxa"/>
            <w:vAlign w:val="center"/>
          </w:tcPr>
          <w:p w14:paraId="54044D0C" w14:textId="5E2ABA07"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5385CD0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E811D4" w14:textId="77777777" w:rsidR="00AA3912" w:rsidRPr="00735567" w:rsidRDefault="00AA3912" w:rsidP="00901309">
            <w:pPr>
              <w:pStyle w:val="Listanumerada"/>
              <w:numPr>
                <w:ilvl w:val="0"/>
                <w:numId w:val="0"/>
              </w:numPr>
              <w:ind w:left="360" w:hanging="288"/>
              <w:jc w:val="both"/>
              <w:rPr>
                <w:lang w:val="pt-PT"/>
              </w:rPr>
            </w:pPr>
            <w:r w:rsidRPr="00735567">
              <w:rPr>
                <w:lang w:val="pt-PT"/>
              </w:rPr>
              <w:t>5</w:t>
            </w:r>
          </w:p>
        </w:tc>
        <w:tc>
          <w:tcPr>
            <w:tcW w:w="992" w:type="dxa"/>
          </w:tcPr>
          <w:p w14:paraId="6900C6AF" w14:textId="08217485"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5</w:t>
            </w:r>
          </w:p>
        </w:tc>
        <w:tc>
          <w:tcPr>
            <w:tcW w:w="5003" w:type="dxa"/>
            <w:vAlign w:val="center"/>
          </w:tcPr>
          <w:p w14:paraId="5DD30B27" w14:textId="122566DD" w:rsidR="00AA3912" w:rsidRPr="00B53AF1" w:rsidRDefault="0030019D" w:rsidP="0030019D">
            <w:pPr>
              <w:ind w:left="0"/>
              <w:cnfStyle w:val="000000100000" w:firstRow="0" w:lastRow="0" w:firstColumn="0" w:lastColumn="0" w:oddVBand="0" w:evenVBand="0" w:oddHBand="1" w:evenHBand="0" w:firstRowFirstColumn="0" w:firstRowLastColumn="0" w:lastRowFirstColumn="0" w:lastRowLastColumn="0"/>
            </w:pPr>
            <w:r>
              <w:t>Realizar questionário ao dador</w:t>
            </w:r>
          </w:p>
        </w:tc>
        <w:tc>
          <w:tcPr>
            <w:tcW w:w="1376" w:type="dxa"/>
            <w:vAlign w:val="center"/>
          </w:tcPr>
          <w:p w14:paraId="045FC05F" w14:textId="4A35322A"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20</w:t>
            </w:r>
            <w:r w:rsidR="004343A9">
              <w:t>h</w:t>
            </w:r>
          </w:p>
        </w:tc>
        <w:tc>
          <w:tcPr>
            <w:tcW w:w="1370" w:type="dxa"/>
            <w:vAlign w:val="center"/>
          </w:tcPr>
          <w:p w14:paraId="6863B0E2" w14:textId="0CD81F66"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AE8B0E"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4F177A35" w14:textId="77777777" w:rsidR="00AA3912" w:rsidRPr="00735567" w:rsidRDefault="00AA3912" w:rsidP="00901309">
            <w:pPr>
              <w:pStyle w:val="Listanumerada"/>
              <w:numPr>
                <w:ilvl w:val="0"/>
                <w:numId w:val="0"/>
              </w:numPr>
              <w:ind w:left="360" w:hanging="288"/>
              <w:jc w:val="both"/>
              <w:rPr>
                <w:lang w:val="pt-PT"/>
              </w:rPr>
            </w:pPr>
            <w:r w:rsidRPr="00735567">
              <w:rPr>
                <w:lang w:val="pt-PT"/>
              </w:rPr>
              <w:t>6</w:t>
            </w:r>
          </w:p>
        </w:tc>
        <w:tc>
          <w:tcPr>
            <w:tcW w:w="992" w:type="dxa"/>
          </w:tcPr>
          <w:p w14:paraId="52B815F9" w14:textId="6F0A6BF5"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6</w:t>
            </w:r>
          </w:p>
        </w:tc>
        <w:tc>
          <w:tcPr>
            <w:tcW w:w="5003" w:type="dxa"/>
            <w:vAlign w:val="center"/>
          </w:tcPr>
          <w:p w14:paraId="7B2FDFAC" w14:textId="44D01DE4" w:rsidR="00AA3912" w:rsidRDefault="0030019D" w:rsidP="0030019D">
            <w:pPr>
              <w:ind w:left="0"/>
              <w:cnfStyle w:val="000000000000" w:firstRow="0" w:lastRow="0" w:firstColumn="0" w:lastColumn="0" w:oddVBand="0" w:evenVBand="0" w:oddHBand="0" w:evenHBand="0" w:firstRowFirstColumn="0" w:firstRowLastColumn="0" w:lastRowFirstColumn="0" w:lastRowLastColumn="0"/>
            </w:pPr>
            <w:r>
              <w:t>Marcar consulta do dador</w:t>
            </w:r>
          </w:p>
        </w:tc>
        <w:tc>
          <w:tcPr>
            <w:tcW w:w="1376" w:type="dxa"/>
            <w:vAlign w:val="center"/>
          </w:tcPr>
          <w:p w14:paraId="76A4D11A" w14:textId="09F84B15"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2BF6C9F5" w14:textId="06A02356"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12B141A"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1963C4" w14:textId="18DE48DE" w:rsidR="00AA3912" w:rsidRPr="00735567" w:rsidRDefault="00D95680" w:rsidP="00901309">
            <w:pPr>
              <w:pStyle w:val="Listanumerada"/>
              <w:numPr>
                <w:ilvl w:val="0"/>
                <w:numId w:val="0"/>
              </w:numPr>
              <w:ind w:left="360" w:hanging="288"/>
              <w:jc w:val="both"/>
              <w:rPr>
                <w:lang w:val="pt-PT"/>
              </w:rPr>
            </w:pPr>
            <w:r w:rsidRPr="00735567">
              <w:rPr>
                <w:lang w:val="pt-PT"/>
              </w:rPr>
              <w:t>7</w:t>
            </w:r>
          </w:p>
        </w:tc>
        <w:tc>
          <w:tcPr>
            <w:tcW w:w="992" w:type="dxa"/>
          </w:tcPr>
          <w:p w14:paraId="5D151B36" w14:textId="122DA46C"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7</w:t>
            </w:r>
          </w:p>
        </w:tc>
        <w:tc>
          <w:tcPr>
            <w:tcW w:w="5003" w:type="dxa"/>
            <w:vAlign w:val="center"/>
          </w:tcPr>
          <w:p w14:paraId="0DC1CBA0" w14:textId="4D70E8E6" w:rsidR="00AA3912" w:rsidRDefault="0030019D" w:rsidP="0030019D">
            <w:pPr>
              <w:ind w:left="0"/>
              <w:cnfStyle w:val="000000100000" w:firstRow="0" w:lastRow="0" w:firstColumn="0" w:lastColumn="0" w:oddVBand="0" w:evenVBand="0" w:oddHBand="1" w:evenHBand="0" w:firstRowFirstColumn="0" w:firstRowLastColumn="0" w:lastRowFirstColumn="0" w:lastRowLastColumn="0"/>
            </w:pPr>
            <w:r>
              <w:t>Consultar processos de doação</w:t>
            </w:r>
          </w:p>
        </w:tc>
        <w:tc>
          <w:tcPr>
            <w:tcW w:w="1376" w:type="dxa"/>
            <w:vAlign w:val="center"/>
          </w:tcPr>
          <w:p w14:paraId="5EAD66E8" w14:textId="2986ABB4"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3D51AB72" w14:textId="344D693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28593D5A"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EFE64B0" w14:textId="7AE6618D" w:rsidR="00D95680" w:rsidRPr="00735567" w:rsidRDefault="00D95680" w:rsidP="00901309">
            <w:pPr>
              <w:pStyle w:val="Listanumerada"/>
              <w:numPr>
                <w:ilvl w:val="0"/>
                <w:numId w:val="0"/>
              </w:numPr>
              <w:ind w:left="360" w:hanging="288"/>
              <w:jc w:val="both"/>
              <w:rPr>
                <w:lang w:val="pt-PT"/>
              </w:rPr>
            </w:pPr>
            <w:r w:rsidRPr="00735567">
              <w:rPr>
                <w:lang w:val="pt-PT"/>
              </w:rPr>
              <w:t>8</w:t>
            </w:r>
          </w:p>
        </w:tc>
        <w:tc>
          <w:tcPr>
            <w:tcW w:w="992" w:type="dxa"/>
          </w:tcPr>
          <w:p w14:paraId="50696158" w14:textId="117AFD09"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8</w:t>
            </w:r>
          </w:p>
        </w:tc>
        <w:tc>
          <w:tcPr>
            <w:tcW w:w="5003" w:type="dxa"/>
            <w:vAlign w:val="center"/>
          </w:tcPr>
          <w:p w14:paraId="75C849A7" w14:textId="2D5BE597"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Validar resultados do laboratório</w:t>
            </w:r>
          </w:p>
        </w:tc>
        <w:tc>
          <w:tcPr>
            <w:tcW w:w="1376" w:type="dxa"/>
            <w:vAlign w:val="center"/>
          </w:tcPr>
          <w:p w14:paraId="1FBE7FF5" w14:textId="44EF219E"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24h</w:t>
            </w:r>
          </w:p>
        </w:tc>
        <w:tc>
          <w:tcPr>
            <w:tcW w:w="1370" w:type="dxa"/>
            <w:vAlign w:val="center"/>
          </w:tcPr>
          <w:p w14:paraId="6A3FB03E" w14:textId="44874C3E"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77BBBB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92A263F" w14:textId="08AE323F" w:rsidR="00D95680" w:rsidRPr="00735567" w:rsidRDefault="00D95680" w:rsidP="00901309">
            <w:pPr>
              <w:pStyle w:val="Listanumerada"/>
              <w:numPr>
                <w:ilvl w:val="0"/>
                <w:numId w:val="0"/>
              </w:numPr>
              <w:ind w:left="360" w:hanging="288"/>
              <w:jc w:val="both"/>
              <w:rPr>
                <w:lang w:val="pt-PT"/>
              </w:rPr>
            </w:pPr>
            <w:r w:rsidRPr="00735567">
              <w:rPr>
                <w:lang w:val="pt-PT"/>
              </w:rPr>
              <w:t>9</w:t>
            </w:r>
          </w:p>
        </w:tc>
        <w:tc>
          <w:tcPr>
            <w:tcW w:w="992" w:type="dxa"/>
          </w:tcPr>
          <w:p w14:paraId="110A373A" w14:textId="4E70F18A"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9</w:t>
            </w:r>
          </w:p>
        </w:tc>
        <w:tc>
          <w:tcPr>
            <w:tcW w:w="5003" w:type="dxa"/>
            <w:vAlign w:val="center"/>
          </w:tcPr>
          <w:p w14:paraId="4FF5549B" w14:textId="00C52016"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Aprovar sugestão de uma amostra</w:t>
            </w:r>
          </w:p>
        </w:tc>
        <w:tc>
          <w:tcPr>
            <w:tcW w:w="1376" w:type="dxa"/>
            <w:vAlign w:val="center"/>
          </w:tcPr>
          <w:p w14:paraId="11BBA26A" w14:textId="675F752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592FE1">
              <w:t>h</w:t>
            </w:r>
          </w:p>
        </w:tc>
        <w:tc>
          <w:tcPr>
            <w:tcW w:w="1370" w:type="dxa"/>
            <w:vAlign w:val="center"/>
          </w:tcPr>
          <w:p w14:paraId="665289C2" w14:textId="5341AE8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040F4E29"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6527EA0" w14:textId="56B36EDB" w:rsidR="00D95680" w:rsidRPr="00735567" w:rsidRDefault="00D95680" w:rsidP="00901309">
            <w:pPr>
              <w:pStyle w:val="Listanumerada"/>
              <w:numPr>
                <w:ilvl w:val="0"/>
                <w:numId w:val="0"/>
              </w:numPr>
              <w:ind w:left="360" w:hanging="288"/>
              <w:jc w:val="both"/>
              <w:rPr>
                <w:lang w:val="pt-PT"/>
              </w:rPr>
            </w:pPr>
            <w:r w:rsidRPr="00735567">
              <w:rPr>
                <w:lang w:val="pt-PT"/>
              </w:rPr>
              <w:t>10</w:t>
            </w:r>
          </w:p>
        </w:tc>
        <w:tc>
          <w:tcPr>
            <w:tcW w:w="992" w:type="dxa"/>
          </w:tcPr>
          <w:p w14:paraId="05D09C5E" w14:textId="18B7C675"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10</w:t>
            </w:r>
          </w:p>
        </w:tc>
        <w:tc>
          <w:tcPr>
            <w:tcW w:w="5003" w:type="dxa"/>
            <w:vAlign w:val="center"/>
          </w:tcPr>
          <w:p w14:paraId="2F0B6644" w14:textId="67E467B3"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Consultar lista de espera de amostras</w:t>
            </w:r>
          </w:p>
        </w:tc>
        <w:tc>
          <w:tcPr>
            <w:tcW w:w="1376" w:type="dxa"/>
            <w:vAlign w:val="center"/>
          </w:tcPr>
          <w:p w14:paraId="635F074F" w14:textId="76B088A7"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32h</w:t>
            </w:r>
          </w:p>
        </w:tc>
        <w:tc>
          <w:tcPr>
            <w:tcW w:w="1370" w:type="dxa"/>
            <w:vAlign w:val="center"/>
          </w:tcPr>
          <w:p w14:paraId="4FA83BEA" w14:textId="4E226870"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23EA4BE"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36B0658" w14:textId="610D18FD" w:rsidR="00D95680" w:rsidRPr="00735567" w:rsidRDefault="00D95680" w:rsidP="00901309">
            <w:pPr>
              <w:pStyle w:val="Listanumerada"/>
              <w:numPr>
                <w:ilvl w:val="0"/>
                <w:numId w:val="0"/>
              </w:numPr>
              <w:ind w:left="360" w:hanging="288"/>
              <w:jc w:val="both"/>
              <w:rPr>
                <w:lang w:val="pt-PT"/>
              </w:rPr>
            </w:pPr>
            <w:r w:rsidRPr="00735567">
              <w:rPr>
                <w:lang w:val="pt-PT"/>
              </w:rPr>
              <w:t>11</w:t>
            </w:r>
          </w:p>
        </w:tc>
        <w:tc>
          <w:tcPr>
            <w:tcW w:w="992" w:type="dxa"/>
          </w:tcPr>
          <w:p w14:paraId="5BDF2347" w14:textId="4395FAC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11</w:t>
            </w:r>
          </w:p>
        </w:tc>
        <w:tc>
          <w:tcPr>
            <w:tcW w:w="5003" w:type="dxa"/>
            <w:vAlign w:val="center"/>
          </w:tcPr>
          <w:p w14:paraId="1A59354F" w14:textId="1F30D8A2"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Criar relatório das análises de amostras</w:t>
            </w:r>
          </w:p>
        </w:tc>
        <w:tc>
          <w:tcPr>
            <w:tcW w:w="1376" w:type="dxa"/>
            <w:vAlign w:val="center"/>
          </w:tcPr>
          <w:p w14:paraId="6B5EDB5B" w14:textId="173EB627"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48</w:t>
            </w:r>
            <w:r w:rsidR="00592FE1">
              <w:t>h</w:t>
            </w:r>
          </w:p>
        </w:tc>
        <w:tc>
          <w:tcPr>
            <w:tcW w:w="1370" w:type="dxa"/>
            <w:vAlign w:val="center"/>
          </w:tcPr>
          <w:p w14:paraId="31123316" w14:textId="2AF0A526"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1BFD84C3"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A46E885" w14:textId="5B24F1BD" w:rsidR="00D95680" w:rsidRPr="00735567" w:rsidRDefault="00D95680" w:rsidP="00901309">
            <w:pPr>
              <w:pStyle w:val="Listanumerada"/>
              <w:numPr>
                <w:ilvl w:val="0"/>
                <w:numId w:val="0"/>
              </w:numPr>
              <w:ind w:left="360" w:hanging="288"/>
              <w:jc w:val="both"/>
              <w:rPr>
                <w:lang w:val="pt-PT"/>
              </w:rPr>
            </w:pPr>
            <w:r w:rsidRPr="00735567">
              <w:rPr>
                <w:lang w:val="pt-PT"/>
              </w:rPr>
              <w:t>12</w:t>
            </w:r>
          </w:p>
        </w:tc>
        <w:tc>
          <w:tcPr>
            <w:tcW w:w="992" w:type="dxa"/>
          </w:tcPr>
          <w:p w14:paraId="5D52E1EC" w14:textId="0F08ECD8"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12</w:t>
            </w:r>
          </w:p>
        </w:tc>
        <w:tc>
          <w:tcPr>
            <w:tcW w:w="5003" w:type="dxa"/>
            <w:vAlign w:val="center"/>
          </w:tcPr>
          <w:p w14:paraId="4FB20FFF" w14:textId="4DEEFE7A" w:rsidR="00D95680" w:rsidRDefault="0030019D" w:rsidP="00C40DFC">
            <w:pPr>
              <w:ind w:left="0"/>
              <w:cnfStyle w:val="000000000000" w:firstRow="0" w:lastRow="0" w:firstColumn="0" w:lastColumn="0" w:oddVBand="0" w:evenVBand="0" w:oddHBand="0" w:evenHBand="0" w:firstRowFirstColumn="0" w:firstRowLastColumn="0" w:lastRowFirstColumn="0" w:lastRowLastColumn="0"/>
            </w:pPr>
            <w:r>
              <w:t xml:space="preserve">Registar materiais </w:t>
            </w:r>
            <w:r w:rsidR="00C40DFC">
              <w:t>laboratoriais utilizados</w:t>
            </w:r>
          </w:p>
        </w:tc>
        <w:tc>
          <w:tcPr>
            <w:tcW w:w="1376" w:type="dxa"/>
            <w:vAlign w:val="center"/>
          </w:tcPr>
          <w:p w14:paraId="7D1C8DBD" w14:textId="2F9B946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4B767F46" w14:textId="70F44965"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Baixa</w:t>
            </w:r>
          </w:p>
        </w:tc>
      </w:tr>
      <w:tr w:rsidR="00220186" w:rsidRPr="00B53AF1" w14:paraId="5F7E4C8D"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C1E1EC2" w14:textId="0A66AA6F" w:rsidR="00D95680" w:rsidRPr="00735567" w:rsidRDefault="00D95680" w:rsidP="00901309">
            <w:pPr>
              <w:pStyle w:val="Listanumerada"/>
              <w:numPr>
                <w:ilvl w:val="0"/>
                <w:numId w:val="0"/>
              </w:numPr>
              <w:ind w:left="360" w:hanging="288"/>
              <w:jc w:val="both"/>
              <w:rPr>
                <w:lang w:val="pt-PT"/>
              </w:rPr>
            </w:pPr>
            <w:r w:rsidRPr="00735567">
              <w:rPr>
                <w:lang w:val="pt-PT"/>
              </w:rPr>
              <w:t>13</w:t>
            </w:r>
          </w:p>
        </w:tc>
        <w:tc>
          <w:tcPr>
            <w:tcW w:w="992" w:type="dxa"/>
          </w:tcPr>
          <w:p w14:paraId="1A8ED10B" w14:textId="225699F8"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13</w:t>
            </w:r>
          </w:p>
        </w:tc>
        <w:tc>
          <w:tcPr>
            <w:tcW w:w="5003" w:type="dxa"/>
            <w:vAlign w:val="center"/>
          </w:tcPr>
          <w:p w14:paraId="73F6614B" w14:textId="6F857391"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Validar resultados das amostras</w:t>
            </w:r>
          </w:p>
        </w:tc>
        <w:tc>
          <w:tcPr>
            <w:tcW w:w="1376" w:type="dxa"/>
            <w:vAlign w:val="center"/>
          </w:tcPr>
          <w:p w14:paraId="4DFF7354" w14:textId="50E5E99E"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24h</w:t>
            </w:r>
          </w:p>
        </w:tc>
        <w:tc>
          <w:tcPr>
            <w:tcW w:w="1370" w:type="dxa"/>
            <w:vAlign w:val="center"/>
          </w:tcPr>
          <w:p w14:paraId="5BF84BBC" w14:textId="76062CB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18043FF7"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DCFF1FE" w14:textId="56B8FBC1" w:rsidR="00D95680" w:rsidRDefault="00D95680" w:rsidP="00901309">
            <w:pPr>
              <w:pStyle w:val="Listanumerada"/>
              <w:numPr>
                <w:ilvl w:val="0"/>
                <w:numId w:val="0"/>
              </w:numPr>
              <w:ind w:left="360" w:hanging="288"/>
              <w:jc w:val="both"/>
            </w:pPr>
            <w:r>
              <w:t>14</w:t>
            </w:r>
          </w:p>
        </w:tc>
        <w:tc>
          <w:tcPr>
            <w:tcW w:w="992" w:type="dxa"/>
          </w:tcPr>
          <w:p w14:paraId="5D83959B" w14:textId="6ED94A0E"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14</w:t>
            </w:r>
          </w:p>
        </w:tc>
        <w:tc>
          <w:tcPr>
            <w:tcW w:w="5003" w:type="dxa"/>
            <w:vAlign w:val="center"/>
          </w:tcPr>
          <w:p w14:paraId="1C0F50B9" w14:textId="186B6705"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 xml:space="preserve">Confirmar extração </w:t>
            </w:r>
            <w:r w:rsidR="002B5B72">
              <w:t>da</w:t>
            </w:r>
            <w:r>
              <w:t xml:space="preserve"> amostra</w:t>
            </w:r>
          </w:p>
        </w:tc>
        <w:tc>
          <w:tcPr>
            <w:tcW w:w="1376" w:type="dxa"/>
            <w:vAlign w:val="center"/>
          </w:tcPr>
          <w:p w14:paraId="129894E3" w14:textId="3467F285"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02948D7A" w14:textId="169E75AD"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87588D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605DAB" w14:textId="062FDBD0" w:rsidR="00D95680" w:rsidRDefault="00D95680" w:rsidP="00901309">
            <w:pPr>
              <w:pStyle w:val="Listanumerada"/>
              <w:numPr>
                <w:ilvl w:val="0"/>
                <w:numId w:val="0"/>
              </w:numPr>
              <w:ind w:left="360" w:hanging="288"/>
              <w:jc w:val="both"/>
            </w:pPr>
            <w:r>
              <w:t>15</w:t>
            </w:r>
          </w:p>
        </w:tc>
        <w:tc>
          <w:tcPr>
            <w:tcW w:w="992" w:type="dxa"/>
          </w:tcPr>
          <w:p w14:paraId="39F62F54" w14:textId="31D533C5"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15</w:t>
            </w:r>
          </w:p>
        </w:tc>
        <w:tc>
          <w:tcPr>
            <w:tcW w:w="5003" w:type="dxa"/>
            <w:vAlign w:val="center"/>
          </w:tcPr>
          <w:p w14:paraId="34828AEC" w14:textId="6DD0F2F6" w:rsidR="00D95680" w:rsidRDefault="002B5B72" w:rsidP="0030019D">
            <w:pPr>
              <w:ind w:left="0"/>
              <w:cnfStyle w:val="000000100000" w:firstRow="0" w:lastRow="0" w:firstColumn="0" w:lastColumn="0" w:oddVBand="0" w:evenVBand="0" w:oddHBand="1" w:evenHBand="0" w:firstRowFirstColumn="0" w:firstRowLastColumn="0" w:lastRowFirstColumn="0" w:lastRowLastColumn="0"/>
            </w:pPr>
            <w:r>
              <w:t>Realizar entrevista ao dador</w:t>
            </w:r>
          </w:p>
        </w:tc>
        <w:tc>
          <w:tcPr>
            <w:tcW w:w="1376" w:type="dxa"/>
            <w:vAlign w:val="center"/>
          </w:tcPr>
          <w:p w14:paraId="0F185EAC" w14:textId="5E011F91"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w:t>
            </w:r>
            <w:r w:rsidR="001437EF">
              <w:t>0</w:t>
            </w:r>
            <w:r>
              <w:t>h</w:t>
            </w:r>
          </w:p>
        </w:tc>
        <w:tc>
          <w:tcPr>
            <w:tcW w:w="1370" w:type="dxa"/>
            <w:vAlign w:val="center"/>
          </w:tcPr>
          <w:p w14:paraId="34F4A548" w14:textId="256A7CA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285063E3" w14:textId="77777777" w:rsidTr="00220186">
        <w:trPr>
          <w:trHeight w:val="404"/>
        </w:trPr>
        <w:tc>
          <w:tcPr>
            <w:cnfStyle w:val="001000000000" w:firstRow="0" w:lastRow="0" w:firstColumn="1" w:lastColumn="0" w:oddVBand="0" w:evenVBand="0" w:oddHBand="0" w:evenHBand="0" w:firstRowFirstColumn="0" w:firstRowLastColumn="0" w:lastRowFirstColumn="0" w:lastRowLastColumn="0"/>
            <w:tcW w:w="709" w:type="dxa"/>
          </w:tcPr>
          <w:p w14:paraId="61B72C20" w14:textId="7EE7A59A" w:rsidR="00D95680" w:rsidRDefault="00D95680" w:rsidP="00901309">
            <w:pPr>
              <w:pStyle w:val="Listanumerada"/>
              <w:numPr>
                <w:ilvl w:val="0"/>
                <w:numId w:val="0"/>
              </w:numPr>
              <w:ind w:left="360" w:hanging="288"/>
              <w:jc w:val="both"/>
            </w:pPr>
            <w:r>
              <w:t>16</w:t>
            </w:r>
          </w:p>
        </w:tc>
        <w:tc>
          <w:tcPr>
            <w:tcW w:w="992" w:type="dxa"/>
          </w:tcPr>
          <w:p w14:paraId="4B24A9C8" w14:textId="7276A886"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16</w:t>
            </w:r>
          </w:p>
        </w:tc>
        <w:tc>
          <w:tcPr>
            <w:tcW w:w="5003" w:type="dxa"/>
            <w:vAlign w:val="center"/>
          </w:tcPr>
          <w:p w14:paraId="5892358C" w14:textId="5DCD26C2"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número de dadores num determinado mês/ano.</w:t>
            </w:r>
          </w:p>
        </w:tc>
        <w:tc>
          <w:tcPr>
            <w:tcW w:w="1376" w:type="dxa"/>
            <w:vAlign w:val="center"/>
          </w:tcPr>
          <w:p w14:paraId="7C1D182B" w14:textId="59330C30"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0335216F" w14:textId="11167D1B"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098BEE8C" w14:textId="77777777" w:rsidTr="00220186">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9" w:type="dxa"/>
          </w:tcPr>
          <w:p w14:paraId="50D017D6" w14:textId="45DC4922" w:rsidR="00D95680" w:rsidRDefault="00D95680" w:rsidP="00901309">
            <w:pPr>
              <w:pStyle w:val="Listanumerada"/>
              <w:numPr>
                <w:ilvl w:val="0"/>
                <w:numId w:val="0"/>
              </w:numPr>
              <w:ind w:left="360" w:hanging="288"/>
              <w:jc w:val="both"/>
            </w:pPr>
            <w:r>
              <w:t>17</w:t>
            </w:r>
          </w:p>
        </w:tc>
        <w:tc>
          <w:tcPr>
            <w:tcW w:w="992" w:type="dxa"/>
          </w:tcPr>
          <w:p w14:paraId="5A2F59E9" w14:textId="3D9F09B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17</w:t>
            </w:r>
          </w:p>
        </w:tc>
        <w:tc>
          <w:tcPr>
            <w:tcW w:w="5003" w:type="dxa"/>
            <w:vAlign w:val="center"/>
          </w:tcPr>
          <w:p w14:paraId="6599326F" w14:textId="577F3A5C"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a lista de dadores aceites/rejeitados num determinado mês/ano</w:t>
            </w:r>
          </w:p>
        </w:tc>
        <w:tc>
          <w:tcPr>
            <w:tcW w:w="1376" w:type="dxa"/>
            <w:vAlign w:val="center"/>
          </w:tcPr>
          <w:p w14:paraId="4130B0A7" w14:textId="0C2488CC"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03F5D8D4" w14:textId="5D26046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01A14D51" w14:textId="77777777" w:rsidTr="00220186">
        <w:trPr>
          <w:trHeight w:val="657"/>
        </w:trPr>
        <w:tc>
          <w:tcPr>
            <w:cnfStyle w:val="001000000000" w:firstRow="0" w:lastRow="0" w:firstColumn="1" w:lastColumn="0" w:oddVBand="0" w:evenVBand="0" w:oddHBand="0" w:evenHBand="0" w:firstRowFirstColumn="0" w:firstRowLastColumn="0" w:lastRowFirstColumn="0" w:lastRowLastColumn="0"/>
            <w:tcW w:w="709" w:type="dxa"/>
          </w:tcPr>
          <w:p w14:paraId="273E6089" w14:textId="43C7AE92" w:rsidR="00D95680" w:rsidRDefault="00D95680" w:rsidP="00901309">
            <w:pPr>
              <w:pStyle w:val="Listanumerada"/>
              <w:numPr>
                <w:ilvl w:val="0"/>
                <w:numId w:val="0"/>
              </w:numPr>
              <w:ind w:left="360" w:hanging="288"/>
              <w:jc w:val="both"/>
            </w:pPr>
            <w:r>
              <w:t>18</w:t>
            </w:r>
          </w:p>
        </w:tc>
        <w:tc>
          <w:tcPr>
            <w:tcW w:w="992" w:type="dxa"/>
          </w:tcPr>
          <w:p w14:paraId="1F0A39BE" w14:textId="21B9AF3F"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18</w:t>
            </w:r>
          </w:p>
        </w:tc>
        <w:tc>
          <w:tcPr>
            <w:tcW w:w="5003" w:type="dxa"/>
            <w:vAlign w:val="center"/>
          </w:tcPr>
          <w:p w14:paraId="6655FCEC" w14:textId="2387431E"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a lista de espera de pedidos de gâmetas</w:t>
            </w:r>
          </w:p>
        </w:tc>
        <w:tc>
          <w:tcPr>
            <w:tcW w:w="1376" w:type="dxa"/>
            <w:vAlign w:val="center"/>
          </w:tcPr>
          <w:p w14:paraId="0BD4CDD8" w14:textId="72CD38D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7DE97E5A" w14:textId="51B9236C"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61FAAFF"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92AE1D2" w14:textId="076EFF42" w:rsidR="00D95680" w:rsidRDefault="00D95680" w:rsidP="00901309">
            <w:pPr>
              <w:pStyle w:val="Listanumerada"/>
              <w:numPr>
                <w:ilvl w:val="0"/>
                <w:numId w:val="0"/>
              </w:numPr>
              <w:ind w:left="360" w:hanging="288"/>
              <w:jc w:val="both"/>
            </w:pPr>
            <w:r>
              <w:t>19</w:t>
            </w:r>
          </w:p>
        </w:tc>
        <w:tc>
          <w:tcPr>
            <w:tcW w:w="992" w:type="dxa"/>
          </w:tcPr>
          <w:p w14:paraId="6D260E3A" w14:textId="366A5E72"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19</w:t>
            </w:r>
          </w:p>
        </w:tc>
        <w:tc>
          <w:tcPr>
            <w:tcW w:w="5003" w:type="dxa"/>
            <w:vAlign w:val="center"/>
          </w:tcPr>
          <w:p w14:paraId="67FCB836" w14:textId="18620202"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custos materiais do banco</w:t>
            </w:r>
          </w:p>
        </w:tc>
        <w:tc>
          <w:tcPr>
            <w:tcW w:w="1376" w:type="dxa"/>
            <w:vAlign w:val="center"/>
          </w:tcPr>
          <w:p w14:paraId="6533D43E" w14:textId="620D574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10624C8E" w14:textId="6F0A6F70"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2CF0FD1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B56EDE2" w14:textId="5E60B0AA" w:rsidR="00735567" w:rsidRDefault="00735567" w:rsidP="00901309">
            <w:pPr>
              <w:pStyle w:val="Listanumerada"/>
              <w:numPr>
                <w:ilvl w:val="0"/>
                <w:numId w:val="0"/>
              </w:numPr>
              <w:ind w:left="360" w:hanging="288"/>
              <w:jc w:val="both"/>
            </w:pPr>
            <w:r>
              <w:t>20</w:t>
            </w:r>
          </w:p>
        </w:tc>
        <w:tc>
          <w:tcPr>
            <w:tcW w:w="992" w:type="dxa"/>
          </w:tcPr>
          <w:p w14:paraId="00F0FA01" w14:textId="2CD9A9C7" w:rsidR="00735567"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735567">
              <w:t>20</w:t>
            </w:r>
          </w:p>
        </w:tc>
        <w:tc>
          <w:tcPr>
            <w:tcW w:w="5003" w:type="dxa"/>
            <w:vAlign w:val="center"/>
          </w:tcPr>
          <w:p w14:paraId="37B3B86E" w14:textId="5B5188FA" w:rsidR="00735567"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Gestão de utilizadores do sistema</w:t>
            </w:r>
          </w:p>
        </w:tc>
        <w:tc>
          <w:tcPr>
            <w:tcW w:w="1376" w:type="dxa"/>
            <w:vAlign w:val="center"/>
          </w:tcPr>
          <w:p w14:paraId="04B7130E" w14:textId="2A517B1F" w:rsidR="00735567" w:rsidRDefault="001437EF" w:rsidP="00D15F0B">
            <w:pPr>
              <w:jc w:val="center"/>
              <w:cnfStyle w:val="000000000000" w:firstRow="0" w:lastRow="0" w:firstColumn="0" w:lastColumn="0" w:oddVBand="0" w:evenVBand="0" w:oddHBand="0" w:evenHBand="0" w:firstRowFirstColumn="0" w:firstRowLastColumn="0" w:lastRowFirstColumn="0" w:lastRowLastColumn="0"/>
            </w:pPr>
            <w:r>
              <w:t>48</w:t>
            </w:r>
            <w:r w:rsidR="00592FE1">
              <w:t>h</w:t>
            </w:r>
          </w:p>
        </w:tc>
        <w:tc>
          <w:tcPr>
            <w:tcW w:w="1370" w:type="dxa"/>
            <w:vAlign w:val="center"/>
          </w:tcPr>
          <w:p w14:paraId="7E62BCC6" w14:textId="7B634AE2" w:rsidR="00735567"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63A1EFA0"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186591" w14:textId="68E311F0" w:rsidR="00B3532B" w:rsidRDefault="00B3532B" w:rsidP="00901309">
            <w:pPr>
              <w:pStyle w:val="Listanumerada"/>
              <w:numPr>
                <w:ilvl w:val="0"/>
                <w:numId w:val="0"/>
              </w:numPr>
              <w:ind w:left="360" w:hanging="288"/>
              <w:jc w:val="both"/>
            </w:pPr>
            <w:r>
              <w:t>21</w:t>
            </w:r>
          </w:p>
        </w:tc>
        <w:tc>
          <w:tcPr>
            <w:tcW w:w="992" w:type="dxa"/>
          </w:tcPr>
          <w:p w14:paraId="3AFD5ADF" w14:textId="742892DD" w:rsidR="00B3532B" w:rsidRDefault="00B3532B"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REQ-21</w:t>
            </w:r>
          </w:p>
        </w:tc>
        <w:tc>
          <w:tcPr>
            <w:tcW w:w="5003" w:type="dxa"/>
            <w:vAlign w:val="center"/>
          </w:tcPr>
          <w:p w14:paraId="2493E5C5" w14:textId="318A6A6E" w:rsidR="00B3532B"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ficha de dador</w:t>
            </w:r>
          </w:p>
        </w:tc>
        <w:tc>
          <w:tcPr>
            <w:tcW w:w="1376" w:type="dxa"/>
            <w:vAlign w:val="center"/>
          </w:tcPr>
          <w:p w14:paraId="58E2785A" w14:textId="3841721C" w:rsidR="00B3532B" w:rsidRDefault="001437EF" w:rsidP="00D15F0B">
            <w:pPr>
              <w:jc w:val="center"/>
              <w:cnfStyle w:val="000000100000" w:firstRow="0" w:lastRow="0" w:firstColumn="0" w:lastColumn="0" w:oddVBand="0" w:evenVBand="0" w:oddHBand="1" w:evenHBand="0" w:firstRowFirstColumn="0" w:firstRowLastColumn="0" w:lastRowFirstColumn="0" w:lastRowLastColumn="0"/>
            </w:pPr>
            <w:r>
              <w:t>32</w:t>
            </w:r>
            <w:r w:rsidR="00592FE1">
              <w:t>h</w:t>
            </w:r>
          </w:p>
        </w:tc>
        <w:tc>
          <w:tcPr>
            <w:tcW w:w="1370" w:type="dxa"/>
            <w:vAlign w:val="center"/>
          </w:tcPr>
          <w:p w14:paraId="033000F9" w14:textId="3AA39696" w:rsidR="00B3532B"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77E85824" w14:textId="77777777" w:rsidTr="00220186">
        <w:trPr>
          <w:trHeight w:val="559"/>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CAEDB32" w14:textId="21625C97" w:rsidR="00AA3912" w:rsidRPr="009D3CD4" w:rsidRDefault="009D3CD4" w:rsidP="009D3CD4">
            <w:pPr>
              <w:pStyle w:val="Listanumerada"/>
              <w:numPr>
                <w:ilvl w:val="0"/>
                <w:numId w:val="0"/>
              </w:numPr>
              <w:jc w:val="center"/>
              <w:rPr>
                <w:sz w:val="20"/>
                <w:szCs w:val="20"/>
              </w:rPr>
            </w:pPr>
            <w:r w:rsidRPr="009D3CD4">
              <w:rPr>
                <w:sz w:val="20"/>
                <w:szCs w:val="20"/>
              </w:rPr>
              <w:t>Total</w:t>
            </w:r>
          </w:p>
        </w:tc>
        <w:tc>
          <w:tcPr>
            <w:tcW w:w="992" w:type="dxa"/>
            <w:vAlign w:val="center"/>
          </w:tcPr>
          <w:p w14:paraId="0B1BFE63" w14:textId="77777777" w:rsidR="00AA3912" w:rsidRPr="00B53AF1" w:rsidRDefault="00AA3912" w:rsidP="009D3CD4">
            <w:pPr>
              <w:spacing w:before="80" w:after="80"/>
              <w:ind w:left="0"/>
              <w:jc w:val="center"/>
              <w:cnfStyle w:val="000000000000" w:firstRow="0" w:lastRow="0" w:firstColumn="0" w:lastColumn="0" w:oddVBand="0" w:evenVBand="0" w:oddHBand="0" w:evenHBand="0" w:firstRowFirstColumn="0" w:firstRowLastColumn="0" w:lastRowFirstColumn="0" w:lastRowLastColumn="0"/>
            </w:pPr>
          </w:p>
        </w:tc>
        <w:tc>
          <w:tcPr>
            <w:tcW w:w="5003" w:type="dxa"/>
            <w:vAlign w:val="center"/>
          </w:tcPr>
          <w:p w14:paraId="4BFAC64D"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c>
          <w:tcPr>
            <w:tcW w:w="1376" w:type="dxa"/>
            <w:vAlign w:val="center"/>
          </w:tcPr>
          <w:p w14:paraId="6E96437F" w14:textId="79B28538" w:rsidR="00AA3912" w:rsidRDefault="00E4144A" w:rsidP="009D3CD4">
            <w:pPr>
              <w:jc w:val="center"/>
              <w:cnfStyle w:val="000000000000" w:firstRow="0" w:lastRow="0" w:firstColumn="0" w:lastColumn="0" w:oddVBand="0" w:evenVBand="0" w:oddHBand="0" w:evenHBand="0" w:firstRowFirstColumn="0" w:firstRowLastColumn="0" w:lastRowFirstColumn="0" w:lastRowLastColumn="0"/>
            </w:pPr>
            <w:r>
              <w:t>640</w:t>
            </w:r>
            <w:r w:rsidR="00592FE1">
              <w:t>h</w:t>
            </w:r>
          </w:p>
        </w:tc>
        <w:tc>
          <w:tcPr>
            <w:tcW w:w="1370" w:type="dxa"/>
            <w:vAlign w:val="center"/>
          </w:tcPr>
          <w:p w14:paraId="15A862F0"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r>
    </w:tbl>
    <w:p w14:paraId="55389A3F" w14:textId="5F265CD6" w:rsidR="003E5069" w:rsidRPr="00C31B35" w:rsidRDefault="00C31B35" w:rsidP="00C31B35">
      <w:pPr>
        <w:pStyle w:val="Cabealho1"/>
        <w:rPr>
          <w:lang w:val="en-US"/>
        </w:rPr>
      </w:pPr>
      <w:bookmarkStart w:id="125" w:name="_Toc496446029"/>
      <w:r>
        <w:rPr>
          <w:lang w:val="en-US"/>
        </w:rPr>
        <w:lastRenderedPageBreak/>
        <w:t>Anexos</w:t>
      </w:r>
      <w:bookmarkEnd w:id="125"/>
    </w:p>
    <w:p w14:paraId="6015E466" w14:textId="1614F332" w:rsidR="00CD25A9" w:rsidRDefault="00CD25A9" w:rsidP="00385D9E">
      <w:pPr>
        <w:pStyle w:val="Cabealho1"/>
        <w:numPr>
          <w:ilvl w:val="1"/>
          <w:numId w:val="3"/>
        </w:numPr>
        <w:rPr>
          <w:lang w:val="en-US"/>
        </w:rPr>
      </w:pPr>
      <w:bookmarkStart w:id="126" w:name="_Toc496446030"/>
      <w:r>
        <w:rPr>
          <w:lang w:val="en-US"/>
        </w:rPr>
        <w:t>Atas</w:t>
      </w:r>
      <w:bookmarkEnd w:id="126"/>
    </w:p>
    <w:p w14:paraId="55A4016D" w14:textId="77777777" w:rsidR="00C27A03" w:rsidRDefault="00C27A03" w:rsidP="00C27A03">
      <w:pPr>
        <w:jc w:val="center"/>
        <w:rPr>
          <w:color w:val="000000" w:themeColor="text1"/>
          <w:sz w:val="40"/>
          <w:szCs w:val="40"/>
        </w:rPr>
      </w:pPr>
    </w:p>
    <w:p w14:paraId="29AFC3BC" w14:textId="49F36442" w:rsidR="00C27A03" w:rsidRPr="003F302C" w:rsidRDefault="00C27A03" w:rsidP="00385D9E">
      <w:pPr>
        <w:outlineLvl w:val="0"/>
        <w:rPr>
          <w:color w:val="000000" w:themeColor="text1"/>
          <w:sz w:val="40"/>
          <w:szCs w:val="40"/>
        </w:rPr>
      </w:pPr>
      <w:r w:rsidRPr="003F302C">
        <w:rPr>
          <w:color w:val="000000" w:themeColor="text1"/>
          <w:sz w:val="40"/>
          <w:szCs w:val="40"/>
        </w:rPr>
        <w:t>Reunião nº1</w:t>
      </w:r>
      <w:bookmarkStart w:id="127" w:name="_itncfbvxom86" w:colFirst="0" w:colLast="0"/>
      <w:bookmarkEnd w:id="127"/>
    </w:p>
    <w:p w14:paraId="56F4D890" w14:textId="77777777" w:rsidR="00C27A03" w:rsidRPr="00C27A03" w:rsidRDefault="00C27A03" w:rsidP="00C27A03">
      <w:pPr>
        <w:rPr>
          <w:color w:val="000000" w:themeColor="text1"/>
        </w:rPr>
      </w:pPr>
    </w:p>
    <w:tbl>
      <w:tblPr>
        <w:tblStyle w:val="TabelaSimples2"/>
        <w:tblW w:w="9359" w:type="dxa"/>
        <w:tblLook w:val="04A0" w:firstRow="1" w:lastRow="0" w:firstColumn="1" w:lastColumn="0" w:noHBand="0" w:noVBand="1"/>
      </w:tblPr>
      <w:tblGrid>
        <w:gridCol w:w="2141"/>
        <w:gridCol w:w="7218"/>
      </w:tblGrid>
      <w:tr w:rsidR="00C27A03" w:rsidRPr="00C27A03" w14:paraId="7462C8E9"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A250147"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Data</w:t>
            </w:r>
          </w:p>
        </w:tc>
        <w:tc>
          <w:tcPr>
            <w:tcW w:w="7218" w:type="dxa"/>
            <w:vAlign w:val="center"/>
          </w:tcPr>
          <w:p w14:paraId="48AEC906" w14:textId="77777777" w:rsidR="00C27A03" w:rsidRPr="00C27A03"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themeColor="text1"/>
                <w:sz w:val="24"/>
                <w:szCs w:val="24"/>
              </w:rPr>
            </w:pPr>
            <w:r w:rsidRPr="00C27A03">
              <w:rPr>
                <w:rFonts w:asciiTheme="minorHAnsi" w:hAnsiTheme="minorHAnsi"/>
                <w:b w:val="0"/>
                <w:color w:val="000000" w:themeColor="text1"/>
                <w:sz w:val="24"/>
                <w:szCs w:val="24"/>
              </w:rPr>
              <w:t>Quinta, 28 Setembro 2017</w:t>
            </w:r>
          </w:p>
        </w:tc>
      </w:tr>
      <w:tr w:rsidR="00C27A03" w:rsidRPr="00C27A03" w14:paraId="10AC06FC"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C29BC4"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Hora</w:t>
            </w:r>
          </w:p>
        </w:tc>
        <w:tc>
          <w:tcPr>
            <w:tcW w:w="7218" w:type="dxa"/>
            <w:vAlign w:val="center"/>
          </w:tcPr>
          <w:p w14:paraId="20DE7144"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20:40h</w:t>
            </w:r>
          </w:p>
        </w:tc>
      </w:tr>
      <w:tr w:rsidR="00C27A03" w:rsidRPr="00C27A03" w14:paraId="2E9E0C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294BDC0"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Local</w:t>
            </w:r>
          </w:p>
        </w:tc>
        <w:tc>
          <w:tcPr>
            <w:tcW w:w="7218" w:type="dxa"/>
            <w:vAlign w:val="center"/>
          </w:tcPr>
          <w:p w14:paraId="0F403E2D" w14:textId="77777777" w:rsidR="00C27A03" w:rsidRPr="00C27A03"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B306</w:t>
            </w:r>
          </w:p>
        </w:tc>
      </w:tr>
      <w:tr w:rsidR="00C27A03" w:rsidRPr="00C27A03" w14:paraId="7AA1EF2B"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05287A2"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Presentes</w:t>
            </w:r>
          </w:p>
        </w:tc>
        <w:tc>
          <w:tcPr>
            <w:tcW w:w="7218" w:type="dxa"/>
            <w:vAlign w:val="center"/>
          </w:tcPr>
          <w:p w14:paraId="792A125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Ana Barros</w:t>
            </w:r>
          </w:p>
          <w:p w14:paraId="5E0F62AF"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Daniel Bento</w:t>
            </w:r>
          </w:p>
          <w:p w14:paraId="0F49C731"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Manuel Correia</w:t>
            </w:r>
          </w:p>
          <w:p w14:paraId="1C6B60B2"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Maria Almeida</w:t>
            </w:r>
          </w:p>
          <w:p w14:paraId="5E69417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Tiago Gonçalves</w:t>
            </w:r>
          </w:p>
          <w:p w14:paraId="0702346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Diretor Geral</w:t>
            </w:r>
          </w:p>
        </w:tc>
      </w:tr>
    </w:tbl>
    <w:p w14:paraId="31613FF4" w14:textId="77777777" w:rsidR="00C27A03" w:rsidRPr="00C27A03" w:rsidRDefault="00C27A03" w:rsidP="00C27A03">
      <w:pPr>
        <w:pBdr>
          <w:top w:val="nil"/>
        </w:pBdr>
        <w:rPr>
          <w:rFonts w:eastAsia="Verdana" w:cs="Verdana"/>
          <w:color w:val="000000" w:themeColor="text1"/>
        </w:rPr>
      </w:pPr>
    </w:p>
    <w:p w14:paraId="63953A63" w14:textId="060C3E01" w:rsidR="00C27A03" w:rsidRPr="00ED2654" w:rsidRDefault="00C27A03" w:rsidP="00385D9E">
      <w:pPr>
        <w:outlineLvl w:val="0"/>
        <w:rPr>
          <w:b/>
          <w:color w:val="000000" w:themeColor="text1"/>
          <w:sz w:val="26"/>
          <w:szCs w:val="26"/>
        </w:rPr>
      </w:pPr>
      <w:bookmarkStart w:id="128" w:name="_l7n3aswsyl3c" w:colFirst="0" w:colLast="0"/>
      <w:bookmarkEnd w:id="128"/>
      <w:r w:rsidRPr="00ED2654">
        <w:rPr>
          <w:b/>
          <w:color w:val="000000" w:themeColor="text1"/>
          <w:sz w:val="26"/>
          <w:szCs w:val="26"/>
        </w:rPr>
        <w:t>Conteúdos abordados</w:t>
      </w:r>
    </w:p>
    <w:p w14:paraId="1EB35427" w14:textId="77777777" w:rsidR="00557ED2" w:rsidRPr="00557ED2" w:rsidRDefault="00557ED2" w:rsidP="00557ED2">
      <w:pPr>
        <w:rPr>
          <w:b/>
          <w:color w:val="000000" w:themeColor="text1"/>
          <w:sz w:val="26"/>
          <w:szCs w:val="26"/>
        </w:rPr>
      </w:pPr>
    </w:p>
    <w:p w14:paraId="6EEDE278" w14:textId="77777777" w:rsidR="00C27A03" w:rsidRPr="00BF087D" w:rsidRDefault="00C27A03" w:rsidP="0007265A">
      <w:pPr>
        <w:pStyle w:val="PargrafodaLista"/>
        <w:numPr>
          <w:ilvl w:val="0"/>
          <w:numId w:val="5"/>
        </w:numPr>
        <w:spacing w:after="0"/>
        <w:rPr>
          <w:color w:val="000000" w:themeColor="text1"/>
        </w:rPr>
      </w:pPr>
      <w:r w:rsidRPr="00BF087D">
        <w:rPr>
          <w:color w:val="000000" w:themeColor="text1"/>
        </w:rPr>
        <w:t>Descrição do negócio</w:t>
      </w:r>
    </w:p>
    <w:p w14:paraId="3716151F" w14:textId="77777777" w:rsidR="00C27A03" w:rsidRPr="00BF087D" w:rsidRDefault="00C27A03" w:rsidP="00C27A03">
      <w:pPr>
        <w:pStyle w:val="PargrafodaLista"/>
        <w:rPr>
          <w:color w:val="000000" w:themeColor="text1"/>
        </w:rPr>
      </w:pPr>
    </w:p>
    <w:p w14:paraId="65352618" w14:textId="77777777" w:rsidR="00C27A03" w:rsidRPr="00BF087D" w:rsidRDefault="00C27A03" w:rsidP="00C27A03">
      <w:pPr>
        <w:ind w:left="720"/>
        <w:jc w:val="both"/>
        <w:rPr>
          <w:color w:val="000000" w:themeColor="text1"/>
        </w:rPr>
      </w:pPr>
      <w:r w:rsidRPr="00BF087D">
        <w:rPr>
          <w:color w:val="000000" w:themeColor="text1"/>
        </w:rPr>
        <w:t>O banco de gâmetas possui dois grandes processos que precisam de ser informatizados.</w:t>
      </w:r>
    </w:p>
    <w:p w14:paraId="43034CC5" w14:textId="77777777" w:rsidR="00C27A03" w:rsidRPr="00BF087D" w:rsidRDefault="00C27A03" w:rsidP="00C27A03">
      <w:pPr>
        <w:ind w:left="720"/>
        <w:jc w:val="both"/>
        <w:rPr>
          <w:color w:val="000000" w:themeColor="text1"/>
        </w:rPr>
      </w:pPr>
      <w:r w:rsidRPr="00BF087D">
        <w:rPr>
          <w:color w:val="000000" w:themeColor="text1"/>
        </w:rPr>
        <w:t xml:space="preserve">O primeiro processo denomina-se por “Ciclo de Dádiva”, é muito rigoroso e constitui várias etapas. Existem dadores anónimos que realizam amostras no banco. Após verificação e validação de critérios bem definidos, o dador é considerado um dador “válido”. </w:t>
      </w:r>
    </w:p>
    <w:p w14:paraId="70A50A8A" w14:textId="77777777" w:rsidR="00C27A03" w:rsidRPr="00BF087D" w:rsidRDefault="00C27A03" w:rsidP="00C27A03">
      <w:pPr>
        <w:ind w:left="720"/>
        <w:jc w:val="both"/>
        <w:rPr>
          <w:color w:val="000000" w:themeColor="text1"/>
        </w:rPr>
      </w:pPr>
      <w:r w:rsidRPr="00BF087D">
        <w:rPr>
          <w:color w:val="000000" w:themeColor="text1"/>
        </w:rPr>
        <w:t>As amostras de espermatozoides ficam crio preservadas para mais tarde puderem ser usadas por casais inférteis.</w:t>
      </w:r>
    </w:p>
    <w:p w14:paraId="06923C55" w14:textId="77777777" w:rsidR="00C27A03" w:rsidRPr="00BF087D" w:rsidRDefault="00C27A03" w:rsidP="00C27A03">
      <w:pPr>
        <w:ind w:left="720"/>
        <w:jc w:val="both"/>
        <w:rPr>
          <w:color w:val="000000" w:themeColor="text1"/>
        </w:rPr>
      </w:pPr>
      <w:r w:rsidRPr="00BF087D">
        <w:rPr>
          <w:color w:val="000000" w:themeColor="text1"/>
        </w:rPr>
        <w:t>O segundo processo denomina-se por “Resposta a Pedidos de gâmetas”. Existem clinicas/hospitais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33214772" w14:textId="77777777" w:rsidR="00C27A03" w:rsidRPr="00BF087D" w:rsidRDefault="00C27A03" w:rsidP="00C27A03">
      <w:pPr>
        <w:ind w:left="720"/>
        <w:jc w:val="both"/>
        <w:rPr>
          <w:color w:val="000000" w:themeColor="text1"/>
        </w:rPr>
      </w:pPr>
    </w:p>
    <w:p w14:paraId="1EBEAD98" w14:textId="77777777" w:rsidR="00C27A03" w:rsidRPr="00BF087D" w:rsidRDefault="00C27A03" w:rsidP="0007265A">
      <w:pPr>
        <w:pStyle w:val="PargrafodaLista"/>
        <w:numPr>
          <w:ilvl w:val="0"/>
          <w:numId w:val="5"/>
        </w:numPr>
        <w:spacing w:after="0"/>
        <w:jc w:val="both"/>
        <w:rPr>
          <w:color w:val="000000" w:themeColor="text1"/>
        </w:rPr>
      </w:pPr>
      <w:r w:rsidRPr="00BF087D">
        <w:rPr>
          <w:color w:val="000000" w:themeColor="text1"/>
        </w:rPr>
        <w:t>Dificuldades do Diretor Geral</w:t>
      </w:r>
    </w:p>
    <w:p w14:paraId="14165725" w14:textId="77777777" w:rsidR="00C27A03" w:rsidRPr="00BF087D" w:rsidRDefault="00C27A03" w:rsidP="00C27A03">
      <w:pPr>
        <w:ind w:left="720"/>
        <w:rPr>
          <w:color w:val="000000" w:themeColor="text1"/>
        </w:rPr>
      </w:pPr>
    </w:p>
    <w:p w14:paraId="3819DF63"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lastRenderedPageBreak/>
        <w:t>Não tem conhecimento do número de dadores que teve este mês/ano</w:t>
      </w:r>
    </w:p>
    <w:p w14:paraId="539BB49A"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aceites este mês/ano</w:t>
      </w:r>
    </w:p>
    <w:p w14:paraId="176C5768"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rejeitados este mês/ano e o porquê</w:t>
      </w:r>
    </w:p>
    <w:p w14:paraId="3261F3FE"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da lista de espera muito extensa de pedidos de gâmetas para entidades exteriores</w:t>
      </w:r>
    </w:p>
    <w:p w14:paraId="72DA2E7D"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dos custos que está a ter no banco de gâmetas</w:t>
      </w:r>
    </w:p>
    <w:p w14:paraId="60AF4386" w14:textId="77777777" w:rsidR="008468FB" w:rsidRPr="00BF087D" w:rsidRDefault="008468FB" w:rsidP="008468FB">
      <w:pPr>
        <w:rPr>
          <w:b/>
        </w:rPr>
      </w:pPr>
      <w:bookmarkStart w:id="129" w:name="_25rrstqebqnk" w:colFirst="0" w:colLast="0"/>
      <w:bookmarkEnd w:id="129"/>
    </w:p>
    <w:p w14:paraId="37365BBC" w14:textId="77777777" w:rsidR="00C27A03" w:rsidRPr="00ED2654" w:rsidRDefault="00C27A03" w:rsidP="00385D9E">
      <w:pPr>
        <w:outlineLvl w:val="0"/>
        <w:rPr>
          <w:b/>
          <w:color w:val="000000" w:themeColor="text1"/>
          <w:sz w:val="26"/>
          <w:szCs w:val="26"/>
        </w:rPr>
      </w:pPr>
      <w:r w:rsidRPr="00ED2654">
        <w:rPr>
          <w:b/>
          <w:color w:val="000000" w:themeColor="text1"/>
          <w:sz w:val="26"/>
          <w:szCs w:val="26"/>
        </w:rPr>
        <w:t>Questões</w:t>
      </w:r>
    </w:p>
    <w:p w14:paraId="3B6A0B8C" w14:textId="77777777" w:rsidR="00C27A03" w:rsidRPr="00BF087D" w:rsidRDefault="00C27A03" w:rsidP="0007265A">
      <w:pPr>
        <w:numPr>
          <w:ilvl w:val="0"/>
          <w:numId w:val="14"/>
        </w:numPr>
        <w:tabs>
          <w:tab w:val="clear" w:pos="720"/>
        </w:tabs>
        <w:spacing w:before="100" w:beforeAutospacing="1" w:after="100" w:afterAutospacing="1"/>
        <w:rPr>
          <w:rFonts w:eastAsia="Times New Roman"/>
          <w:color w:val="000000" w:themeColor="text1"/>
          <w:spacing w:val="-1"/>
        </w:rPr>
      </w:pPr>
      <w:bookmarkStart w:id="130" w:name="_hl1y7p6pbkzk" w:colFirst="0" w:colLast="0"/>
      <w:bookmarkStart w:id="131" w:name="_gssp2z7y5jiw" w:colFirst="0" w:colLast="0"/>
      <w:bookmarkEnd w:id="130"/>
      <w:bookmarkEnd w:id="131"/>
      <w:r w:rsidRPr="00BF087D">
        <w:rPr>
          <w:rFonts w:eastAsia="Times New Roman"/>
          <w:color w:val="000000" w:themeColor="text1"/>
          <w:spacing w:val="-1"/>
        </w:rPr>
        <w:t>P: É possível ceder alguma da documentação?</w:t>
      </w:r>
    </w:p>
    <w:p w14:paraId="6E49C1F0" w14:textId="77777777" w:rsidR="00C27A03" w:rsidRPr="00BF087D" w:rsidRDefault="00C27A03" w:rsidP="0007265A">
      <w:pPr>
        <w:numPr>
          <w:ilvl w:val="0"/>
          <w:numId w:val="14"/>
        </w:numPr>
        <w:tabs>
          <w:tab w:val="clear" w:pos="720"/>
        </w:tabs>
        <w:spacing w:after="0"/>
        <w:rPr>
          <w:rFonts w:eastAsia="Times New Roman"/>
          <w:color w:val="000000" w:themeColor="text1"/>
          <w:spacing w:val="-1"/>
        </w:rPr>
      </w:pPr>
      <w:r w:rsidRPr="00BF087D">
        <w:rPr>
          <w:rFonts w:eastAsia="Times New Roman"/>
          <w:color w:val="000000" w:themeColor="text1"/>
          <w:spacing w:val="-1"/>
        </w:rPr>
        <w:t>R: Vou fornecer um documento geral das regras de bom funcionamento do banco. Peçam também a outros intervenientes.</w:t>
      </w:r>
    </w:p>
    <w:p w14:paraId="1EA20A5A" w14:textId="77777777" w:rsidR="00C27A03" w:rsidRPr="00BF087D" w:rsidRDefault="00C27A03" w:rsidP="0007265A">
      <w:pPr>
        <w:numPr>
          <w:ilvl w:val="0"/>
          <w:numId w:val="15"/>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Quais são as formulas de cálculo que utiliza?</w:t>
      </w:r>
    </w:p>
    <w:p w14:paraId="4973E368" w14:textId="77777777" w:rsidR="00C27A03" w:rsidRPr="00BF087D" w:rsidRDefault="00C27A03" w:rsidP="0007265A">
      <w:pPr>
        <w:numPr>
          <w:ilvl w:val="0"/>
          <w:numId w:val="15"/>
        </w:numPr>
        <w:tabs>
          <w:tab w:val="clear" w:pos="720"/>
        </w:tabs>
        <w:spacing w:after="0"/>
        <w:rPr>
          <w:rFonts w:eastAsia="Times New Roman"/>
          <w:color w:val="000000" w:themeColor="text1"/>
          <w:spacing w:val="-1"/>
        </w:rPr>
      </w:pPr>
      <w:r w:rsidRPr="00BF087D">
        <w:rPr>
          <w:rFonts w:eastAsia="Times New Roman"/>
          <w:color w:val="000000" w:themeColor="text1"/>
          <w:spacing w:val="-1"/>
        </w:rPr>
        <w:t>R: O que eu pretendo é determinar os custos de materiais. Não é fundamental saber qual o custo de um médico. Quero é controlar melhor os custos com os meus gastos (por exemplo: enfermagem, laboratório, manutenção de equipamentos).</w:t>
      </w:r>
    </w:p>
    <w:p w14:paraId="7DE7D5E8" w14:textId="77777777" w:rsidR="00C27A03" w:rsidRPr="00BF087D" w:rsidRDefault="00C27A03" w:rsidP="0007265A">
      <w:pPr>
        <w:numPr>
          <w:ilvl w:val="0"/>
          <w:numId w:val="16"/>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É capaz de idealizar a solução?</w:t>
      </w:r>
    </w:p>
    <w:p w14:paraId="42063046" w14:textId="77777777" w:rsidR="00C27A03" w:rsidRPr="00BF087D" w:rsidRDefault="00C27A03" w:rsidP="0007265A">
      <w:pPr>
        <w:numPr>
          <w:ilvl w:val="0"/>
          <w:numId w:val="16"/>
        </w:numPr>
        <w:tabs>
          <w:tab w:val="clear" w:pos="720"/>
        </w:tabs>
        <w:spacing w:after="0"/>
        <w:rPr>
          <w:rFonts w:eastAsia="Times New Roman"/>
          <w:color w:val="000000" w:themeColor="text1"/>
          <w:spacing w:val="-1"/>
        </w:rPr>
      </w:pPr>
      <w:r w:rsidRPr="00BF087D">
        <w:rPr>
          <w:rFonts w:eastAsia="Times New Roman"/>
          <w:color w:val="000000" w:themeColor="text1"/>
          <w:spacing w:val="-1"/>
        </w:rPr>
        <w:t>R: Quero carregar num botão sem andar a descobrir informação. Simplesmente carregar num botão para ver a lista de espera, por exemplo. Algo que exige poucos cliques. A ideia é ter um processo totalmente digital.</w:t>
      </w:r>
    </w:p>
    <w:p w14:paraId="0276C52D" w14:textId="77777777" w:rsidR="00C27A03" w:rsidRPr="00BF087D" w:rsidRDefault="00C27A03" w:rsidP="0007265A">
      <w:pPr>
        <w:numPr>
          <w:ilvl w:val="0"/>
          <w:numId w:val="17"/>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é que vai beneficiar da solução?</w:t>
      </w:r>
    </w:p>
    <w:p w14:paraId="2176F75D" w14:textId="77777777" w:rsidR="00C27A03" w:rsidRPr="00BF087D" w:rsidRDefault="00C27A03" w:rsidP="0007265A">
      <w:pPr>
        <w:numPr>
          <w:ilvl w:val="0"/>
          <w:numId w:val="17"/>
        </w:numPr>
        <w:tabs>
          <w:tab w:val="clear" w:pos="720"/>
        </w:tabs>
        <w:spacing w:after="0"/>
        <w:rPr>
          <w:rFonts w:eastAsia="Times New Roman"/>
          <w:color w:val="000000" w:themeColor="text1"/>
          <w:spacing w:val="-1"/>
        </w:rPr>
      </w:pPr>
      <w:r w:rsidRPr="00BF087D">
        <w:rPr>
          <w:rFonts w:eastAsia="Times New Roman"/>
          <w:color w:val="000000" w:themeColor="text1"/>
          <w:spacing w:val="-1"/>
        </w:rPr>
        <w:t>R: Toda a gente. Gestor, Médico, Laboratório, Dadores, Casais Inférteis, Governo.</w:t>
      </w:r>
    </w:p>
    <w:p w14:paraId="6BFC5E1C" w14:textId="77777777" w:rsidR="00C27A03" w:rsidRPr="00BF087D" w:rsidRDefault="00C27A03" w:rsidP="0007265A">
      <w:pPr>
        <w:numPr>
          <w:ilvl w:val="0"/>
          <w:numId w:val="1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vai ser o ambiente onde vai ser usada a solução?</w:t>
      </w:r>
    </w:p>
    <w:p w14:paraId="4BB35946" w14:textId="77777777" w:rsidR="00C27A03" w:rsidRPr="00BF087D" w:rsidRDefault="00C27A03" w:rsidP="0007265A">
      <w:pPr>
        <w:numPr>
          <w:ilvl w:val="0"/>
          <w:numId w:val="1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É melhor falar com mais detalhe com pessoas que estão terreno. Existem gabinetes para consultas com dadores. Locais para enfermagem para lidar com amostras. Laboratório de Sala Branca (com acesso restrito, onde é necessário usar touca/bata/sapatos).</w:t>
      </w:r>
    </w:p>
    <w:p w14:paraId="3A74AB12" w14:textId="77777777" w:rsidR="00C27A03" w:rsidRPr="00BF087D" w:rsidRDefault="00C27A03" w:rsidP="0007265A">
      <w:pPr>
        <w:numPr>
          <w:ilvl w:val="0"/>
          <w:numId w:val="1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vão ser os utilizadores do sistema?</w:t>
      </w:r>
    </w:p>
    <w:p w14:paraId="28D3A6CF" w14:textId="77777777" w:rsidR="00C27A03" w:rsidRPr="00BF087D" w:rsidRDefault="00C27A03" w:rsidP="0007265A">
      <w:pPr>
        <w:numPr>
          <w:ilvl w:val="0"/>
          <w:numId w:val="1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Toda a gente que trabalha no banco : médicos, enfermeiros, pessoal de laboratório (existem diferentes perfis - diretora e outro).</w:t>
      </w:r>
    </w:p>
    <w:p w14:paraId="5AB321CC" w14:textId="77777777" w:rsidR="00C27A03" w:rsidRPr="00BF087D" w:rsidRDefault="00C27A03" w:rsidP="0007265A">
      <w:pPr>
        <w:numPr>
          <w:ilvl w:val="0"/>
          <w:numId w:val="2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Todos os dados em papel devem ser passados para o sistema informático?</w:t>
      </w:r>
    </w:p>
    <w:p w14:paraId="25247DB5" w14:textId="77777777" w:rsidR="00C27A03" w:rsidRPr="00BF087D" w:rsidRDefault="00C27A03" w:rsidP="0007265A">
      <w:pPr>
        <w:numPr>
          <w:ilvl w:val="0"/>
          <w:numId w:val="2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Gostaria.</w:t>
      </w:r>
    </w:p>
    <w:p w14:paraId="03F74021" w14:textId="77777777" w:rsidR="00C27A03" w:rsidRPr="00BF087D" w:rsidRDefault="00C27A03" w:rsidP="0007265A">
      <w:pPr>
        <w:numPr>
          <w:ilvl w:val="0"/>
          <w:numId w:val="2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Quantos laboratórios existem?</w:t>
      </w:r>
    </w:p>
    <w:p w14:paraId="3F63EE61" w14:textId="77777777" w:rsidR="00C27A03" w:rsidRPr="00BF087D" w:rsidRDefault="00C27A03" w:rsidP="0007265A">
      <w:pPr>
        <w:numPr>
          <w:ilvl w:val="0"/>
          <w:numId w:val="2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Só um onde se faz a criopreservação.</w:t>
      </w:r>
    </w:p>
    <w:p w14:paraId="77BCE882" w14:textId="77777777" w:rsidR="00C27A03" w:rsidRPr="00BF087D" w:rsidRDefault="00C27A03" w:rsidP="0007265A">
      <w:pPr>
        <w:numPr>
          <w:ilvl w:val="0"/>
          <w:numId w:val="2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 cuidados devemos ter com a segurança, a nível de confidencialidade? Qualquer hospital/clinica pode pedir uma amostra?</w:t>
      </w:r>
    </w:p>
    <w:p w14:paraId="2530CB4C" w14:textId="77777777" w:rsidR="00C27A03" w:rsidRPr="00BF087D" w:rsidRDefault="00C27A03" w:rsidP="0007265A">
      <w:pPr>
        <w:numPr>
          <w:ilvl w:val="0"/>
          <w:numId w:val="2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Devem falar com a área médica para mais obterem mais informações. Confidencialidade é muito importante. Qualquer clinica pode pedir amostra mas esta é anonima e ninguém sabe quem é o dador.</w:t>
      </w:r>
    </w:p>
    <w:p w14:paraId="5BF3F70D" w14:textId="77777777" w:rsidR="00C27A03" w:rsidRPr="00BF087D" w:rsidRDefault="00C27A03" w:rsidP="0007265A">
      <w:pPr>
        <w:numPr>
          <w:ilvl w:val="0"/>
          <w:numId w:val="2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Qual é para si a maior prioridade? Os processo dos dadores ou a gestão?</w:t>
      </w:r>
    </w:p>
    <w:p w14:paraId="3959A2C3" w14:textId="77777777" w:rsidR="00C27A03" w:rsidRPr="00BF087D" w:rsidRDefault="00C27A03" w:rsidP="0007265A">
      <w:pPr>
        <w:numPr>
          <w:ilvl w:val="0"/>
          <w:numId w:val="2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processo dos dadores porque sem eles não há gestão.</w:t>
      </w:r>
    </w:p>
    <w:p w14:paraId="3EC5E20A" w14:textId="77777777" w:rsidR="00C27A03" w:rsidRPr="00BF087D" w:rsidRDefault="00C27A03" w:rsidP="0007265A">
      <w:pPr>
        <w:numPr>
          <w:ilvl w:val="0"/>
          <w:numId w:val="2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é o tipo de plataforma que pretende para o sistema?</w:t>
      </w:r>
    </w:p>
    <w:p w14:paraId="487D733F" w14:textId="77777777" w:rsidR="00C27A03" w:rsidRPr="00BF087D" w:rsidRDefault="00C27A03" w:rsidP="0007265A">
      <w:pPr>
        <w:numPr>
          <w:ilvl w:val="0"/>
          <w:numId w:val="2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melhor é falar com os intervenientes e perguntar o que preferem. Mas no laboratório o smartphone não é prático para inserir dados.</w:t>
      </w:r>
    </w:p>
    <w:p w14:paraId="0FBB1B05" w14:textId="77777777" w:rsidR="00C27A03" w:rsidRPr="00BF087D" w:rsidRDefault="00C27A03" w:rsidP="0007265A">
      <w:pPr>
        <w:numPr>
          <w:ilvl w:val="0"/>
          <w:numId w:val="2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um hospital/clinica pede uma amostra?</w:t>
      </w:r>
    </w:p>
    <w:p w14:paraId="18084E35" w14:textId="77777777" w:rsidR="00C27A03" w:rsidRPr="00BF087D" w:rsidRDefault="00C27A03" w:rsidP="0007265A">
      <w:pPr>
        <w:numPr>
          <w:ilvl w:val="0"/>
          <w:numId w:val="2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Envia um email, mas gostaria de melhorar isso.</w:t>
      </w:r>
    </w:p>
    <w:p w14:paraId="11AD145C" w14:textId="77777777" w:rsidR="00C27A03" w:rsidRPr="00BF087D" w:rsidRDefault="00C27A03" w:rsidP="0007265A">
      <w:pPr>
        <w:numPr>
          <w:ilvl w:val="0"/>
          <w:numId w:val="26"/>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A informação gerada pelo sistema deve estar disponível externamente?</w:t>
      </w:r>
    </w:p>
    <w:p w14:paraId="37F2BD60" w14:textId="77777777" w:rsidR="00C27A03" w:rsidRPr="00BF087D" w:rsidRDefault="00C27A03" w:rsidP="0007265A">
      <w:pPr>
        <w:numPr>
          <w:ilvl w:val="0"/>
          <w:numId w:val="26"/>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não é muito importante, mas seria agradável poder aceder ao sistema e retirar a informação na hora.</w:t>
      </w:r>
    </w:p>
    <w:p w14:paraId="7657EF4D" w14:textId="77777777" w:rsidR="00C27A03" w:rsidRPr="00BF087D" w:rsidRDefault="00C27A03" w:rsidP="0007265A">
      <w:pPr>
        <w:numPr>
          <w:ilvl w:val="0"/>
          <w:numId w:val="27"/>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Existe alguma preferência no tratamento com entidades externas? (hospitais/clinicas)</w:t>
      </w:r>
    </w:p>
    <w:p w14:paraId="26845E9A" w14:textId="77777777" w:rsidR="00C27A03" w:rsidRPr="00BF087D" w:rsidRDefault="00C27A03" w:rsidP="0007265A">
      <w:pPr>
        <w:numPr>
          <w:ilvl w:val="0"/>
          <w:numId w:val="27"/>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tratamento é igual para todos, estou impedido pela lei de não fazer isso.</w:t>
      </w:r>
    </w:p>
    <w:p w14:paraId="3F2DF6B6" w14:textId="77777777" w:rsidR="00C27A03" w:rsidRPr="00BF087D" w:rsidRDefault="00C27A03" w:rsidP="0007265A">
      <w:pPr>
        <w:numPr>
          <w:ilvl w:val="0"/>
          <w:numId w:val="2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Há pouco referiu-se a um controlo de acesso a um laboratório de criopreservação. Existem outros tipos de laboratórios envolvidos e esse tal controlo é algo que tenciona ver incluído na solução?</w:t>
      </w:r>
      <w:r w:rsidRPr="00BF087D">
        <w:rPr>
          <w:rStyle w:val="apple-converted-space"/>
          <w:rFonts w:eastAsia="Times New Roman"/>
          <w:color w:val="000000" w:themeColor="text1"/>
          <w:spacing w:val="-1"/>
        </w:rPr>
        <w:t> </w:t>
      </w:r>
    </w:p>
    <w:p w14:paraId="615E89DE" w14:textId="77777777" w:rsidR="00C27A03" w:rsidRPr="00BF087D" w:rsidRDefault="00C27A03" w:rsidP="0007265A">
      <w:pPr>
        <w:numPr>
          <w:ilvl w:val="0"/>
          <w:numId w:val="2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Dentro do banco só existe um laboratório onde se faz análises e criopreservação. Quanto ao controlo de acessos ao laboratório, não vejo grande interesse em estar no sistema, mas vejam isso com a Diretora do Laboratório.</w:t>
      </w:r>
    </w:p>
    <w:p w14:paraId="02DBFD1E" w14:textId="77777777" w:rsidR="00C27A03" w:rsidRPr="00BF087D" w:rsidRDefault="00C27A03" w:rsidP="0007265A">
      <w:pPr>
        <w:numPr>
          <w:ilvl w:val="0"/>
          <w:numId w:val="2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Dentro da organização, quais são as pessoas que melhor conhecem o processo?</w:t>
      </w:r>
    </w:p>
    <w:p w14:paraId="4C8A17DA" w14:textId="77777777" w:rsidR="00C27A03" w:rsidRPr="00BF087D" w:rsidRDefault="00C27A03" w:rsidP="0007265A">
      <w:pPr>
        <w:numPr>
          <w:ilvl w:val="0"/>
          <w:numId w:val="2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Médicos, Enfermeiros, Embriologistas. Têm os técnicos e os diretores. Eu acho que os diretores sabem mais mas talvez não seja bem assim.</w:t>
      </w:r>
    </w:p>
    <w:p w14:paraId="68C1E9A0" w14:textId="77777777" w:rsidR="00C27A03" w:rsidRPr="00BF087D" w:rsidRDefault="00C27A03" w:rsidP="0007265A">
      <w:pPr>
        <w:numPr>
          <w:ilvl w:val="0"/>
          <w:numId w:val="3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Pensa que vai existir expansão do sistema (possibilidade de criar outro banco ou comercializar com outros bancos)?</w:t>
      </w:r>
    </w:p>
    <w:p w14:paraId="722C9163" w14:textId="77777777" w:rsidR="00C27A03" w:rsidRPr="00BF087D" w:rsidRDefault="00C27A03" w:rsidP="0007265A">
      <w:pPr>
        <w:numPr>
          <w:ilvl w:val="0"/>
          <w:numId w:val="3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temos interesse em comercializar o software. Queremos uma solução adequada ao nosso banco. Quanto à expansão há planos em vista, nomeadamente colheitas fora do banco. Mas é algo muito prematuro e não vejo para já interesse em pensarmos nisso.</w:t>
      </w:r>
    </w:p>
    <w:p w14:paraId="32D2833E" w14:textId="77777777" w:rsidR="00C27A03" w:rsidRPr="00BF087D" w:rsidRDefault="00C27A03" w:rsidP="0007265A">
      <w:pPr>
        <w:numPr>
          <w:ilvl w:val="0"/>
          <w:numId w:val="3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Haverá abertura por parte dos hospitais para melhorar a comunicação? (por exemplo: formulário)</w:t>
      </w:r>
    </w:p>
    <w:p w14:paraId="5101BA2A" w14:textId="77777777" w:rsidR="00C27A03" w:rsidRPr="00BF087D" w:rsidRDefault="00C27A03" w:rsidP="0007265A">
      <w:pPr>
        <w:numPr>
          <w:ilvl w:val="0"/>
          <w:numId w:val="3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me interessa a abertura dos outros. Se definirmos um automatismo, os outros têm de seguir o que eu decidir.</w:t>
      </w:r>
    </w:p>
    <w:p w14:paraId="4A4FB287" w14:textId="77777777" w:rsidR="00C27A03" w:rsidRPr="00BF087D" w:rsidRDefault="00C27A03" w:rsidP="0007265A">
      <w:pPr>
        <w:numPr>
          <w:ilvl w:val="0"/>
          <w:numId w:val="3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Fazem campanhas para novos dadores? Quer isso no sistema?</w:t>
      </w:r>
    </w:p>
    <w:p w14:paraId="6E80B3A4" w14:textId="77777777" w:rsidR="00C27A03" w:rsidRPr="00BF087D" w:rsidRDefault="00C27A03" w:rsidP="0007265A">
      <w:pPr>
        <w:numPr>
          <w:ilvl w:val="0"/>
          <w:numId w:val="3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fazemos. E queremos fazer muitas mais campanhas de marketing mas não estou a ver o sistema a suportar isso.</w:t>
      </w:r>
      <w:r w:rsidRPr="00BF087D">
        <w:rPr>
          <w:rStyle w:val="apple-converted-space"/>
          <w:rFonts w:eastAsia="Times New Roman"/>
          <w:color w:val="000000" w:themeColor="text1"/>
          <w:spacing w:val="-1"/>
        </w:rPr>
        <w:t> </w:t>
      </w:r>
    </w:p>
    <w:p w14:paraId="5A78892C" w14:textId="77777777" w:rsidR="00C27A03" w:rsidRPr="00BF087D" w:rsidRDefault="00C27A03" w:rsidP="0007265A">
      <w:pPr>
        <w:numPr>
          <w:ilvl w:val="0"/>
          <w:numId w:val="3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sabe que é uma clinica fidedigna que está a fazer o pedido?</w:t>
      </w:r>
    </w:p>
    <w:p w14:paraId="5D333AB8" w14:textId="77777777" w:rsidR="00C27A03" w:rsidRPr="00BF087D" w:rsidRDefault="00C27A03" w:rsidP="0007265A">
      <w:pPr>
        <w:numPr>
          <w:ilvl w:val="0"/>
          <w:numId w:val="3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sou muito habilitado a responder a isso mas o sistema deve saber quem é a clinica.</w:t>
      </w:r>
      <w:r w:rsidRPr="00BF087D">
        <w:rPr>
          <w:rStyle w:val="apple-converted-space"/>
          <w:rFonts w:eastAsia="Times New Roman"/>
          <w:color w:val="000000" w:themeColor="text1"/>
          <w:spacing w:val="-1"/>
        </w:rPr>
        <w:t> </w:t>
      </w:r>
    </w:p>
    <w:p w14:paraId="1160879A" w14:textId="77777777" w:rsidR="00C27A03" w:rsidRPr="00BF087D" w:rsidRDefault="00C27A03" w:rsidP="0007265A">
      <w:pPr>
        <w:numPr>
          <w:ilvl w:val="0"/>
          <w:numId w:val="3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Que tipo de documentação pode ajudar?</w:t>
      </w:r>
    </w:p>
    <w:p w14:paraId="3F3EE1DB" w14:textId="77777777" w:rsidR="00C27A03" w:rsidRPr="00BF087D" w:rsidRDefault="00C27A03" w:rsidP="0007265A">
      <w:pPr>
        <w:numPr>
          <w:ilvl w:val="0"/>
          <w:numId w:val="3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Há muita. Têm de falar com os tipos dos departamentos. Eu acho que o pessoal do laboratório faz um relatório quando recolhem amostras, em Word ou Excel.</w:t>
      </w:r>
    </w:p>
    <w:p w14:paraId="6A6B7043" w14:textId="77777777" w:rsidR="00C27A03" w:rsidRPr="00BF087D" w:rsidRDefault="00C27A03" w:rsidP="0007265A">
      <w:pPr>
        <w:numPr>
          <w:ilvl w:val="0"/>
          <w:numId w:val="3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Deseja que exista uma área para os dadores? Para acederem ao sistema para verem dados seus?</w:t>
      </w:r>
    </w:p>
    <w:p w14:paraId="36BEB526" w14:textId="77777777" w:rsidR="00C27A03" w:rsidRPr="00BF087D" w:rsidRDefault="00C27A03" w:rsidP="0007265A">
      <w:pPr>
        <w:numPr>
          <w:ilvl w:val="0"/>
          <w:numId w:val="3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Acho interessante. Falem com os médicos/laboratórios para eles dizerem que informação interessante existe para os dadores poderem consultar.</w:t>
      </w:r>
    </w:p>
    <w:p w14:paraId="4D38417B" w14:textId="77777777" w:rsidR="00C27A03" w:rsidRPr="00BE7837" w:rsidRDefault="00C27A03" w:rsidP="00C27A03">
      <w:pPr>
        <w:rPr>
          <w:rFonts w:eastAsia="Verdana" w:cs="Verdana"/>
        </w:rPr>
      </w:pPr>
    </w:p>
    <w:p w14:paraId="7DC1CD87" w14:textId="77777777" w:rsidR="00C27A03" w:rsidRDefault="00C27A03" w:rsidP="00C27A03"/>
    <w:p w14:paraId="5D039D37" w14:textId="6BFE676E" w:rsidR="003F302C" w:rsidRPr="003F302C" w:rsidRDefault="003F302C" w:rsidP="00385D9E">
      <w:pPr>
        <w:outlineLvl w:val="0"/>
        <w:rPr>
          <w:color w:val="000000" w:themeColor="text1"/>
          <w:sz w:val="40"/>
          <w:szCs w:val="40"/>
        </w:rPr>
      </w:pPr>
      <w:r>
        <w:rPr>
          <w:color w:val="000000" w:themeColor="text1"/>
          <w:sz w:val="40"/>
          <w:szCs w:val="40"/>
        </w:rPr>
        <w:t>Reunião nº2</w:t>
      </w:r>
    </w:p>
    <w:p w14:paraId="2307C2A6" w14:textId="77777777" w:rsidR="00C27A03" w:rsidRDefault="00C27A03" w:rsidP="00C27A03"/>
    <w:tbl>
      <w:tblPr>
        <w:tblStyle w:val="TabelaSimples2"/>
        <w:tblW w:w="9359" w:type="dxa"/>
        <w:tblLook w:val="04A0" w:firstRow="1" w:lastRow="0" w:firstColumn="1" w:lastColumn="0" w:noHBand="0" w:noVBand="1"/>
      </w:tblPr>
      <w:tblGrid>
        <w:gridCol w:w="2141"/>
        <w:gridCol w:w="7218"/>
      </w:tblGrid>
      <w:tr w:rsidR="00C27A03" w:rsidRPr="00BE7837" w14:paraId="315905CF"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C30FF3"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547DF95" w14:textId="77777777" w:rsidR="00C27A03" w:rsidRPr="00BE7837"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C27A03" w:rsidRPr="00BE7837" w14:paraId="0BE07BA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F40B642"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09CD692"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20:35</w:t>
            </w:r>
            <w:r w:rsidRPr="00BE7837">
              <w:rPr>
                <w:rFonts w:asciiTheme="minorHAnsi" w:hAnsiTheme="minorHAnsi"/>
                <w:sz w:val="24"/>
                <w:szCs w:val="24"/>
              </w:rPr>
              <w:t>h</w:t>
            </w:r>
            <w:r>
              <w:rPr>
                <w:rFonts w:asciiTheme="minorHAnsi" w:hAnsiTheme="minorHAnsi"/>
                <w:sz w:val="24"/>
                <w:szCs w:val="24"/>
              </w:rPr>
              <w:t xml:space="preserve"> às 20:45h</w:t>
            </w:r>
          </w:p>
        </w:tc>
      </w:tr>
      <w:tr w:rsidR="00C27A03" w:rsidRPr="00BE7837" w14:paraId="1779F780" w14:textId="77777777" w:rsidTr="00C27A03">
        <w:trPr>
          <w:trHeight w:val="4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F47CA0"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675DE07D" w14:textId="77777777" w:rsidR="00C27A03" w:rsidRPr="00BE7837"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C27A03" w:rsidRPr="00BE7837" w14:paraId="609D7220" w14:textId="77777777" w:rsidTr="00991137">
        <w:trPr>
          <w:cnfStyle w:val="000000100000" w:firstRow="0" w:lastRow="0" w:firstColumn="0" w:lastColumn="0" w:oddVBand="0" w:evenVBand="0" w:oddHBand="1" w:evenHBand="0" w:firstRowFirstColumn="0" w:firstRowLastColumn="0" w:lastRowFirstColumn="0" w:lastRowLastColumn="0"/>
          <w:trHeight w:val="172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18A60B"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5A6C4D7"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19DA6BF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6B6B852A"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6E09831"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413B541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C14AF80" w14:textId="0AA59821" w:rsidR="00C27A03" w:rsidRPr="00BE7837" w:rsidRDefault="00991137"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38C3298B" w14:textId="77777777" w:rsidR="00A01A58" w:rsidRDefault="00A01A58" w:rsidP="00A01A58">
      <w:pPr>
        <w:ind w:left="0"/>
        <w:rPr>
          <w:b/>
          <w:color w:val="000000" w:themeColor="text1"/>
          <w:sz w:val="26"/>
          <w:szCs w:val="26"/>
        </w:rPr>
      </w:pPr>
    </w:p>
    <w:p w14:paraId="2DC6EA02" w14:textId="121DF849" w:rsidR="00C27A03" w:rsidRPr="00400B90" w:rsidRDefault="00ED2654" w:rsidP="00385D9E">
      <w:pPr>
        <w:outlineLvl w:val="0"/>
        <w:rPr>
          <w:b/>
          <w:color w:val="000000" w:themeColor="text1"/>
          <w:sz w:val="26"/>
          <w:szCs w:val="26"/>
        </w:rPr>
      </w:pPr>
      <w:r w:rsidRPr="00ED2654">
        <w:rPr>
          <w:b/>
          <w:color w:val="000000" w:themeColor="text1"/>
          <w:sz w:val="26"/>
          <w:szCs w:val="26"/>
        </w:rPr>
        <w:t>Questões</w:t>
      </w:r>
    </w:p>
    <w:p w14:paraId="0145A934" w14:textId="664AAD5B" w:rsidR="0007265A" w:rsidRPr="00944695" w:rsidRDefault="0007265A" w:rsidP="00944695">
      <w:pPr>
        <w:pStyle w:val="PargrafodaLista"/>
        <w:numPr>
          <w:ilvl w:val="0"/>
          <w:numId w:val="5"/>
        </w:numPr>
        <w:jc w:val="both"/>
        <w:rPr>
          <w:color w:val="000000" w:themeColor="text1"/>
        </w:rPr>
      </w:pPr>
      <w:r w:rsidRPr="00944695">
        <w:rPr>
          <w:color w:val="000000" w:themeColor="text1"/>
        </w:rPr>
        <w:t>P: O processo desde a entrada do dador nas instalações até à aceitação/rejeição da amostra está documentado? Se sim, é possível termos acesso a esse documento? Se não, é possível descrever-nos?</w:t>
      </w:r>
    </w:p>
    <w:p w14:paraId="187C6A8C" w14:textId="50DBFAAF" w:rsidR="0007265A" w:rsidRPr="00944695" w:rsidRDefault="0007265A" w:rsidP="00944695">
      <w:pPr>
        <w:pStyle w:val="PargrafodaLista"/>
        <w:numPr>
          <w:ilvl w:val="0"/>
          <w:numId w:val="5"/>
        </w:numPr>
        <w:jc w:val="both"/>
        <w:rPr>
          <w:color w:val="000000" w:themeColor="text1"/>
        </w:rPr>
      </w:pPr>
      <w:r w:rsidRPr="00944695">
        <w:rPr>
          <w:color w:val="000000" w:themeColor="text1"/>
        </w:rPr>
        <w:t>R: intenção de um dador ser dador. tem a primeira consulta dia 1 para ver se tem condições onde validamos os dados</w:t>
      </w:r>
      <w:r w:rsidR="00A01A58">
        <w:rPr>
          <w:color w:val="000000" w:themeColor="text1"/>
        </w:rPr>
        <w:t xml:space="preserve"> </w:t>
      </w:r>
      <w:r w:rsidRPr="00944695">
        <w:rPr>
          <w:color w:val="000000" w:themeColor="text1"/>
        </w:rPr>
        <w:t>(nome, morada) e colheita de sangue (para analises) e colheita de esperma (pedido no lab</w:t>
      </w:r>
      <w:r w:rsidR="00944695" w:rsidRPr="00944695">
        <w:rPr>
          <w:color w:val="000000" w:themeColor="text1"/>
        </w:rPr>
        <w:t>oratório</w:t>
      </w:r>
      <w:r w:rsidRPr="00944695">
        <w:rPr>
          <w:color w:val="000000" w:themeColor="text1"/>
        </w:rPr>
        <w:t xml:space="preserve"> para analise mas não vai ser preservada).Espermograma. Aguardamos o parecer do </w:t>
      </w:r>
      <w:r w:rsidR="00944695" w:rsidRPr="00944695">
        <w:rPr>
          <w:color w:val="000000" w:themeColor="text1"/>
        </w:rPr>
        <w:t xml:space="preserve">laboratório </w:t>
      </w:r>
      <w:r w:rsidRPr="00944695">
        <w:rPr>
          <w:color w:val="000000" w:themeColor="text1"/>
        </w:rPr>
        <w:t xml:space="preserve">sobre a analise. Fazemos no dia 1 um questionário de perguntas pertinentes. O </w:t>
      </w:r>
      <w:r w:rsidR="00944695" w:rsidRPr="00944695">
        <w:rPr>
          <w:color w:val="000000" w:themeColor="text1"/>
        </w:rPr>
        <w:t xml:space="preserve">laboratório </w:t>
      </w:r>
      <w:r w:rsidRPr="00944695">
        <w:rPr>
          <w:color w:val="000000" w:themeColor="text1"/>
        </w:rPr>
        <w:t>pode dizer que não tem condições para o medico é que decide. Nova consulta é marcada com assistente social e da uma nova amostra de esperma (1º dadiva, se correr bem é preservada e é feito um teste de descongelamento). Se tudo correr bem avança para 3º visita para agendar dádivas futuras (+6). No final das 6, fica em quarentena. Ficam 6 meses sem poderem ser usadas em casais. O dador volta para fazer analises de sangue. Dadivas são destruídas se o dador faltar ao controlo final dos 6 meses. Total de 4 consultas</w:t>
      </w:r>
    </w:p>
    <w:p w14:paraId="50148219" w14:textId="3B4E3145" w:rsidR="0007265A" w:rsidRPr="00750054" w:rsidRDefault="0007265A" w:rsidP="00750054">
      <w:pPr>
        <w:rPr>
          <w:color w:val="000000" w:themeColor="text1"/>
        </w:rPr>
      </w:pPr>
      <w:r w:rsidRPr="00750054">
        <w:rPr>
          <w:color w:val="000000" w:themeColor="text1"/>
        </w:rPr>
        <w:t>Questionário Google Forms</w:t>
      </w:r>
    </w:p>
    <w:p w14:paraId="3DCFC62F" w14:textId="41C4E4CE" w:rsidR="0007265A" w:rsidRPr="00750054" w:rsidRDefault="0007265A" w:rsidP="0007265A">
      <w:pPr>
        <w:pStyle w:val="PargrafodaLista"/>
        <w:numPr>
          <w:ilvl w:val="0"/>
          <w:numId w:val="36"/>
        </w:numPr>
        <w:rPr>
          <w:color w:val="000000" w:themeColor="text1"/>
        </w:rPr>
      </w:pPr>
      <w:r w:rsidRPr="00750054">
        <w:rPr>
          <w:color w:val="000000" w:themeColor="text1"/>
        </w:rPr>
        <w:t>https://goo.gl/forms/jkZw0p9fuLSqoOyY2</w:t>
      </w:r>
    </w:p>
    <w:p w14:paraId="36C63090" w14:textId="77777777" w:rsidR="00400B90" w:rsidRDefault="00400B90" w:rsidP="000F40BE">
      <w:pPr>
        <w:ind w:left="0"/>
      </w:pPr>
    </w:p>
    <w:p w14:paraId="19D2CCA4" w14:textId="7A421187" w:rsidR="003F302C" w:rsidRPr="003F302C" w:rsidRDefault="003F302C" w:rsidP="00385D9E">
      <w:pPr>
        <w:outlineLvl w:val="0"/>
        <w:rPr>
          <w:color w:val="000000" w:themeColor="text1"/>
          <w:sz w:val="40"/>
          <w:szCs w:val="40"/>
        </w:rPr>
      </w:pPr>
      <w:r>
        <w:rPr>
          <w:color w:val="000000" w:themeColor="text1"/>
          <w:sz w:val="40"/>
          <w:szCs w:val="40"/>
        </w:rPr>
        <w:t>Reunião nº3</w:t>
      </w:r>
    </w:p>
    <w:p w14:paraId="477FC4DC" w14:textId="77777777" w:rsidR="00400B90" w:rsidRDefault="00400B90" w:rsidP="00C27A03"/>
    <w:tbl>
      <w:tblPr>
        <w:tblStyle w:val="TabelaSimples2"/>
        <w:tblW w:w="9359" w:type="dxa"/>
        <w:tblLook w:val="04A0" w:firstRow="1" w:lastRow="0" w:firstColumn="1" w:lastColumn="0" w:noHBand="0" w:noVBand="1"/>
      </w:tblPr>
      <w:tblGrid>
        <w:gridCol w:w="2141"/>
        <w:gridCol w:w="7218"/>
      </w:tblGrid>
      <w:tr w:rsidR="00400B90" w:rsidRPr="00BE7837" w14:paraId="2F9AB8A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9D009C2"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D1311B3"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354231D"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DAB849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80B449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20:45</w:t>
            </w:r>
            <w:r w:rsidRPr="00BE7837">
              <w:rPr>
                <w:rFonts w:asciiTheme="minorHAnsi" w:hAnsiTheme="minorHAnsi"/>
                <w:sz w:val="24"/>
                <w:szCs w:val="24"/>
              </w:rPr>
              <w:t>h</w:t>
            </w:r>
            <w:r>
              <w:rPr>
                <w:rFonts w:asciiTheme="minorHAnsi" w:hAnsiTheme="minorHAnsi"/>
                <w:sz w:val="24"/>
                <w:szCs w:val="24"/>
              </w:rPr>
              <w:t xml:space="preserve"> às 20:55h</w:t>
            </w:r>
          </w:p>
        </w:tc>
      </w:tr>
      <w:tr w:rsidR="00400B90" w:rsidRPr="00BE7837" w14:paraId="3E6441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DD3CE79"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1A4E7FA"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61C6362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731C9F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3C1E6D0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7649DDB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ACBA175"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0FDAF3D"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5F3897A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91F532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Laboratório</w:t>
            </w:r>
          </w:p>
        </w:tc>
      </w:tr>
    </w:tbl>
    <w:p w14:paraId="75123176" w14:textId="77777777" w:rsidR="00400B90" w:rsidRDefault="00400B90" w:rsidP="00FB5F7E">
      <w:pPr>
        <w:ind w:left="0"/>
        <w:rPr>
          <w:b/>
          <w:color w:val="000000" w:themeColor="text1"/>
          <w:sz w:val="26"/>
          <w:szCs w:val="26"/>
        </w:rPr>
      </w:pPr>
    </w:p>
    <w:p w14:paraId="6FEE0A9B"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63C2F7DE" w14:textId="1DB86599" w:rsidR="00A01A58" w:rsidRPr="00A01A58" w:rsidRDefault="00335153" w:rsidP="00BB1891">
      <w:pPr>
        <w:ind w:left="720"/>
        <w:jc w:val="both"/>
        <w:rPr>
          <w:b/>
          <w:color w:val="000000" w:themeColor="text1"/>
          <w:sz w:val="26"/>
          <w:szCs w:val="26"/>
        </w:rPr>
      </w:pPr>
      <w:r>
        <w:rPr>
          <w:color w:val="000000" w:themeColor="text1"/>
        </w:rPr>
        <w:t>Analisar amostras e f</w:t>
      </w:r>
      <w:r w:rsidR="00A01A58" w:rsidRPr="00A01A58">
        <w:rPr>
          <w:color w:val="000000" w:themeColor="text1"/>
        </w:rPr>
        <w:t xml:space="preserve">azemos um espermograma. </w:t>
      </w:r>
      <w:r w:rsidR="00A01A58">
        <w:rPr>
          <w:color w:val="000000" w:themeColor="text1"/>
        </w:rPr>
        <w:t>Re</w:t>
      </w:r>
      <w:r>
        <w:rPr>
          <w:color w:val="000000" w:themeColor="text1"/>
        </w:rPr>
        <w:t xml:space="preserve">latório com um </w:t>
      </w:r>
      <w:r w:rsidR="00A01A58" w:rsidRPr="00A01A58">
        <w:rPr>
          <w:color w:val="000000" w:themeColor="text1"/>
        </w:rPr>
        <w:t xml:space="preserve">conjunto de parâmetros e depois </w:t>
      </w:r>
      <w:r>
        <w:rPr>
          <w:color w:val="000000" w:themeColor="text1"/>
        </w:rPr>
        <w:t>dar</w:t>
      </w:r>
      <w:r w:rsidR="00A01A58" w:rsidRPr="00A01A58">
        <w:rPr>
          <w:color w:val="000000" w:themeColor="text1"/>
        </w:rPr>
        <w:t xml:space="preserve"> indicação</w:t>
      </w:r>
      <w:r w:rsidR="00A01A58">
        <w:rPr>
          <w:color w:val="000000" w:themeColor="text1"/>
        </w:rPr>
        <w:t>. A á</w:t>
      </w:r>
      <w:r w:rsidR="00A01A58" w:rsidRPr="00A01A58">
        <w:rPr>
          <w:color w:val="000000" w:themeColor="text1"/>
        </w:rPr>
        <w:t>rea medica se pode continuar ou não</w:t>
      </w:r>
      <w:r w:rsidR="00A01A58">
        <w:rPr>
          <w:color w:val="000000" w:themeColor="text1"/>
        </w:rPr>
        <w:t>. M</w:t>
      </w:r>
      <w:r w:rsidR="00A01A58" w:rsidRPr="00A01A58">
        <w:rPr>
          <w:color w:val="000000" w:themeColor="text1"/>
        </w:rPr>
        <w:t xml:space="preserve">ais tarde, </w:t>
      </w:r>
      <w:r w:rsidR="00A01A58">
        <w:rPr>
          <w:color w:val="000000" w:themeColor="text1"/>
        </w:rPr>
        <w:t>quando</w:t>
      </w:r>
      <w:r w:rsidR="00A01A58" w:rsidRPr="00A01A58">
        <w:rPr>
          <w:color w:val="000000" w:themeColor="text1"/>
        </w:rPr>
        <w:t xml:space="preserve"> o d</w:t>
      </w:r>
      <w:r w:rsidR="00A01A58">
        <w:rPr>
          <w:color w:val="000000" w:themeColor="text1"/>
        </w:rPr>
        <w:t>ador for efetivo, as amostras sã</w:t>
      </w:r>
      <w:r w:rsidR="00A01A58" w:rsidRPr="00A01A58">
        <w:rPr>
          <w:color w:val="000000" w:themeColor="text1"/>
        </w:rPr>
        <w:t>o preservadas ate serem usada</w:t>
      </w:r>
      <w:r w:rsidR="00A01A58">
        <w:rPr>
          <w:color w:val="000000" w:themeColor="text1"/>
        </w:rPr>
        <w:t xml:space="preserve">s. </w:t>
      </w:r>
    </w:p>
    <w:p w14:paraId="4F71D0AA" w14:textId="6B5BDD81" w:rsidR="00A01A58" w:rsidRPr="00A01A58" w:rsidRDefault="00A01A58" w:rsidP="00BB1891">
      <w:pPr>
        <w:ind w:left="0" w:firstLine="720"/>
        <w:jc w:val="both"/>
        <w:rPr>
          <w:color w:val="000000" w:themeColor="text1"/>
        </w:rPr>
      </w:pPr>
      <w:r>
        <w:rPr>
          <w:color w:val="000000" w:themeColor="text1"/>
        </w:rPr>
        <w:t>D</w:t>
      </w:r>
      <w:r w:rsidRPr="00A01A58">
        <w:rPr>
          <w:color w:val="000000" w:themeColor="text1"/>
        </w:rPr>
        <w:t>ifíc</w:t>
      </w:r>
      <w:r>
        <w:rPr>
          <w:color w:val="000000" w:themeColor="text1"/>
        </w:rPr>
        <w:t>il</w:t>
      </w:r>
      <w:r w:rsidRPr="00A01A58">
        <w:rPr>
          <w:color w:val="000000" w:themeColor="text1"/>
        </w:rPr>
        <w:t xml:space="preserve"> gestão de preservações.</w:t>
      </w:r>
      <w:r>
        <w:rPr>
          <w:color w:val="000000" w:themeColor="text1"/>
        </w:rPr>
        <w:t xml:space="preserve"> Precisa de </w:t>
      </w:r>
      <w:r w:rsidRPr="00A01A58">
        <w:rPr>
          <w:color w:val="000000" w:themeColor="text1"/>
        </w:rPr>
        <w:t>ajuda para localizar as amostras.</w:t>
      </w:r>
    </w:p>
    <w:p w14:paraId="0E70D32B" w14:textId="3C958350" w:rsidR="00A01A58" w:rsidRDefault="00A01A58" w:rsidP="00BB1891">
      <w:pPr>
        <w:ind w:left="720"/>
        <w:jc w:val="both"/>
        <w:rPr>
          <w:color w:val="000000" w:themeColor="text1"/>
        </w:rPr>
      </w:pPr>
      <w:r>
        <w:rPr>
          <w:color w:val="000000" w:themeColor="text1"/>
        </w:rPr>
        <w:t>S</w:t>
      </w:r>
      <w:r w:rsidRPr="00A01A58">
        <w:rPr>
          <w:color w:val="000000" w:themeColor="text1"/>
        </w:rPr>
        <w:t xml:space="preserve">istema deve </w:t>
      </w:r>
      <w:r>
        <w:rPr>
          <w:color w:val="000000" w:themeColor="text1"/>
        </w:rPr>
        <w:t xml:space="preserve">dizer o que o diretor de laboratório tem de fazer. Fazer </w:t>
      </w:r>
      <w:r w:rsidRPr="00A01A58">
        <w:rPr>
          <w:color w:val="000000" w:themeColor="text1"/>
        </w:rPr>
        <w:t>um e</w:t>
      </w:r>
      <w:r>
        <w:rPr>
          <w:color w:val="000000" w:themeColor="text1"/>
        </w:rPr>
        <w:t>spermograma para a amostra e</w:t>
      </w:r>
      <w:r w:rsidRPr="00A01A58">
        <w:rPr>
          <w:color w:val="000000" w:themeColor="text1"/>
        </w:rPr>
        <w:t xml:space="preserve"> validar </w:t>
      </w:r>
      <w:r>
        <w:rPr>
          <w:color w:val="000000" w:themeColor="text1"/>
        </w:rPr>
        <w:t>a mesma.</w:t>
      </w:r>
    </w:p>
    <w:p w14:paraId="1D640001" w14:textId="77777777" w:rsidR="00A01A58" w:rsidRPr="00400B90" w:rsidRDefault="00A01A58" w:rsidP="00A01A58">
      <w:pPr>
        <w:ind w:left="0"/>
        <w:jc w:val="both"/>
        <w:rPr>
          <w:b/>
          <w:color w:val="000000" w:themeColor="text1"/>
          <w:sz w:val="26"/>
          <w:szCs w:val="26"/>
        </w:rPr>
      </w:pPr>
    </w:p>
    <w:p w14:paraId="2752FEA6"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Questões</w:t>
      </w:r>
    </w:p>
    <w:p w14:paraId="76EE3174" w14:textId="77777777" w:rsidR="00FB5F7E" w:rsidRPr="00FB5F7E" w:rsidRDefault="00FB5F7E" w:rsidP="00FB5F7E">
      <w:pPr>
        <w:pStyle w:val="PargrafodaLista"/>
        <w:numPr>
          <w:ilvl w:val="0"/>
          <w:numId w:val="36"/>
        </w:numPr>
        <w:rPr>
          <w:color w:val="000000" w:themeColor="text1"/>
        </w:rPr>
      </w:pPr>
      <w:r w:rsidRPr="00FB5F7E">
        <w:rPr>
          <w:color w:val="000000" w:themeColor="text1"/>
        </w:rPr>
        <w:t>P: Que custos materiais existem no processo laboratorial?</w:t>
      </w:r>
    </w:p>
    <w:p w14:paraId="40EF9F94" w14:textId="794B7977" w:rsidR="00FB5F7E" w:rsidRDefault="00FB5F7E" w:rsidP="000F40BE">
      <w:pPr>
        <w:pStyle w:val="PargrafodaLista"/>
        <w:numPr>
          <w:ilvl w:val="0"/>
          <w:numId w:val="36"/>
        </w:numPr>
        <w:rPr>
          <w:color w:val="000000" w:themeColor="text1"/>
        </w:rPr>
      </w:pPr>
      <w:r>
        <w:rPr>
          <w:color w:val="000000" w:themeColor="text1"/>
        </w:rPr>
        <w:t>R: P</w:t>
      </w:r>
      <w:r w:rsidRPr="00FB5F7E">
        <w:rPr>
          <w:color w:val="000000" w:themeColor="text1"/>
        </w:rPr>
        <w:t>edir relatório</w:t>
      </w:r>
    </w:p>
    <w:p w14:paraId="5F7FB7D9" w14:textId="77777777" w:rsidR="000F40BE" w:rsidRPr="000F40BE" w:rsidRDefault="000F40BE" w:rsidP="000F40BE">
      <w:pPr>
        <w:pStyle w:val="PargrafodaLista"/>
        <w:ind w:left="1008"/>
        <w:rPr>
          <w:color w:val="000000" w:themeColor="text1"/>
        </w:rPr>
      </w:pPr>
    </w:p>
    <w:p w14:paraId="43C9D206" w14:textId="779BF117" w:rsidR="00FB5F7E" w:rsidRPr="00FB5F7E" w:rsidRDefault="00FB5F7E" w:rsidP="00FB5F7E">
      <w:pPr>
        <w:pStyle w:val="PargrafodaLista"/>
        <w:numPr>
          <w:ilvl w:val="0"/>
          <w:numId w:val="36"/>
        </w:numPr>
        <w:rPr>
          <w:color w:val="000000" w:themeColor="text1"/>
        </w:rPr>
      </w:pPr>
      <w:r w:rsidRPr="00FB5F7E">
        <w:rPr>
          <w:color w:val="000000" w:themeColor="text1"/>
        </w:rPr>
        <w:t>P: Por quantos perfis é composta a equipa de laboratório?</w:t>
      </w:r>
    </w:p>
    <w:p w14:paraId="308B012E" w14:textId="77E5EAF6" w:rsidR="00FB5F7E" w:rsidRDefault="00FB5F7E" w:rsidP="00FB5F7E">
      <w:pPr>
        <w:pStyle w:val="PargrafodaLista"/>
        <w:numPr>
          <w:ilvl w:val="0"/>
          <w:numId w:val="36"/>
        </w:numPr>
        <w:rPr>
          <w:color w:val="000000" w:themeColor="text1"/>
        </w:rPr>
      </w:pPr>
      <w:r>
        <w:rPr>
          <w:color w:val="000000" w:themeColor="text1"/>
        </w:rPr>
        <w:t>R: 2</w:t>
      </w:r>
      <w:r w:rsidRPr="00FB5F7E">
        <w:rPr>
          <w:color w:val="000000" w:themeColor="text1"/>
        </w:rPr>
        <w:t xml:space="preserve"> diretor</w:t>
      </w:r>
      <w:r>
        <w:rPr>
          <w:color w:val="000000" w:themeColor="text1"/>
        </w:rPr>
        <w:t>es</w:t>
      </w:r>
      <w:r w:rsidRPr="00FB5F7E">
        <w:rPr>
          <w:color w:val="000000" w:themeColor="text1"/>
        </w:rPr>
        <w:t xml:space="preserve"> e embriologistas</w:t>
      </w:r>
    </w:p>
    <w:p w14:paraId="1A027F8F" w14:textId="77777777" w:rsidR="00FB5F7E" w:rsidRPr="00FB5F7E" w:rsidRDefault="00FB5F7E" w:rsidP="00FB5F7E">
      <w:pPr>
        <w:pStyle w:val="PargrafodaLista"/>
        <w:numPr>
          <w:ilvl w:val="0"/>
          <w:numId w:val="36"/>
        </w:numPr>
        <w:rPr>
          <w:color w:val="000000" w:themeColor="text1"/>
        </w:rPr>
      </w:pPr>
    </w:p>
    <w:p w14:paraId="57AB4CB3" w14:textId="440CBFF9" w:rsidR="00FB5F7E" w:rsidRPr="00FB5F7E" w:rsidRDefault="00FB5F7E" w:rsidP="00FB5F7E">
      <w:pPr>
        <w:pStyle w:val="PargrafodaLista"/>
        <w:numPr>
          <w:ilvl w:val="0"/>
          <w:numId w:val="36"/>
        </w:numPr>
        <w:rPr>
          <w:color w:val="000000" w:themeColor="text1"/>
        </w:rPr>
      </w:pPr>
      <w:r w:rsidRPr="00FB5F7E">
        <w:rPr>
          <w:color w:val="000000" w:themeColor="text1"/>
        </w:rPr>
        <w:t>P: Que funções/processo é executado por cada perfil?</w:t>
      </w:r>
    </w:p>
    <w:p w14:paraId="28C66387" w14:textId="30B0F5BB" w:rsidR="00FB5F7E" w:rsidRPr="00FB5F7E" w:rsidRDefault="00FB5F7E" w:rsidP="00FB5F7E">
      <w:pPr>
        <w:pStyle w:val="PargrafodaLista"/>
        <w:numPr>
          <w:ilvl w:val="0"/>
          <w:numId w:val="36"/>
        </w:numPr>
        <w:rPr>
          <w:b/>
          <w:color w:val="000000" w:themeColor="text1"/>
          <w:sz w:val="26"/>
          <w:szCs w:val="26"/>
        </w:rPr>
      </w:pPr>
      <w:r w:rsidRPr="00FB5F7E">
        <w:rPr>
          <w:color w:val="000000" w:themeColor="text1"/>
        </w:rPr>
        <w:t>R: pode fazer um espermograma, mas só</w:t>
      </w:r>
      <w:r>
        <w:rPr>
          <w:color w:val="000000" w:themeColor="text1"/>
        </w:rPr>
        <w:t xml:space="preserve"> o diretor </w:t>
      </w:r>
      <w:r w:rsidRPr="00FB5F7E">
        <w:rPr>
          <w:color w:val="000000" w:themeColor="text1"/>
        </w:rPr>
        <w:t>valida</w:t>
      </w:r>
    </w:p>
    <w:p w14:paraId="4F098BFE" w14:textId="77777777" w:rsidR="00400B90" w:rsidRPr="00750054" w:rsidRDefault="00400B90" w:rsidP="00400B90">
      <w:pPr>
        <w:rPr>
          <w:b/>
          <w:color w:val="000000" w:themeColor="text1"/>
          <w:sz w:val="26"/>
          <w:szCs w:val="26"/>
        </w:rPr>
      </w:pPr>
    </w:p>
    <w:p w14:paraId="43CDF041" w14:textId="77777777" w:rsidR="00FB5F7E" w:rsidRPr="00750054" w:rsidRDefault="00FB5F7E" w:rsidP="00385D9E">
      <w:pPr>
        <w:outlineLvl w:val="0"/>
        <w:rPr>
          <w:color w:val="000000" w:themeColor="text1"/>
        </w:rPr>
      </w:pPr>
      <w:r w:rsidRPr="00750054">
        <w:rPr>
          <w:color w:val="000000" w:themeColor="text1"/>
        </w:rPr>
        <w:t>Questionário Google Forms</w:t>
      </w:r>
    </w:p>
    <w:p w14:paraId="66C97CF1" w14:textId="77777777" w:rsidR="00FB5F7E" w:rsidRPr="00750054" w:rsidRDefault="00FB5F7E" w:rsidP="00FB5F7E">
      <w:pPr>
        <w:pStyle w:val="PargrafodaLista"/>
        <w:numPr>
          <w:ilvl w:val="0"/>
          <w:numId w:val="37"/>
        </w:numPr>
        <w:rPr>
          <w:color w:val="000000" w:themeColor="text1"/>
        </w:rPr>
      </w:pPr>
      <w:r w:rsidRPr="00750054">
        <w:rPr>
          <w:color w:val="000000" w:themeColor="text1"/>
        </w:rPr>
        <w:t>https://goo.gl/forms/J9sQq7ZAlSuvDji62</w:t>
      </w:r>
    </w:p>
    <w:p w14:paraId="0ECBEF01" w14:textId="77777777" w:rsidR="00400B90" w:rsidRDefault="00400B90" w:rsidP="000F40BE">
      <w:pPr>
        <w:ind w:left="0"/>
        <w:rPr>
          <w:b/>
          <w:color w:val="000000" w:themeColor="text1"/>
          <w:sz w:val="26"/>
          <w:szCs w:val="26"/>
        </w:rPr>
      </w:pPr>
    </w:p>
    <w:p w14:paraId="41BCF625" w14:textId="77777777" w:rsidR="000F40BE" w:rsidRDefault="000F40BE" w:rsidP="000F40BE">
      <w:pPr>
        <w:ind w:left="0"/>
        <w:rPr>
          <w:b/>
          <w:color w:val="000000" w:themeColor="text1"/>
          <w:sz w:val="26"/>
          <w:szCs w:val="26"/>
        </w:rPr>
      </w:pPr>
    </w:p>
    <w:p w14:paraId="53A76D90" w14:textId="68878F02" w:rsidR="003F302C" w:rsidRPr="003F302C" w:rsidRDefault="003F302C" w:rsidP="00385D9E">
      <w:pPr>
        <w:outlineLvl w:val="0"/>
        <w:rPr>
          <w:color w:val="000000" w:themeColor="text1"/>
          <w:sz w:val="40"/>
          <w:szCs w:val="40"/>
        </w:rPr>
      </w:pPr>
      <w:r>
        <w:rPr>
          <w:color w:val="000000" w:themeColor="text1"/>
          <w:sz w:val="40"/>
          <w:szCs w:val="40"/>
        </w:rPr>
        <w:lastRenderedPageBreak/>
        <w:t>Reunião nº4</w:t>
      </w:r>
    </w:p>
    <w:p w14:paraId="3D729875"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4642DFE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485D273"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2CE77366"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49500A1B"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E957911"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7523F3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20:55</w:t>
            </w:r>
            <w:r w:rsidRPr="00BE7837">
              <w:rPr>
                <w:rFonts w:asciiTheme="minorHAnsi" w:hAnsiTheme="minorHAnsi"/>
                <w:sz w:val="24"/>
                <w:szCs w:val="24"/>
              </w:rPr>
              <w:t>h</w:t>
            </w:r>
            <w:r>
              <w:rPr>
                <w:rFonts w:asciiTheme="minorHAnsi" w:hAnsiTheme="minorHAnsi"/>
                <w:sz w:val="24"/>
                <w:szCs w:val="24"/>
              </w:rPr>
              <w:t xml:space="preserve"> às 21:05h</w:t>
            </w:r>
          </w:p>
        </w:tc>
      </w:tr>
      <w:tr w:rsidR="00400B90" w:rsidRPr="00BE7837" w14:paraId="74971B10"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1EA0819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E97E775"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22E4C55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3F6316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6D2B26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0C13262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55AAC4F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353E13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13F3195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020518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Enfermeiro Chefe</w:t>
            </w:r>
          </w:p>
        </w:tc>
      </w:tr>
    </w:tbl>
    <w:p w14:paraId="2B3189E6" w14:textId="77777777" w:rsidR="00400B90" w:rsidRDefault="00400B90" w:rsidP="000F40BE">
      <w:pPr>
        <w:ind w:left="0"/>
        <w:rPr>
          <w:b/>
          <w:color w:val="000000" w:themeColor="text1"/>
          <w:sz w:val="26"/>
          <w:szCs w:val="26"/>
        </w:rPr>
      </w:pPr>
    </w:p>
    <w:p w14:paraId="1A19CDAE"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6E542734" w14:textId="590352EC" w:rsidR="004F6E81" w:rsidRPr="00426F30" w:rsidRDefault="004F6E81" w:rsidP="004F6E81">
      <w:pPr>
        <w:ind w:left="720"/>
        <w:jc w:val="both"/>
        <w:rPr>
          <w:color w:val="000000" w:themeColor="text1"/>
        </w:rPr>
      </w:pPr>
      <w:r w:rsidRPr="00426F30">
        <w:rPr>
          <w:color w:val="000000" w:themeColor="text1"/>
        </w:rPr>
        <w:t>Registo inicial/valido dados do dador (nome, morada) quando o dador vem ao centro. Apenas pessoas autorizadas podem ver estes dados (enfermeira chefe e diretora do banco - medico)</w:t>
      </w:r>
    </w:p>
    <w:p w14:paraId="2D70F8CB" w14:textId="59E99811" w:rsidR="004F6E81" w:rsidRPr="00426F30" w:rsidRDefault="004F6E81" w:rsidP="004F6E81">
      <w:pPr>
        <w:ind w:left="720"/>
        <w:jc w:val="both"/>
        <w:rPr>
          <w:color w:val="000000" w:themeColor="text1"/>
        </w:rPr>
      </w:pPr>
      <w:r w:rsidRPr="00426F30">
        <w:rPr>
          <w:color w:val="000000" w:themeColor="text1"/>
        </w:rPr>
        <w:t>Registo amostras no sistema para colocar numa etiqueta e enviar para o laboratório.</w:t>
      </w:r>
    </w:p>
    <w:p w14:paraId="7F0741A6" w14:textId="6C89D2C9" w:rsidR="004F6E81" w:rsidRPr="00426F30" w:rsidRDefault="004F6E81" w:rsidP="004F6E81">
      <w:pPr>
        <w:ind w:left="720"/>
        <w:jc w:val="both"/>
        <w:rPr>
          <w:color w:val="000000" w:themeColor="text1"/>
        </w:rPr>
      </w:pPr>
      <w:r w:rsidRPr="00426F30">
        <w:rPr>
          <w:color w:val="000000" w:themeColor="text1"/>
        </w:rPr>
        <w:t xml:space="preserve">Ver o estado de todos os processos de doação. Controlar pedidos externos, fazendo a </w:t>
      </w:r>
      <w:r w:rsidR="00A21149" w:rsidRPr="00426F30">
        <w:rPr>
          <w:color w:val="000000" w:themeColor="text1"/>
        </w:rPr>
        <w:t>seleção,</w:t>
      </w:r>
      <w:r w:rsidRPr="00426F30">
        <w:rPr>
          <w:color w:val="000000" w:themeColor="text1"/>
        </w:rPr>
        <w:t xml:space="preserve"> mas a diretora é que faz a validação final.</w:t>
      </w:r>
    </w:p>
    <w:p w14:paraId="186911FA" w14:textId="40AC6B4D" w:rsidR="00400B90" w:rsidRPr="00426F30" w:rsidRDefault="0081100A" w:rsidP="00FB4D5A">
      <w:pPr>
        <w:ind w:left="720"/>
        <w:jc w:val="both"/>
        <w:rPr>
          <w:color w:val="000000" w:themeColor="text1"/>
        </w:rPr>
      </w:pPr>
      <w:r w:rsidRPr="00426F30">
        <w:rPr>
          <w:color w:val="000000" w:themeColor="text1"/>
        </w:rPr>
        <w:t>Existe um conjunto de</w:t>
      </w:r>
      <w:r w:rsidR="004F6E81" w:rsidRPr="00426F30">
        <w:rPr>
          <w:color w:val="000000" w:themeColor="text1"/>
        </w:rPr>
        <w:t xml:space="preserve"> regras para match entre pedidos e amostras preservadas. </w:t>
      </w:r>
      <w:r w:rsidRPr="00426F30">
        <w:rPr>
          <w:color w:val="000000" w:themeColor="text1"/>
        </w:rPr>
        <w:t>Mais aproximado</w:t>
      </w:r>
      <w:r w:rsidR="004F6E81" w:rsidRPr="00426F30">
        <w:rPr>
          <w:color w:val="000000" w:themeColor="text1"/>
        </w:rPr>
        <w:t xml:space="preserve"> d</w:t>
      </w:r>
      <w:r w:rsidRPr="00426F30">
        <w:rPr>
          <w:color w:val="000000" w:themeColor="text1"/>
        </w:rPr>
        <w:t>o homem do casal. Algumas caraterísticas</w:t>
      </w:r>
      <w:r w:rsidR="004F6E81" w:rsidRPr="00426F30">
        <w:rPr>
          <w:color w:val="000000" w:themeColor="text1"/>
        </w:rPr>
        <w:t xml:space="preserve"> de </w:t>
      </w:r>
      <w:r w:rsidRPr="00426F30">
        <w:rPr>
          <w:color w:val="000000" w:themeColor="text1"/>
        </w:rPr>
        <w:t>exclusão</w:t>
      </w:r>
      <w:r w:rsidR="004F6E81" w:rsidRPr="00426F30">
        <w:rPr>
          <w:color w:val="000000" w:themeColor="text1"/>
        </w:rPr>
        <w:t xml:space="preserve"> (casal com olhos azuis, dador </w:t>
      </w:r>
      <w:r w:rsidRPr="00426F30">
        <w:rPr>
          <w:color w:val="000000" w:themeColor="text1"/>
        </w:rPr>
        <w:t>também</w:t>
      </w:r>
      <w:r w:rsidR="004F6E81" w:rsidRPr="00426F30">
        <w:rPr>
          <w:color w:val="000000" w:themeColor="text1"/>
        </w:rPr>
        <w:t xml:space="preserve"> tem de ter, sangues </w:t>
      </w:r>
      <w:r w:rsidRPr="00426F30">
        <w:rPr>
          <w:color w:val="000000" w:themeColor="text1"/>
        </w:rPr>
        <w:t>compatíveis.</w:t>
      </w:r>
    </w:p>
    <w:p w14:paraId="43546BF7" w14:textId="77777777" w:rsidR="00400B90" w:rsidRDefault="00400B90" w:rsidP="00DD70FE">
      <w:pPr>
        <w:ind w:left="0"/>
        <w:rPr>
          <w:b/>
          <w:color w:val="000000" w:themeColor="text1"/>
          <w:sz w:val="26"/>
          <w:szCs w:val="26"/>
        </w:rPr>
      </w:pPr>
    </w:p>
    <w:p w14:paraId="48FE8731" w14:textId="77777777" w:rsidR="00DD70FE" w:rsidRDefault="00DD70FE" w:rsidP="00DD70FE">
      <w:pPr>
        <w:ind w:left="0"/>
        <w:rPr>
          <w:b/>
          <w:color w:val="000000" w:themeColor="text1"/>
          <w:sz w:val="26"/>
          <w:szCs w:val="26"/>
        </w:rPr>
      </w:pPr>
    </w:p>
    <w:p w14:paraId="33861EBD" w14:textId="5DD9A16C" w:rsidR="003F302C" w:rsidRPr="003F302C" w:rsidRDefault="003F302C" w:rsidP="00385D9E">
      <w:pPr>
        <w:outlineLvl w:val="0"/>
        <w:rPr>
          <w:color w:val="000000" w:themeColor="text1"/>
          <w:sz w:val="40"/>
          <w:szCs w:val="40"/>
        </w:rPr>
      </w:pPr>
      <w:r>
        <w:rPr>
          <w:color w:val="000000" w:themeColor="text1"/>
          <w:sz w:val="40"/>
          <w:szCs w:val="40"/>
        </w:rPr>
        <w:t>Reunião nº5</w:t>
      </w:r>
    </w:p>
    <w:p w14:paraId="22F94AC1"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360EACF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F30846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63545A07"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742ED4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C0F35B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E8C4BC1"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19:10</w:t>
            </w:r>
            <w:r w:rsidRPr="00BE7837">
              <w:rPr>
                <w:rFonts w:asciiTheme="minorHAnsi" w:hAnsiTheme="minorHAnsi"/>
                <w:sz w:val="24"/>
                <w:szCs w:val="24"/>
              </w:rPr>
              <w:t>h</w:t>
            </w:r>
            <w:r>
              <w:rPr>
                <w:rFonts w:asciiTheme="minorHAnsi" w:hAnsiTheme="minorHAnsi"/>
                <w:sz w:val="24"/>
                <w:szCs w:val="24"/>
              </w:rPr>
              <w:t xml:space="preserve"> às 19:30h</w:t>
            </w:r>
          </w:p>
        </w:tc>
      </w:tr>
      <w:tr w:rsidR="00400B90" w:rsidRPr="00BE7837" w14:paraId="4943F44B"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D957F2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B3CDF00"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2</w:t>
            </w:r>
          </w:p>
        </w:tc>
      </w:tr>
      <w:tr w:rsidR="00400B90" w:rsidRPr="00BE7837" w14:paraId="5D62065C"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EFFAD4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lastRenderedPageBreak/>
              <w:t>Presentes</w:t>
            </w:r>
          </w:p>
        </w:tc>
        <w:tc>
          <w:tcPr>
            <w:tcW w:w="7218" w:type="dxa"/>
            <w:vAlign w:val="center"/>
          </w:tcPr>
          <w:p w14:paraId="41A82476"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6A8B934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79D6DB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D8719C4"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2F4399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6E5210F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Geral</w:t>
            </w:r>
          </w:p>
        </w:tc>
      </w:tr>
    </w:tbl>
    <w:p w14:paraId="50B58808" w14:textId="77777777" w:rsidR="00400B90" w:rsidRDefault="00400B90" w:rsidP="00400B90">
      <w:pPr>
        <w:ind w:left="0"/>
        <w:rPr>
          <w:color w:val="000000" w:themeColor="text1"/>
          <w:sz w:val="40"/>
          <w:szCs w:val="40"/>
        </w:rPr>
      </w:pPr>
    </w:p>
    <w:p w14:paraId="4FCE0B44" w14:textId="0628D1E1" w:rsidR="00FB4D5A" w:rsidRPr="00750054" w:rsidRDefault="00FB4D5A" w:rsidP="00385D9E">
      <w:pPr>
        <w:outlineLvl w:val="0"/>
        <w:rPr>
          <w:b/>
          <w:color w:val="000000" w:themeColor="text1"/>
          <w:sz w:val="26"/>
          <w:szCs w:val="26"/>
        </w:rPr>
      </w:pPr>
      <w:r w:rsidRPr="00750054">
        <w:rPr>
          <w:b/>
          <w:color w:val="000000" w:themeColor="text1"/>
          <w:sz w:val="26"/>
          <w:szCs w:val="26"/>
        </w:rPr>
        <w:t>Questões</w:t>
      </w:r>
    </w:p>
    <w:p w14:paraId="408F33AE" w14:textId="0BC2A08C"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 algum departamento de IT/</w:t>
      </w:r>
      <w:r w:rsidR="00E243F9" w:rsidRPr="00FB4D5A">
        <w:rPr>
          <w:color w:val="000000" w:themeColor="text1"/>
        </w:rPr>
        <w:t>informática</w:t>
      </w:r>
      <w:r w:rsidRPr="00FB4D5A">
        <w:rPr>
          <w:color w:val="000000" w:themeColor="text1"/>
        </w:rPr>
        <w:t xml:space="preserve"> no banco</w:t>
      </w:r>
      <w:r>
        <w:rPr>
          <w:color w:val="000000" w:themeColor="text1"/>
        </w:rPr>
        <w:t xml:space="preserve">? </w:t>
      </w:r>
      <w:r w:rsidRPr="00FB4D5A">
        <w:rPr>
          <w:color w:val="000000" w:themeColor="text1"/>
        </w:rPr>
        <w:t>Se sim, que funções desempenham?</w:t>
      </w:r>
    </w:p>
    <w:p w14:paraId="3A232544" w14:textId="1DD28A5D" w:rsidR="00400B90" w:rsidRDefault="00FB4D5A" w:rsidP="00FB4D5A">
      <w:pPr>
        <w:pStyle w:val="PargrafodaLista"/>
        <w:numPr>
          <w:ilvl w:val="0"/>
          <w:numId w:val="37"/>
        </w:numPr>
        <w:jc w:val="both"/>
        <w:rPr>
          <w:color w:val="000000" w:themeColor="text1"/>
        </w:rPr>
      </w:pPr>
      <w:r w:rsidRPr="00FB4D5A">
        <w:rPr>
          <w:color w:val="000000" w:themeColor="text1"/>
        </w:rPr>
        <w:t xml:space="preserve">R: Criação de utilizadores e </w:t>
      </w:r>
      <w:r w:rsidR="00DA25C4" w:rsidRPr="00FB4D5A">
        <w:rPr>
          <w:color w:val="000000" w:themeColor="text1"/>
        </w:rPr>
        <w:t>gestão</w:t>
      </w:r>
      <w:r w:rsidRPr="00FB4D5A">
        <w:rPr>
          <w:color w:val="000000" w:themeColor="text1"/>
        </w:rPr>
        <w:t xml:space="preserve"> do sistema.</w:t>
      </w:r>
    </w:p>
    <w:p w14:paraId="750B6421" w14:textId="77777777" w:rsidR="00FB4D5A" w:rsidRPr="00FB4D5A" w:rsidRDefault="00FB4D5A" w:rsidP="00FB4D5A">
      <w:pPr>
        <w:pStyle w:val="PargrafodaLista"/>
        <w:ind w:left="1008"/>
        <w:jc w:val="both"/>
        <w:rPr>
          <w:color w:val="000000" w:themeColor="text1"/>
        </w:rPr>
      </w:pPr>
    </w:p>
    <w:p w14:paraId="79D9ACF9" w14:textId="77777777" w:rsidR="00FB4D5A" w:rsidRDefault="00FB4D5A" w:rsidP="00FB4D5A">
      <w:pPr>
        <w:pStyle w:val="PargrafodaLista"/>
        <w:numPr>
          <w:ilvl w:val="0"/>
          <w:numId w:val="37"/>
        </w:numPr>
        <w:jc w:val="both"/>
        <w:rPr>
          <w:color w:val="000000" w:themeColor="text1"/>
        </w:rPr>
      </w:pPr>
      <w:r w:rsidRPr="00FB4D5A">
        <w:rPr>
          <w:color w:val="000000" w:themeColor="text1"/>
        </w:rPr>
        <w:t>P: No seu entender, quem deve ter permissões para adicionar novos utilizadores ao sistema?</w:t>
      </w:r>
    </w:p>
    <w:p w14:paraId="6639B76B" w14:textId="77777777" w:rsidR="00FB4D5A" w:rsidRDefault="00FB4D5A" w:rsidP="00FB4D5A">
      <w:pPr>
        <w:pStyle w:val="PargrafodaLista"/>
        <w:numPr>
          <w:ilvl w:val="0"/>
          <w:numId w:val="37"/>
        </w:numPr>
        <w:jc w:val="both"/>
        <w:rPr>
          <w:color w:val="000000" w:themeColor="text1"/>
        </w:rPr>
      </w:pPr>
      <w:r w:rsidRPr="00FB4D5A">
        <w:rPr>
          <w:color w:val="000000" w:themeColor="text1"/>
        </w:rPr>
        <w:t>R: IT</w:t>
      </w:r>
    </w:p>
    <w:p w14:paraId="510D48AA" w14:textId="77777777" w:rsidR="00FB4D5A" w:rsidRDefault="00FB4D5A" w:rsidP="00FB4D5A">
      <w:pPr>
        <w:pStyle w:val="PargrafodaLista"/>
        <w:ind w:left="1008"/>
        <w:jc w:val="both"/>
        <w:rPr>
          <w:color w:val="000000" w:themeColor="text1"/>
        </w:rPr>
      </w:pPr>
    </w:p>
    <w:p w14:paraId="2A111DDC" w14:textId="37FE2ED3" w:rsidR="00FB4D5A" w:rsidRDefault="00FB4D5A" w:rsidP="00FB4D5A">
      <w:pPr>
        <w:pStyle w:val="PargrafodaLista"/>
        <w:numPr>
          <w:ilvl w:val="0"/>
          <w:numId w:val="37"/>
        </w:numPr>
        <w:jc w:val="both"/>
        <w:rPr>
          <w:color w:val="000000" w:themeColor="text1"/>
        </w:rPr>
      </w:pPr>
      <w:r w:rsidRPr="00FB4D5A">
        <w:rPr>
          <w:color w:val="000000" w:themeColor="text1"/>
        </w:rPr>
        <w:t>P: O sistema deve contemplar o registo de materiais e o controlo de stoc</w:t>
      </w:r>
      <w:r>
        <w:rPr>
          <w:color w:val="000000" w:themeColor="text1"/>
        </w:rPr>
        <w:t xml:space="preserve">k? </w:t>
      </w:r>
      <w:r w:rsidRPr="00FB4D5A">
        <w:rPr>
          <w:color w:val="000000" w:themeColor="text1"/>
        </w:rPr>
        <w:t xml:space="preserve">Se sim, quem deve ser </w:t>
      </w:r>
      <w:r w:rsidR="00DA25C4" w:rsidRPr="00FB4D5A">
        <w:rPr>
          <w:color w:val="000000" w:themeColor="text1"/>
        </w:rPr>
        <w:t>responsável</w:t>
      </w:r>
      <w:r w:rsidRPr="00FB4D5A">
        <w:rPr>
          <w:color w:val="000000" w:themeColor="text1"/>
        </w:rPr>
        <w:t xml:space="preserve"> por essa tarefa?</w:t>
      </w:r>
    </w:p>
    <w:p w14:paraId="06CB1691" w14:textId="2B7410B2" w:rsidR="00FB4D5A" w:rsidRDefault="00FB4D5A" w:rsidP="00FB4D5A">
      <w:pPr>
        <w:pStyle w:val="PargrafodaLista"/>
        <w:numPr>
          <w:ilvl w:val="0"/>
          <w:numId w:val="37"/>
        </w:numPr>
        <w:jc w:val="both"/>
        <w:rPr>
          <w:color w:val="000000" w:themeColor="text1"/>
        </w:rPr>
      </w:pPr>
      <w:r w:rsidRPr="00FB4D5A">
        <w:rPr>
          <w:color w:val="000000" w:themeColor="text1"/>
        </w:rPr>
        <w:t xml:space="preserve">R: Que </w:t>
      </w:r>
      <w:r w:rsidR="00DA25C4" w:rsidRPr="00FB4D5A">
        <w:rPr>
          <w:color w:val="000000" w:themeColor="text1"/>
        </w:rPr>
        <w:t>área</w:t>
      </w:r>
      <w:r w:rsidRPr="00FB4D5A">
        <w:rPr>
          <w:color w:val="000000" w:themeColor="text1"/>
        </w:rPr>
        <w:t xml:space="preserve"> consumiu e que materiais. </w:t>
      </w:r>
      <w:r w:rsidR="00DA25C4">
        <w:rPr>
          <w:color w:val="000000" w:themeColor="text1"/>
        </w:rPr>
        <w:t>N</w:t>
      </w:r>
      <w:r w:rsidR="00DA25C4" w:rsidRPr="00FB4D5A">
        <w:rPr>
          <w:color w:val="000000" w:themeColor="text1"/>
        </w:rPr>
        <w:t>ão</w:t>
      </w:r>
      <w:r w:rsidRPr="00FB4D5A">
        <w:rPr>
          <w:color w:val="000000" w:themeColor="text1"/>
        </w:rPr>
        <w:t xml:space="preserve"> quero que eles andem a inserir os custos, apenas dizer a </w:t>
      </w:r>
      <w:r w:rsidR="00DA25C4">
        <w:rPr>
          <w:color w:val="000000" w:themeColor="text1"/>
        </w:rPr>
        <w:t>quantidade</w:t>
      </w:r>
      <w:r w:rsidRPr="00FB4D5A">
        <w:rPr>
          <w:color w:val="000000" w:themeColor="text1"/>
        </w:rPr>
        <w:t xml:space="preserve"> de que material</w:t>
      </w:r>
      <w:r w:rsidR="00DA25C4">
        <w:rPr>
          <w:color w:val="000000" w:themeColor="text1"/>
        </w:rPr>
        <w:t>.</w:t>
      </w:r>
    </w:p>
    <w:p w14:paraId="6BA9D0E7" w14:textId="77777777" w:rsidR="00E243F9" w:rsidRDefault="00E243F9" w:rsidP="00E243F9">
      <w:pPr>
        <w:pStyle w:val="PargrafodaLista"/>
        <w:ind w:left="1008"/>
        <w:jc w:val="both"/>
        <w:rPr>
          <w:color w:val="000000" w:themeColor="text1"/>
        </w:rPr>
      </w:pPr>
    </w:p>
    <w:p w14:paraId="2B709C71" w14:textId="13C0AB01" w:rsidR="00FB4D5A" w:rsidRDefault="00FB4D5A" w:rsidP="00FB4D5A">
      <w:pPr>
        <w:pStyle w:val="PargrafodaLista"/>
        <w:numPr>
          <w:ilvl w:val="0"/>
          <w:numId w:val="37"/>
        </w:numPr>
        <w:jc w:val="both"/>
        <w:rPr>
          <w:color w:val="000000" w:themeColor="text1"/>
        </w:rPr>
      </w:pPr>
      <w:r w:rsidRPr="00FB4D5A">
        <w:rPr>
          <w:color w:val="000000" w:themeColor="text1"/>
        </w:rPr>
        <w:t>P: Como é feito o agendamento da primeira consulta?</w:t>
      </w:r>
      <w:r>
        <w:rPr>
          <w:color w:val="000000" w:themeColor="text1"/>
        </w:rPr>
        <w:t xml:space="preserve"> </w:t>
      </w:r>
      <w:r w:rsidRPr="00FB4D5A">
        <w:rPr>
          <w:color w:val="000000" w:themeColor="text1"/>
        </w:rPr>
        <w:t>O utilizador liga para o banco/manda um email/dirige-se ao banco?</w:t>
      </w:r>
      <w:r>
        <w:rPr>
          <w:color w:val="000000" w:themeColor="text1"/>
        </w:rPr>
        <w:t xml:space="preserve"> </w:t>
      </w:r>
      <w:r w:rsidRPr="00FB4D5A">
        <w:rPr>
          <w:color w:val="000000" w:themeColor="text1"/>
        </w:rPr>
        <w:t xml:space="preserve">E este processo de agendamento é feito por quem? Uma </w:t>
      </w:r>
      <w:r w:rsidR="00DA25C4" w:rsidRPr="00FB4D5A">
        <w:rPr>
          <w:color w:val="000000" w:themeColor="text1"/>
        </w:rPr>
        <w:t>rececionista</w:t>
      </w:r>
      <w:r>
        <w:rPr>
          <w:color w:val="000000" w:themeColor="text1"/>
        </w:rPr>
        <w:t xml:space="preserve">? </w:t>
      </w:r>
    </w:p>
    <w:p w14:paraId="7372C813" w14:textId="589E4EE8" w:rsidR="00FB4D5A" w:rsidRDefault="00FB4D5A" w:rsidP="00FB4D5A">
      <w:pPr>
        <w:pStyle w:val="PargrafodaLista"/>
        <w:numPr>
          <w:ilvl w:val="0"/>
          <w:numId w:val="37"/>
        </w:numPr>
        <w:jc w:val="both"/>
        <w:rPr>
          <w:color w:val="000000" w:themeColor="text1"/>
        </w:rPr>
      </w:pPr>
      <w:r w:rsidRPr="00FB4D5A">
        <w:rPr>
          <w:color w:val="000000" w:themeColor="text1"/>
        </w:rPr>
        <w:t>R: Presencialmente/</w:t>
      </w:r>
      <w:r w:rsidR="00DA25C4" w:rsidRPr="00FB4D5A">
        <w:rPr>
          <w:color w:val="000000" w:themeColor="text1"/>
        </w:rPr>
        <w:t>telefónico</w:t>
      </w:r>
      <w:r w:rsidRPr="00FB4D5A">
        <w:rPr>
          <w:color w:val="000000" w:themeColor="text1"/>
        </w:rPr>
        <w:t xml:space="preserve"> - Administrativo envia para a enfermeira validar/</w:t>
      </w:r>
      <w:r w:rsidR="00DA25C4" w:rsidRPr="00FB4D5A">
        <w:rPr>
          <w:color w:val="000000" w:themeColor="text1"/>
        </w:rPr>
        <w:t>Enfermeira</w:t>
      </w:r>
    </w:p>
    <w:p w14:paraId="632C0D6F" w14:textId="77777777" w:rsidR="00FB4D5A" w:rsidRDefault="00FB4D5A" w:rsidP="00FB4D5A">
      <w:pPr>
        <w:pStyle w:val="PargrafodaLista"/>
        <w:ind w:left="1008"/>
        <w:jc w:val="both"/>
        <w:rPr>
          <w:color w:val="000000" w:themeColor="text1"/>
        </w:rPr>
      </w:pPr>
    </w:p>
    <w:p w14:paraId="32E77B00" w14:textId="1111E7AD"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Existem alturas do processo em que os dadores têm de assinar consentimentos. O sistema deve contemplar a anexação desses documentos à ficha do dador? Até que ponto isso é uma prioridade?</w:t>
      </w:r>
    </w:p>
    <w:p w14:paraId="4F0A741D" w14:textId="34B883A8" w:rsidR="00FB4D5A" w:rsidRDefault="00FB4D5A" w:rsidP="00FB4D5A">
      <w:pPr>
        <w:pStyle w:val="PargrafodaLista"/>
        <w:numPr>
          <w:ilvl w:val="0"/>
          <w:numId w:val="37"/>
        </w:numPr>
        <w:jc w:val="both"/>
        <w:rPr>
          <w:color w:val="000000" w:themeColor="text1"/>
        </w:rPr>
      </w:pPr>
      <w:r w:rsidRPr="00FB4D5A">
        <w:rPr>
          <w:color w:val="000000" w:themeColor="text1"/>
        </w:rPr>
        <w:t xml:space="preserve">R: </w:t>
      </w:r>
      <w:r w:rsidR="00DA25C4" w:rsidRPr="00FB4D5A">
        <w:rPr>
          <w:color w:val="000000" w:themeColor="text1"/>
        </w:rPr>
        <w:t>Não</w:t>
      </w:r>
      <w:r w:rsidRPr="00FB4D5A">
        <w:rPr>
          <w:color w:val="000000" w:themeColor="text1"/>
        </w:rPr>
        <w:t xml:space="preserve"> prioritário mas interessante.</w:t>
      </w:r>
    </w:p>
    <w:p w14:paraId="6CC01804" w14:textId="77777777" w:rsidR="00E243F9" w:rsidRPr="00FB4D5A" w:rsidRDefault="00E243F9" w:rsidP="00E243F9">
      <w:pPr>
        <w:pStyle w:val="PargrafodaLista"/>
        <w:ind w:left="1008"/>
        <w:jc w:val="both"/>
        <w:rPr>
          <w:color w:val="000000" w:themeColor="text1"/>
        </w:rPr>
      </w:pPr>
    </w:p>
    <w:p w14:paraId="632C7906" w14:textId="77777777" w:rsidR="00FB4D5A" w:rsidRDefault="00FB4D5A" w:rsidP="00FB4D5A">
      <w:pPr>
        <w:pStyle w:val="PargrafodaLista"/>
        <w:numPr>
          <w:ilvl w:val="0"/>
          <w:numId w:val="37"/>
        </w:numPr>
        <w:jc w:val="both"/>
        <w:rPr>
          <w:color w:val="000000" w:themeColor="text1"/>
        </w:rPr>
      </w:pPr>
      <w:r w:rsidRPr="00FB4D5A">
        <w:rPr>
          <w:color w:val="000000" w:themeColor="text1"/>
        </w:rPr>
        <w:t>P: Se receber um pedido externo para uma determinada amostra, é necessário pedir autorização ao dador para esta ser usada ou essa autorização já foi concedida anteriormente?</w:t>
      </w:r>
      <w:r>
        <w:rPr>
          <w:color w:val="000000" w:themeColor="text1"/>
        </w:rPr>
        <w:t xml:space="preserve"> </w:t>
      </w:r>
      <w:r w:rsidRPr="00FB4D5A">
        <w:rPr>
          <w:color w:val="000000" w:themeColor="text1"/>
        </w:rPr>
        <w:t>Se foi fornecida antes, especifique o momento sff.</w:t>
      </w:r>
    </w:p>
    <w:p w14:paraId="671F325F" w14:textId="3C2BBD56" w:rsidR="00400B90" w:rsidRPr="00FB4D5A" w:rsidRDefault="00FB4D5A" w:rsidP="00FB4D5A">
      <w:pPr>
        <w:pStyle w:val="PargrafodaLista"/>
        <w:numPr>
          <w:ilvl w:val="0"/>
          <w:numId w:val="37"/>
        </w:numPr>
        <w:jc w:val="both"/>
        <w:rPr>
          <w:color w:val="000000" w:themeColor="text1"/>
        </w:rPr>
      </w:pPr>
      <w:r w:rsidRPr="00FB4D5A">
        <w:rPr>
          <w:color w:val="000000" w:themeColor="text1"/>
        </w:rPr>
        <w:t>R: Acho que não mas é melhor falar com a médica.</w:t>
      </w:r>
    </w:p>
    <w:p w14:paraId="32DC44EC" w14:textId="77777777" w:rsidR="00400B90" w:rsidRDefault="00400B90" w:rsidP="00400B90">
      <w:pPr>
        <w:rPr>
          <w:b/>
          <w:color w:val="000000" w:themeColor="text1"/>
          <w:sz w:val="26"/>
          <w:szCs w:val="26"/>
        </w:rPr>
      </w:pPr>
    </w:p>
    <w:p w14:paraId="0D619DA6" w14:textId="77777777" w:rsidR="00400B90" w:rsidRDefault="00400B90" w:rsidP="00400B90">
      <w:pPr>
        <w:rPr>
          <w:b/>
          <w:color w:val="000000" w:themeColor="text1"/>
          <w:sz w:val="26"/>
          <w:szCs w:val="26"/>
        </w:rPr>
      </w:pPr>
    </w:p>
    <w:p w14:paraId="44B70DB8" w14:textId="77777777" w:rsidR="00400B90" w:rsidRDefault="00400B90" w:rsidP="00400B90">
      <w:pPr>
        <w:rPr>
          <w:b/>
          <w:color w:val="000000" w:themeColor="text1"/>
          <w:sz w:val="26"/>
          <w:szCs w:val="26"/>
        </w:rPr>
      </w:pPr>
    </w:p>
    <w:p w14:paraId="67086B05" w14:textId="77777777" w:rsidR="00DD70FE" w:rsidRDefault="00DD70FE" w:rsidP="00400B90">
      <w:pPr>
        <w:rPr>
          <w:b/>
          <w:color w:val="000000" w:themeColor="text1"/>
          <w:sz w:val="26"/>
          <w:szCs w:val="26"/>
        </w:rPr>
      </w:pPr>
    </w:p>
    <w:p w14:paraId="259F9089" w14:textId="77777777" w:rsidR="00DA25C4" w:rsidRDefault="00DA25C4" w:rsidP="00400B90">
      <w:pPr>
        <w:rPr>
          <w:b/>
          <w:color w:val="000000" w:themeColor="text1"/>
          <w:sz w:val="26"/>
          <w:szCs w:val="26"/>
        </w:rPr>
      </w:pPr>
    </w:p>
    <w:p w14:paraId="0112919E" w14:textId="17E48BF5" w:rsidR="003F302C" w:rsidRPr="003F302C" w:rsidRDefault="003F302C" w:rsidP="00385D9E">
      <w:pPr>
        <w:outlineLvl w:val="0"/>
        <w:rPr>
          <w:color w:val="000000" w:themeColor="text1"/>
          <w:sz w:val="40"/>
          <w:szCs w:val="40"/>
        </w:rPr>
      </w:pPr>
      <w:r>
        <w:rPr>
          <w:color w:val="000000" w:themeColor="text1"/>
          <w:sz w:val="40"/>
          <w:szCs w:val="40"/>
        </w:rPr>
        <w:lastRenderedPageBreak/>
        <w:t>Reunião nº6</w:t>
      </w:r>
    </w:p>
    <w:p w14:paraId="2FBB1ABC" w14:textId="77777777" w:rsidR="00400B90" w:rsidRDefault="00400B90" w:rsidP="00400B90">
      <w:pPr>
        <w:rPr>
          <w:b/>
          <w:color w:val="000000" w:themeColor="text1"/>
          <w:sz w:val="26"/>
          <w:szCs w:val="26"/>
        </w:rPr>
      </w:pPr>
    </w:p>
    <w:tbl>
      <w:tblPr>
        <w:tblStyle w:val="TabelaSimples2"/>
        <w:tblW w:w="9359" w:type="dxa"/>
        <w:tblLook w:val="04A0" w:firstRow="1" w:lastRow="0" w:firstColumn="1" w:lastColumn="0" w:noHBand="0" w:noVBand="1"/>
      </w:tblPr>
      <w:tblGrid>
        <w:gridCol w:w="2141"/>
        <w:gridCol w:w="7218"/>
      </w:tblGrid>
      <w:tr w:rsidR="00400B90" w:rsidRPr="00BE7837" w14:paraId="39747014"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F409FC0"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7D3D7312"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674275E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FC708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6975CCE6" w14:textId="4E865B2F"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22:50</w:t>
            </w:r>
            <w:r w:rsidRPr="00BE7837">
              <w:rPr>
                <w:rFonts w:asciiTheme="minorHAnsi" w:hAnsiTheme="minorHAnsi"/>
                <w:sz w:val="24"/>
                <w:szCs w:val="24"/>
              </w:rPr>
              <w:t>h</w:t>
            </w:r>
            <w:r>
              <w:rPr>
                <w:rFonts w:asciiTheme="minorHAnsi" w:hAnsiTheme="minorHAnsi"/>
                <w:sz w:val="24"/>
                <w:szCs w:val="24"/>
              </w:rPr>
              <w:t xml:space="preserve"> às 22:55h</w:t>
            </w:r>
          </w:p>
        </w:tc>
      </w:tr>
      <w:tr w:rsidR="00400B90" w:rsidRPr="00BE7837" w14:paraId="1E2AFDC4"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B33E9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267629B6" w14:textId="220DF3C5"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3D04B0D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56091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9A79CB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E34A8F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25440A2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E46CAB2"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3CDAD58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323F2F41" w14:textId="3BA4D617" w:rsidR="00400B90"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57EEE766" w14:textId="77777777" w:rsidR="00870214" w:rsidRPr="00400B90" w:rsidRDefault="00870214" w:rsidP="00FB4D5A">
      <w:pPr>
        <w:ind w:left="0"/>
        <w:rPr>
          <w:b/>
          <w:color w:val="000000" w:themeColor="text1"/>
          <w:sz w:val="26"/>
          <w:szCs w:val="26"/>
        </w:rPr>
      </w:pPr>
    </w:p>
    <w:p w14:paraId="3BB06FE2" w14:textId="77777777" w:rsidR="00750054" w:rsidRPr="00750054" w:rsidRDefault="00750054" w:rsidP="00385D9E">
      <w:pPr>
        <w:ind w:left="0"/>
        <w:outlineLvl w:val="0"/>
        <w:rPr>
          <w:b/>
          <w:color w:val="000000" w:themeColor="text1"/>
          <w:sz w:val="26"/>
          <w:szCs w:val="26"/>
        </w:rPr>
      </w:pPr>
      <w:r w:rsidRPr="00750054">
        <w:rPr>
          <w:b/>
          <w:color w:val="000000" w:themeColor="text1"/>
          <w:sz w:val="26"/>
          <w:szCs w:val="26"/>
        </w:rPr>
        <w:t>Questões</w:t>
      </w:r>
    </w:p>
    <w:p w14:paraId="7FF6B9F6" w14:textId="60CC7220" w:rsidR="00C267C3" w:rsidRPr="00C267C3" w:rsidRDefault="00C267C3" w:rsidP="00557ED2">
      <w:pPr>
        <w:pStyle w:val="PargrafodaLista"/>
        <w:numPr>
          <w:ilvl w:val="0"/>
          <w:numId w:val="39"/>
        </w:numPr>
        <w:ind w:left="1080"/>
        <w:rPr>
          <w:color w:val="000000" w:themeColor="text1"/>
        </w:rPr>
      </w:pPr>
      <w:r w:rsidRPr="00C267C3">
        <w:rPr>
          <w:color w:val="000000" w:themeColor="text1"/>
        </w:rPr>
        <w:t>P: Os médicos podem validar algum processo ou as validações apenas estão associadas ao Diretor Médico? Então o que difere um médico?</w:t>
      </w:r>
    </w:p>
    <w:p w14:paraId="07495496" w14:textId="0D4ECF79" w:rsidR="00C267C3" w:rsidRDefault="00C267C3" w:rsidP="00557ED2">
      <w:pPr>
        <w:pStyle w:val="PargrafodaLista"/>
        <w:numPr>
          <w:ilvl w:val="0"/>
          <w:numId w:val="38"/>
        </w:numPr>
        <w:ind w:left="1080"/>
        <w:rPr>
          <w:color w:val="000000" w:themeColor="text1"/>
        </w:rPr>
      </w:pPr>
      <w:r w:rsidRPr="00C267C3">
        <w:rPr>
          <w:color w:val="000000" w:themeColor="text1"/>
        </w:rPr>
        <w:t>R: Validação e acesso aos dados pessoais.</w:t>
      </w:r>
    </w:p>
    <w:p w14:paraId="237A06A3" w14:textId="77777777" w:rsidR="00C267C3" w:rsidRPr="00C267C3" w:rsidRDefault="00C267C3" w:rsidP="00557ED2">
      <w:pPr>
        <w:pStyle w:val="PargrafodaLista"/>
        <w:ind w:left="1080"/>
        <w:rPr>
          <w:color w:val="000000" w:themeColor="text1"/>
        </w:rPr>
      </w:pPr>
    </w:p>
    <w:p w14:paraId="45B7245E" w14:textId="6A4FE768" w:rsidR="00C267C3" w:rsidRPr="00C267C3" w:rsidRDefault="00C267C3" w:rsidP="00557ED2">
      <w:pPr>
        <w:pStyle w:val="PargrafodaLista"/>
        <w:numPr>
          <w:ilvl w:val="0"/>
          <w:numId w:val="38"/>
        </w:numPr>
        <w:ind w:left="1080"/>
        <w:rPr>
          <w:color w:val="000000" w:themeColor="text1"/>
        </w:rPr>
      </w:pPr>
      <w:r w:rsidRPr="00C267C3">
        <w:rPr>
          <w:color w:val="000000" w:themeColor="text1"/>
        </w:rPr>
        <w:t xml:space="preserve">P: Após validar a sugestão de uma amostra referente ao pedido de gametas por uma entidade externa, o laboratório o que faz? Dá uma segunda opinião ou apenas retira a amostra da câmara e disponibiliza para ser distribuída? </w:t>
      </w:r>
    </w:p>
    <w:p w14:paraId="233EAF7F" w14:textId="1E432B91" w:rsidR="00C267C3" w:rsidRPr="00C267C3" w:rsidRDefault="00C267C3" w:rsidP="00557ED2">
      <w:pPr>
        <w:pStyle w:val="PargrafodaLista"/>
        <w:numPr>
          <w:ilvl w:val="0"/>
          <w:numId w:val="38"/>
        </w:numPr>
        <w:ind w:left="1080"/>
        <w:rPr>
          <w:color w:val="000000" w:themeColor="text1"/>
        </w:rPr>
      </w:pPr>
      <w:r w:rsidRPr="00C267C3">
        <w:rPr>
          <w:color w:val="000000" w:themeColor="text1"/>
        </w:rPr>
        <w:t>R: Envia apenas a amostra.</w:t>
      </w:r>
    </w:p>
    <w:p w14:paraId="2D6195B3" w14:textId="77777777" w:rsidR="00870214" w:rsidRDefault="00870214" w:rsidP="00870214">
      <w:pPr>
        <w:rPr>
          <w:b/>
          <w:color w:val="000000" w:themeColor="text1"/>
          <w:sz w:val="26"/>
          <w:szCs w:val="26"/>
        </w:rPr>
      </w:pPr>
    </w:p>
    <w:p w14:paraId="489D3D4C" w14:textId="77777777" w:rsidR="00870214" w:rsidRDefault="00870214" w:rsidP="00870214">
      <w:pPr>
        <w:rPr>
          <w:b/>
          <w:color w:val="000000" w:themeColor="text1"/>
          <w:sz w:val="26"/>
          <w:szCs w:val="26"/>
        </w:rPr>
      </w:pPr>
    </w:p>
    <w:p w14:paraId="35D9FCAA" w14:textId="5F7B9175" w:rsidR="003F302C" w:rsidRPr="003F302C" w:rsidRDefault="003F302C" w:rsidP="00385D9E">
      <w:pPr>
        <w:outlineLvl w:val="0"/>
        <w:rPr>
          <w:color w:val="000000" w:themeColor="text1"/>
          <w:sz w:val="40"/>
          <w:szCs w:val="40"/>
        </w:rPr>
      </w:pPr>
      <w:r>
        <w:rPr>
          <w:color w:val="000000" w:themeColor="text1"/>
          <w:sz w:val="40"/>
          <w:szCs w:val="40"/>
        </w:rPr>
        <w:t>Reunião nº7</w:t>
      </w:r>
    </w:p>
    <w:p w14:paraId="2D28C359" w14:textId="77777777" w:rsidR="00870214" w:rsidRDefault="00870214" w:rsidP="00870214">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150879B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7E59024"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1CD791FE"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517307A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13337E8"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24F47681" w14:textId="6151E3F9"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22:55</w:t>
            </w:r>
            <w:r w:rsidRPr="00BE7837">
              <w:rPr>
                <w:rFonts w:asciiTheme="minorHAnsi" w:hAnsiTheme="minorHAnsi"/>
                <w:sz w:val="24"/>
                <w:szCs w:val="24"/>
              </w:rPr>
              <w:t>h</w:t>
            </w:r>
            <w:r>
              <w:rPr>
                <w:rFonts w:asciiTheme="minorHAnsi" w:hAnsiTheme="minorHAnsi"/>
                <w:sz w:val="24"/>
                <w:szCs w:val="24"/>
              </w:rPr>
              <w:t xml:space="preserve"> às 23:00h</w:t>
            </w:r>
          </w:p>
        </w:tc>
      </w:tr>
      <w:tr w:rsidR="00870214" w:rsidRPr="00BE7837" w14:paraId="79F60BAE"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4FA9B3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D21EFB6"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790AC4B1"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F2B07FF"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0DEB027"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A18C55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358BB5C"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7E1876D5"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B93D55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416C767F" w14:textId="2DBF809F"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Assistente Social</w:t>
            </w:r>
          </w:p>
        </w:tc>
      </w:tr>
    </w:tbl>
    <w:p w14:paraId="7B12AD9B" w14:textId="77777777" w:rsidR="00870214" w:rsidRDefault="00870214" w:rsidP="00400B90">
      <w:pPr>
        <w:ind w:left="0"/>
        <w:rPr>
          <w:color w:val="000000" w:themeColor="text1"/>
          <w:sz w:val="40"/>
          <w:szCs w:val="40"/>
        </w:rPr>
      </w:pPr>
    </w:p>
    <w:p w14:paraId="6AF438F1"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74D2E788" w14:textId="580EEF8D" w:rsidR="00870214" w:rsidRPr="00DD70FE" w:rsidRDefault="00DD70FE" w:rsidP="00557ED2">
      <w:pPr>
        <w:ind w:left="720"/>
        <w:jc w:val="both"/>
        <w:rPr>
          <w:color w:val="000000" w:themeColor="text1"/>
        </w:rPr>
      </w:pPr>
      <w:r w:rsidRPr="00DD70FE">
        <w:rPr>
          <w:color w:val="000000" w:themeColor="text1"/>
        </w:rPr>
        <w:t>Entrevista ao dador e depois re</w:t>
      </w:r>
      <w:r>
        <w:rPr>
          <w:color w:val="000000" w:themeColor="text1"/>
        </w:rPr>
        <w:t>comenda se</w:t>
      </w:r>
      <w:r w:rsidRPr="00DD70FE">
        <w:rPr>
          <w:color w:val="000000" w:themeColor="text1"/>
        </w:rPr>
        <w:t xml:space="preserve"> </w:t>
      </w:r>
      <w:r>
        <w:rPr>
          <w:color w:val="000000" w:themeColor="text1"/>
        </w:rPr>
        <w:t>o dador</w:t>
      </w:r>
      <w:r w:rsidRPr="00DD70FE">
        <w:rPr>
          <w:color w:val="000000" w:themeColor="text1"/>
        </w:rPr>
        <w:t xml:space="preserve"> tem ou não condições para continuar o processo</w:t>
      </w:r>
      <w:r>
        <w:rPr>
          <w:color w:val="000000" w:themeColor="text1"/>
        </w:rPr>
        <w:t xml:space="preserve">. A </w:t>
      </w:r>
      <w:r w:rsidRPr="00DD70FE">
        <w:rPr>
          <w:color w:val="000000" w:themeColor="text1"/>
        </w:rPr>
        <w:t>decisão final é dos médicos</w:t>
      </w:r>
      <w:r>
        <w:rPr>
          <w:color w:val="000000" w:themeColor="text1"/>
        </w:rPr>
        <w:t>.</w:t>
      </w:r>
    </w:p>
    <w:p w14:paraId="5A09371A" w14:textId="77777777" w:rsidR="00870214" w:rsidRPr="00400B90" w:rsidRDefault="00870214" w:rsidP="00870214">
      <w:pPr>
        <w:rPr>
          <w:b/>
          <w:color w:val="000000" w:themeColor="text1"/>
          <w:sz w:val="26"/>
          <w:szCs w:val="26"/>
        </w:rPr>
      </w:pPr>
    </w:p>
    <w:p w14:paraId="7F77C3FA" w14:textId="357FA0A7" w:rsidR="00870214" w:rsidRPr="00DD70FE" w:rsidRDefault="00750054" w:rsidP="00385D9E">
      <w:pPr>
        <w:outlineLvl w:val="0"/>
        <w:rPr>
          <w:b/>
          <w:color w:val="000000" w:themeColor="text1"/>
          <w:sz w:val="26"/>
          <w:szCs w:val="26"/>
        </w:rPr>
      </w:pPr>
      <w:r w:rsidRPr="00ED2654">
        <w:rPr>
          <w:b/>
          <w:color w:val="000000" w:themeColor="text1"/>
          <w:sz w:val="26"/>
          <w:szCs w:val="26"/>
        </w:rPr>
        <w:t>Questões</w:t>
      </w:r>
    </w:p>
    <w:p w14:paraId="49839D70" w14:textId="3A1E89AA" w:rsidR="00DD70FE" w:rsidRPr="00DD70FE" w:rsidRDefault="00DD70FE" w:rsidP="00DD70FE">
      <w:pPr>
        <w:pStyle w:val="PargrafodaLista"/>
        <w:numPr>
          <w:ilvl w:val="0"/>
          <w:numId w:val="40"/>
        </w:numPr>
        <w:jc w:val="both"/>
        <w:rPr>
          <w:color w:val="000000" w:themeColor="text1"/>
        </w:rPr>
      </w:pPr>
      <w:r>
        <w:rPr>
          <w:color w:val="000000" w:themeColor="text1"/>
        </w:rPr>
        <w:t xml:space="preserve">P: </w:t>
      </w:r>
      <w:r w:rsidRPr="00DD70FE">
        <w:rPr>
          <w:color w:val="000000" w:themeColor="text1"/>
        </w:rPr>
        <w:t>É possível fornecer-nos o formulário?</w:t>
      </w:r>
    </w:p>
    <w:p w14:paraId="42110D7A" w14:textId="6474D61E" w:rsidR="00870214" w:rsidRPr="00DD70FE" w:rsidRDefault="00DD70FE" w:rsidP="00DD70FE">
      <w:pPr>
        <w:pStyle w:val="PargrafodaLista"/>
        <w:numPr>
          <w:ilvl w:val="0"/>
          <w:numId w:val="40"/>
        </w:numPr>
        <w:jc w:val="both"/>
        <w:rPr>
          <w:color w:val="000000" w:themeColor="text1"/>
        </w:rPr>
      </w:pPr>
      <w:r w:rsidRPr="00DD70FE">
        <w:rPr>
          <w:color w:val="000000" w:themeColor="text1"/>
        </w:rPr>
        <w:t>R:</w:t>
      </w:r>
      <w:r>
        <w:rPr>
          <w:color w:val="000000" w:themeColor="text1"/>
        </w:rPr>
        <w:t xml:space="preserve"> </w:t>
      </w:r>
      <w:r w:rsidRPr="00DD70FE">
        <w:rPr>
          <w:color w:val="000000" w:themeColor="text1"/>
        </w:rPr>
        <w:t>Pedir por e-mail. Possibilidade de editar/remover/criar perguntas sem pedir permissões.</w:t>
      </w:r>
    </w:p>
    <w:p w14:paraId="233EC9EE" w14:textId="77777777" w:rsidR="00870214" w:rsidRPr="00DD70FE" w:rsidRDefault="00870214" w:rsidP="00DD70FE">
      <w:pPr>
        <w:ind w:left="0"/>
        <w:jc w:val="both"/>
        <w:rPr>
          <w:color w:val="000000" w:themeColor="text1"/>
        </w:rPr>
      </w:pPr>
    </w:p>
    <w:p w14:paraId="274FC237" w14:textId="77777777" w:rsidR="00870214" w:rsidRDefault="00870214" w:rsidP="00400B90">
      <w:pPr>
        <w:ind w:left="0"/>
        <w:rPr>
          <w:color w:val="000000" w:themeColor="text1"/>
          <w:sz w:val="40"/>
          <w:szCs w:val="40"/>
        </w:rPr>
      </w:pPr>
    </w:p>
    <w:p w14:paraId="228816EA" w14:textId="126C57ED" w:rsidR="003F302C" w:rsidRPr="003F302C" w:rsidRDefault="003F302C" w:rsidP="00385D9E">
      <w:pPr>
        <w:outlineLvl w:val="0"/>
        <w:rPr>
          <w:color w:val="000000" w:themeColor="text1"/>
          <w:sz w:val="40"/>
          <w:szCs w:val="40"/>
        </w:rPr>
      </w:pPr>
      <w:r>
        <w:rPr>
          <w:color w:val="000000" w:themeColor="text1"/>
          <w:sz w:val="40"/>
          <w:szCs w:val="40"/>
        </w:rPr>
        <w:t>Reunião nº8</w:t>
      </w:r>
    </w:p>
    <w:p w14:paraId="1E3BB075" w14:textId="77777777" w:rsidR="00870214" w:rsidRDefault="00870214"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056F7B72"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A877BA"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5406015F"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32D8A242"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0DF876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A5A3CBB" w14:textId="71E41A3E"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23:00</w:t>
            </w:r>
            <w:r w:rsidRPr="00BE7837">
              <w:rPr>
                <w:rFonts w:asciiTheme="minorHAnsi" w:hAnsiTheme="minorHAnsi"/>
                <w:sz w:val="24"/>
                <w:szCs w:val="24"/>
              </w:rPr>
              <w:t>h</w:t>
            </w:r>
            <w:r>
              <w:rPr>
                <w:rFonts w:asciiTheme="minorHAnsi" w:hAnsiTheme="minorHAnsi"/>
                <w:sz w:val="24"/>
                <w:szCs w:val="24"/>
              </w:rPr>
              <w:t xml:space="preserve"> às 23:05h</w:t>
            </w:r>
          </w:p>
        </w:tc>
      </w:tr>
      <w:tr w:rsidR="00870214" w:rsidRPr="00BE7837" w14:paraId="53F17CB7"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BD58D0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A901139"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6CF6249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4A5D7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29F13231"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251F5B0B"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3EF4754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3444584"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2D2BA42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E4660A2" w14:textId="58E59F0D"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Informático</w:t>
            </w:r>
          </w:p>
        </w:tc>
      </w:tr>
    </w:tbl>
    <w:p w14:paraId="58F1787F" w14:textId="77777777" w:rsidR="00870214" w:rsidRDefault="00870214" w:rsidP="00400B90">
      <w:pPr>
        <w:ind w:left="0"/>
        <w:rPr>
          <w:color w:val="000000" w:themeColor="text1"/>
          <w:sz w:val="40"/>
          <w:szCs w:val="40"/>
        </w:rPr>
      </w:pPr>
    </w:p>
    <w:p w14:paraId="36396040"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0F72E917" w14:textId="012F66A5" w:rsidR="00557ED2" w:rsidRPr="00557ED2" w:rsidRDefault="00557ED2" w:rsidP="00557ED2">
      <w:pPr>
        <w:ind w:left="720"/>
        <w:jc w:val="both"/>
        <w:rPr>
          <w:color w:val="000000" w:themeColor="text1"/>
        </w:rPr>
      </w:pPr>
      <w:r w:rsidRPr="00557ED2">
        <w:rPr>
          <w:color w:val="000000" w:themeColor="text1"/>
        </w:rPr>
        <w:t>Conhecedor dos processos</w:t>
      </w:r>
      <w:r>
        <w:rPr>
          <w:color w:val="000000" w:themeColor="text1"/>
        </w:rPr>
        <w:t xml:space="preserve">. </w:t>
      </w:r>
      <w:r w:rsidRPr="00557ED2">
        <w:rPr>
          <w:color w:val="000000" w:themeColor="text1"/>
        </w:rPr>
        <w:t xml:space="preserve">Grande preocupação é a confidencialidade dos dados. </w:t>
      </w:r>
    </w:p>
    <w:p w14:paraId="263E829A" w14:textId="35B18FBD" w:rsidR="00557ED2" w:rsidRPr="00557ED2" w:rsidRDefault="00557ED2" w:rsidP="00557ED2">
      <w:pPr>
        <w:ind w:left="720"/>
        <w:jc w:val="both"/>
        <w:rPr>
          <w:color w:val="000000" w:themeColor="text1"/>
        </w:rPr>
      </w:pPr>
      <w:r w:rsidRPr="00557ED2">
        <w:rPr>
          <w:color w:val="000000" w:themeColor="text1"/>
        </w:rPr>
        <w:t>D</w:t>
      </w:r>
      <w:r>
        <w:rPr>
          <w:color w:val="000000" w:themeColor="text1"/>
        </w:rPr>
        <w:t>ados identificativos do dador só</w:t>
      </w:r>
      <w:r w:rsidRPr="00557ED2">
        <w:rPr>
          <w:color w:val="000000" w:themeColor="text1"/>
        </w:rPr>
        <w:t xml:space="preserve"> podem ser acedidos pela diretora medica e enfermeira coordenadora.</w:t>
      </w:r>
      <w:r>
        <w:rPr>
          <w:color w:val="000000" w:themeColor="text1"/>
        </w:rPr>
        <w:t xml:space="preserve"> I</w:t>
      </w:r>
      <w:r w:rsidRPr="00557ED2">
        <w:rPr>
          <w:color w:val="000000" w:themeColor="text1"/>
        </w:rPr>
        <w:t>nformação tem de ficar e</w:t>
      </w:r>
      <w:r>
        <w:rPr>
          <w:color w:val="000000" w:themeColor="text1"/>
        </w:rPr>
        <w:t>scondida na base de dados, nem o informático pode</w:t>
      </w:r>
      <w:r w:rsidRPr="00557ED2">
        <w:rPr>
          <w:color w:val="000000" w:themeColor="text1"/>
        </w:rPr>
        <w:t xml:space="preserve"> aceder </w:t>
      </w:r>
      <w:r>
        <w:rPr>
          <w:color w:val="000000" w:themeColor="text1"/>
        </w:rPr>
        <w:t>com um “select”.</w:t>
      </w:r>
    </w:p>
    <w:p w14:paraId="73BF865E" w14:textId="12690ACB" w:rsidR="00557ED2" w:rsidRPr="00557ED2" w:rsidRDefault="00557ED2" w:rsidP="00557ED2">
      <w:pPr>
        <w:ind w:left="720"/>
        <w:jc w:val="both"/>
        <w:rPr>
          <w:color w:val="000000" w:themeColor="text1"/>
        </w:rPr>
      </w:pPr>
      <w:r>
        <w:rPr>
          <w:color w:val="000000" w:themeColor="text1"/>
        </w:rPr>
        <w:t>Não pretende</w:t>
      </w:r>
      <w:r w:rsidRPr="00557ED2">
        <w:rPr>
          <w:color w:val="000000" w:themeColor="text1"/>
        </w:rPr>
        <w:t xml:space="preserve"> redundância</w:t>
      </w:r>
      <w:r>
        <w:rPr>
          <w:color w:val="000000" w:themeColor="text1"/>
        </w:rPr>
        <w:t xml:space="preserve">. </w:t>
      </w:r>
      <w:r w:rsidRPr="00557ED2">
        <w:rPr>
          <w:color w:val="000000" w:themeColor="text1"/>
        </w:rPr>
        <w:t>Ter perfis criados e ser atribuído um na criação</w:t>
      </w:r>
      <w:r>
        <w:rPr>
          <w:color w:val="000000" w:themeColor="text1"/>
        </w:rPr>
        <w:t xml:space="preserve"> de um novo utilizador.</w:t>
      </w:r>
    </w:p>
    <w:p w14:paraId="1592AEC6" w14:textId="77777777" w:rsidR="00557ED2" w:rsidRPr="00557ED2" w:rsidRDefault="00557ED2" w:rsidP="00557ED2">
      <w:pPr>
        <w:ind w:left="720"/>
        <w:jc w:val="both"/>
        <w:rPr>
          <w:color w:val="000000" w:themeColor="text1"/>
        </w:rPr>
      </w:pPr>
      <w:r w:rsidRPr="00557ED2">
        <w:rPr>
          <w:color w:val="000000" w:themeColor="text1"/>
        </w:rPr>
        <w:t>Configurações do sistema.</w:t>
      </w:r>
    </w:p>
    <w:p w14:paraId="2A0E4820" w14:textId="77777777" w:rsidR="00400B90" w:rsidRPr="00557ED2" w:rsidRDefault="00400B90" w:rsidP="00557ED2">
      <w:pPr>
        <w:ind w:left="0"/>
        <w:jc w:val="both"/>
        <w:rPr>
          <w:color w:val="000000" w:themeColor="text1"/>
        </w:rPr>
      </w:pPr>
    </w:p>
    <w:p w14:paraId="60F54006" w14:textId="77777777" w:rsidR="00400B90" w:rsidRPr="00557ED2" w:rsidRDefault="00400B90" w:rsidP="00557ED2">
      <w:pPr>
        <w:jc w:val="both"/>
        <w:rPr>
          <w:color w:val="000000" w:themeColor="text1"/>
        </w:rPr>
      </w:pPr>
    </w:p>
    <w:p w14:paraId="45764148" w14:textId="350A8F73" w:rsidR="00E46946" w:rsidRPr="00557ED2" w:rsidRDefault="00644AE0" w:rsidP="00385D9E">
      <w:pPr>
        <w:pStyle w:val="Cabealho1"/>
        <w:numPr>
          <w:ilvl w:val="1"/>
          <w:numId w:val="3"/>
        </w:numPr>
      </w:pPr>
      <w:bookmarkStart w:id="132" w:name="_Toc496446031"/>
      <w:r>
        <w:rPr>
          <w:noProof/>
          <w:lang w:eastAsia="pt-PT"/>
        </w:rPr>
        <w:lastRenderedPageBreak/>
        <w:drawing>
          <wp:anchor distT="0" distB="0" distL="114300" distR="114300" simplePos="0" relativeHeight="251679744" behindDoc="0" locked="0" layoutInCell="1" allowOverlap="1" wp14:anchorId="1D4FF5B4" wp14:editId="712DFE20">
            <wp:simplePos x="0" y="0"/>
            <wp:positionH relativeFrom="column">
              <wp:posOffset>47625</wp:posOffset>
            </wp:positionH>
            <wp:positionV relativeFrom="paragraph">
              <wp:posOffset>467360</wp:posOffset>
            </wp:positionV>
            <wp:extent cx="5943600" cy="7251700"/>
            <wp:effectExtent l="0" t="0" r="0" b="12700"/>
            <wp:wrapTight wrapText="bothSides">
              <wp:wrapPolygon edited="0">
                <wp:start x="0" y="0"/>
                <wp:lineTo x="0" y="21562"/>
                <wp:lineTo x="21508" y="21562"/>
                <wp:lineTo x="21508" y="0"/>
                <wp:lineTo x="0" y="0"/>
              </wp:wrapPolygon>
            </wp:wrapTight>
            <wp:docPr id="10" name="Imagem 10" descr="../../../../../Desktop/Captura%20de%20ecrã%202017-10-21,%20às%201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ecrã%202017-10-21,%20às%2018.4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E6" w:rsidRPr="00557ED2">
        <w:t>Formulários</w:t>
      </w:r>
      <w:bookmarkEnd w:id="132"/>
    </w:p>
    <w:p w14:paraId="74D99265" w14:textId="559E4D5B" w:rsidR="006039E6" w:rsidRPr="00557ED2" w:rsidRDefault="006039E6" w:rsidP="006039E6"/>
    <w:p w14:paraId="7B2B4155" w14:textId="77777777" w:rsidR="00E46946" w:rsidRPr="00557ED2" w:rsidRDefault="00E46946" w:rsidP="00E46946"/>
    <w:p w14:paraId="37681307" w14:textId="43FD55F7" w:rsidR="00644AE0" w:rsidRPr="00557ED2" w:rsidRDefault="00644AE0" w:rsidP="00CD25A9">
      <w:r>
        <w:rPr>
          <w:noProof/>
          <w:lang w:eastAsia="pt-PT"/>
        </w:rPr>
        <w:drawing>
          <wp:anchor distT="0" distB="0" distL="114300" distR="114300" simplePos="0" relativeHeight="251680768" behindDoc="0" locked="0" layoutInCell="1" allowOverlap="1" wp14:anchorId="4D004181" wp14:editId="02C9854E">
            <wp:simplePos x="0" y="0"/>
            <wp:positionH relativeFrom="column">
              <wp:posOffset>50800</wp:posOffset>
            </wp:positionH>
            <wp:positionV relativeFrom="paragraph">
              <wp:posOffset>116205</wp:posOffset>
            </wp:positionV>
            <wp:extent cx="5943600" cy="3402330"/>
            <wp:effectExtent l="0" t="0" r="0" b="1270"/>
            <wp:wrapTight wrapText="bothSides">
              <wp:wrapPolygon edited="0">
                <wp:start x="0" y="0"/>
                <wp:lineTo x="0" y="21447"/>
                <wp:lineTo x="21508" y="21447"/>
                <wp:lineTo x="21508" y="0"/>
                <wp:lineTo x="0" y="0"/>
              </wp:wrapPolygon>
            </wp:wrapTight>
            <wp:docPr id="12" name="Imagem 12" descr="../../../../../Desktop/Captura%20de%20ecrã%202017-10-21,%20às%201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7-10-21,%20às%2018.48.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ED121" w14:textId="0BD34B53" w:rsidR="00644AE0" w:rsidRPr="00557ED2" w:rsidRDefault="00644AE0" w:rsidP="00CD25A9"/>
    <w:p w14:paraId="0399B3D0" w14:textId="04C611FB" w:rsidR="00644AE0" w:rsidRPr="00557ED2" w:rsidRDefault="00644AE0" w:rsidP="00CD25A9"/>
    <w:p w14:paraId="328E3F08" w14:textId="4E7B80F3" w:rsidR="00CD25A9" w:rsidRPr="00557ED2" w:rsidRDefault="00CD25A9" w:rsidP="00CD25A9"/>
    <w:p w14:paraId="26022C39" w14:textId="4816E40C" w:rsidR="00CD25A9" w:rsidRPr="00557ED2" w:rsidRDefault="00CD25A9" w:rsidP="00CD25A9">
      <w:pPr>
        <w:ind w:left="435"/>
      </w:pPr>
    </w:p>
    <w:p w14:paraId="205A7AEC" w14:textId="77777777" w:rsidR="003E5069" w:rsidRPr="00557ED2" w:rsidRDefault="003E5069" w:rsidP="003E5069"/>
    <w:p w14:paraId="080BB5F0" w14:textId="77777777" w:rsidR="00644AE0" w:rsidRPr="00557ED2" w:rsidRDefault="00644AE0" w:rsidP="003E5069"/>
    <w:p w14:paraId="7DB6564A" w14:textId="77777777" w:rsidR="00644AE0" w:rsidRPr="00557ED2" w:rsidRDefault="00644AE0" w:rsidP="003E5069"/>
    <w:p w14:paraId="571941AD" w14:textId="77777777" w:rsidR="00644AE0" w:rsidRPr="00557ED2" w:rsidRDefault="00644AE0" w:rsidP="003E5069"/>
    <w:p w14:paraId="7EF98028" w14:textId="77777777" w:rsidR="00644AE0" w:rsidRPr="00557ED2" w:rsidRDefault="00644AE0" w:rsidP="003E5069"/>
    <w:p w14:paraId="44B67777" w14:textId="77777777" w:rsidR="00644AE0" w:rsidRPr="00557ED2" w:rsidRDefault="00644AE0" w:rsidP="003E5069"/>
    <w:p w14:paraId="2711F0AA" w14:textId="77777777" w:rsidR="00644AE0" w:rsidRPr="00557ED2" w:rsidRDefault="00644AE0" w:rsidP="003E5069"/>
    <w:p w14:paraId="764A7AD4" w14:textId="77777777" w:rsidR="00644AE0" w:rsidRPr="00557ED2" w:rsidRDefault="00644AE0" w:rsidP="003E5069"/>
    <w:p w14:paraId="22570563" w14:textId="77777777" w:rsidR="00644AE0" w:rsidRPr="00557ED2" w:rsidRDefault="00644AE0" w:rsidP="003E5069"/>
    <w:p w14:paraId="7F766FDE" w14:textId="77777777" w:rsidR="00644AE0" w:rsidRPr="00557ED2" w:rsidRDefault="00644AE0" w:rsidP="003E5069"/>
    <w:p w14:paraId="7DAE8DBB" w14:textId="77777777" w:rsidR="00644AE0" w:rsidRPr="00557ED2" w:rsidRDefault="00644AE0" w:rsidP="003E5069"/>
    <w:p w14:paraId="2C804954" w14:textId="77777777" w:rsidR="00644AE0" w:rsidRPr="00557ED2" w:rsidRDefault="00644AE0" w:rsidP="003E5069"/>
    <w:p w14:paraId="5089E1DF" w14:textId="77777777" w:rsidR="00644AE0" w:rsidRPr="00557ED2" w:rsidRDefault="00644AE0" w:rsidP="003E5069"/>
    <w:p w14:paraId="54AB175B" w14:textId="2DA950C3" w:rsidR="00644AE0" w:rsidRPr="00557ED2" w:rsidRDefault="00644AE0" w:rsidP="003E5069">
      <w:r>
        <w:rPr>
          <w:noProof/>
          <w:lang w:eastAsia="pt-PT"/>
        </w:rPr>
        <w:lastRenderedPageBreak/>
        <w:drawing>
          <wp:anchor distT="0" distB="0" distL="114300" distR="114300" simplePos="0" relativeHeight="251681792" behindDoc="0" locked="0" layoutInCell="1" allowOverlap="1" wp14:anchorId="4B89C403" wp14:editId="0539F263">
            <wp:simplePos x="0" y="0"/>
            <wp:positionH relativeFrom="column">
              <wp:posOffset>167640</wp:posOffset>
            </wp:positionH>
            <wp:positionV relativeFrom="paragraph">
              <wp:posOffset>0</wp:posOffset>
            </wp:positionV>
            <wp:extent cx="5697220" cy="8046720"/>
            <wp:effectExtent l="0" t="0" r="0" b="5080"/>
            <wp:wrapTight wrapText="bothSides">
              <wp:wrapPolygon edited="0">
                <wp:start x="0" y="0"/>
                <wp:lineTo x="0" y="21545"/>
                <wp:lineTo x="21475" y="21545"/>
                <wp:lineTo x="21475" y="0"/>
                <wp:lineTo x="0" y="0"/>
              </wp:wrapPolygon>
            </wp:wrapTight>
            <wp:docPr id="19" name="Imagem 19" descr="../../../../../Desktop/Captura%20de%20ecrã%202017-10-21,%20às%2018.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ecrã%202017-10-21,%20às%2018.4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804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D4C0" w14:textId="12500312" w:rsidR="00644AE0" w:rsidRPr="00557ED2" w:rsidRDefault="00644AE0" w:rsidP="003E5069">
      <w:r>
        <w:rPr>
          <w:noProof/>
          <w:lang w:eastAsia="pt-PT"/>
        </w:rPr>
        <w:lastRenderedPageBreak/>
        <w:drawing>
          <wp:anchor distT="0" distB="0" distL="114300" distR="114300" simplePos="0" relativeHeight="251682816" behindDoc="0" locked="0" layoutInCell="1" allowOverlap="1" wp14:anchorId="5EFBFB5A" wp14:editId="22134E12">
            <wp:simplePos x="0" y="0"/>
            <wp:positionH relativeFrom="column">
              <wp:posOffset>165735</wp:posOffset>
            </wp:positionH>
            <wp:positionV relativeFrom="paragraph">
              <wp:posOffset>231140</wp:posOffset>
            </wp:positionV>
            <wp:extent cx="5943600" cy="6839585"/>
            <wp:effectExtent l="0" t="0" r="0" b="0"/>
            <wp:wrapTight wrapText="bothSides">
              <wp:wrapPolygon edited="0">
                <wp:start x="0" y="0"/>
                <wp:lineTo x="0" y="21498"/>
                <wp:lineTo x="21508" y="21498"/>
                <wp:lineTo x="21508" y="0"/>
                <wp:lineTo x="0" y="0"/>
              </wp:wrapPolygon>
            </wp:wrapTight>
            <wp:docPr id="20" name="Imagem 20" descr="../../../../../Desktop/Captura%20de%20ecrã%202017-10-21,%20às%201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ecrã%202017-10-21,%20às%2018.49.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D022E" w14:textId="09917E5C" w:rsidR="00644AE0" w:rsidRPr="00557ED2" w:rsidRDefault="00644AE0" w:rsidP="003E5069"/>
    <w:p w14:paraId="09098930" w14:textId="77777777" w:rsidR="00644AE0" w:rsidRPr="00557ED2" w:rsidRDefault="00644AE0" w:rsidP="003E5069"/>
    <w:p w14:paraId="4DE0AE2F" w14:textId="77777777" w:rsidR="00644AE0" w:rsidRPr="00557ED2" w:rsidRDefault="00644AE0" w:rsidP="003E5069"/>
    <w:p w14:paraId="3F87204F" w14:textId="77777777" w:rsidR="00644AE0" w:rsidRPr="00557ED2" w:rsidRDefault="00644AE0" w:rsidP="003E5069"/>
    <w:p w14:paraId="550DA9A8" w14:textId="28996ADF" w:rsidR="00644AE0" w:rsidRPr="00557ED2" w:rsidRDefault="00644AE0" w:rsidP="006E027A">
      <w:r>
        <w:rPr>
          <w:noProof/>
          <w:lang w:eastAsia="pt-PT"/>
        </w:rPr>
        <w:lastRenderedPageBreak/>
        <w:drawing>
          <wp:anchor distT="0" distB="0" distL="114300" distR="114300" simplePos="0" relativeHeight="251683840" behindDoc="0" locked="0" layoutInCell="1" allowOverlap="1" wp14:anchorId="78EE07DF" wp14:editId="59BCCF28">
            <wp:simplePos x="0" y="0"/>
            <wp:positionH relativeFrom="column">
              <wp:posOffset>51435</wp:posOffset>
            </wp:positionH>
            <wp:positionV relativeFrom="paragraph">
              <wp:posOffset>2540</wp:posOffset>
            </wp:positionV>
            <wp:extent cx="5943600" cy="7607935"/>
            <wp:effectExtent l="0" t="0" r="0" b="12065"/>
            <wp:wrapTight wrapText="bothSides">
              <wp:wrapPolygon edited="0">
                <wp:start x="0" y="0"/>
                <wp:lineTo x="0" y="21562"/>
                <wp:lineTo x="21508" y="21562"/>
                <wp:lineTo x="21508" y="0"/>
                <wp:lineTo x="0" y="0"/>
              </wp:wrapPolygon>
            </wp:wrapTight>
            <wp:docPr id="21" name="Imagem 21" descr="../../../../../Desktop/Captura%20de%20ecrã%202017-10-21,%20às%2018.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ecrã%202017-10-21,%20às%2018.4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07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44AE0" w:rsidRPr="00557ED2" w:rsidSect="00D9726A">
      <w:footerReference w:type="default" r:id="rId4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5DBA9" w14:textId="77777777" w:rsidR="008F6F76" w:rsidRDefault="008F6F76" w:rsidP="003E5069">
      <w:r>
        <w:separator/>
      </w:r>
    </w:p>
  </w:endnote>
  <w:endnote w:type="continuationSeparator" w:id="0">
    <w:p w14:paraId="726B144C" w14:textId="77777777" w:rsidR="008F6F76" w:rsidRDefault="008F6F76"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DA522A" w:rsidRPr="00632C90" w:rsidRDefault="00DA522A"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1B1316">
      <w:rPr>
        <w:b w:val="0"/>
        <w:noProof/>
        <w:lang w:val="en-US"/>
      </w:rPr>
      <w:t>58</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DA522A" w:rsidRPr="00D20459" w:rsidRDefault="00DA522A" w:rsidP="0066712E">
    <w:pPr>
      <w:pStyle w:val="Rodap"/>
      <w:jc w:val="center"/>
      <w:rPr>
        <w:b w:val="0"/>
        <w:lang w:val="en-US"/>
      </w:rPr>
    </w:pPr>
    <w:r w:rsidRPr="00D20459">
      <w:rPr>
        <w:b w:val="0"/>
        <w:lang w:val="en-US"/>
      </w:rPr>
      <w:t xml:space="preserve">2017 by António Rocha - ISEP. </w:t>
    </w:r>
  </w:p>
  <w:p w14:paraId="4C142BD6" w14:textId="77777777" w:rsidR="00DA522A" w:rsidRPr="00D20459" w:rsidRDefault="00DA522A" w:rsidP="0066712E">
    <w:pPr>
      <w:pStyle w:val="Rodap"/>
      <w:jc w:val="center"/>
      <w:rPr>
        <w:b w:val="0"/>
        <w:lang w:val="en-US"/>
      </w:rPr>
    </w:pPr>
    <w:r w:rsidRPr="00D20459">
      <w:rPr>
        <w:b w:val="0"/>
        <w:lang w:val="en-US"/>
      </w:rPr>
      <w:t>Permission is granted to use, modify and distribute this document.</w:t>
    </w:r>
  </w:p>
  <w:p w14:paraId="3CE2A089" w14:textId="77777777" w:rsidR="00DA522A" w:rsidRPr="0066712E" w:rsidRDefault="00DA522A">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4AE50AD2" w:rsidR="00DA522A" w:rsidRPr="00364586" w:rsidRDefault="00DA522A"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1B1316">
      <w:rPr>
        <w:b w:val="0"/>
        <w:noProof/>
        <w:sz w:val="18"/>
        <w:szCs w:val="18"/>
      </w:rPr>
      <w:t>2</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1B1316">
      <w:rPr>
        <w:b w:val="0"/>
        <w:noProof/>
        <w:sz w:val="18"/>
        <w:szCs w:val="18"/>
      </w:rPr>
      <w:t>58</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1E0CD" w14:textId="77777777" w:rsidR="008F6F76" w:rsidRDefault="008F6F76" w:rsidP="003E5069">
      <w:r>
        <w:separator/>
      </w:r>
    </w:p>
  </w:footnote>
  <w:footnote w:type="continuationSeparator" w:id="0">
    <w:p w14:paraId="3C472175" w14:textId="77777777" w:rsidR="008F6F76" w:rsidRDefault="008F6F76"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DA522A" w:rsidRDefault="008F6F76">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DA522A">
          <w:rPr>
            <w:rFonts w:asciiTheme="majorHAnsi" w:eastAsiaTheme="majorEastAsia" w:hAnsiTheme="majorHAnsi" w:cstheme="majorBidi"/>
            <w:color w:val="B6332E" w:themeColor="accent1" w:themeShade="BF"/>
          </w:rPr>
          <w:t>Banco de Gâmetas GAM</w:t>
        </w:r>
      </w:sdtContent>
    </w:sdt>
  </w:p>
  <w:p w14:paraId="0A6894BA" w14:textId="77777777" w:rsidR="00DA522A" w:rsidRDefault="00DA522A">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2">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6">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8">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2">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4">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5">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6">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8">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9">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3">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4">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7">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76552B4"/>
    <w:multiLevelType w:val="multilevel"/>
    <w:tmpl w:val="7F2673F6"/>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9">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4">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5">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8">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4"/>
  </w:num>
  <w:num w:numId="3">
    <w:abstractNumId w:val="48"/>
  </w:num>
  <w:num w:numId="4">
    <w:abstractNumId w:val="0"/>
  </w:num>
  <w:num w:numId="5">
    <w:abstractNumId w:val="15"/>
  </w:num>
  <w:num w:numId="6">
    <w:abstractNumId w:val="19"/>
  </w:num>
  <w:num w:numId="7">
    <w:abstractNumId w:val="10"/>
  </w:num>
  <w:num w:numId="8">
    <w:abstractNumId w:val="31"/>
  </w:num>
  <w:num w:numId="9">
    <w:abstractNumId w:val="37"/>
  </w:num>
  <w:num w:numId="10">
    <w:abstractNumId w:val="12"/>
  </w:num>
  <w:num w:numId="11">
    <w:abstractNumId w:val="21"/>
  </w:num>
  <w:num w:numId="12">
    <w:abstractNumId w:val="53"/>
  </w:num>
  <w:num w:numId="13">
    <w:abstractNumId w:val="34"/>
  </w:num>
  <w:num w:numId="14">
    <w:abstractNumId w:val="28"/>
  </w:num>
  <w:num w:numId="15">
    <w:abstractNumId w:val="61"/>
  </w:num>
  <w:num w:numId="16">
    <w:abstractNumId w:val="6"/>
  </w:num>
  <w:num w:numId="17">
    <w:abstractNumId w:val="2"/>
  </w:num>
  <w:num w:numId="18">
    <w:abstractNumId w:val="60"/>
  </w:num>
  <w:num w:numId="19">
    <w:abstractNumId w:val="44"/>
  </w:num>
  <w:num w:numId="20">
    <w:abstractNumId w:val="23"/>
  </w:num>
  <w:num w:numId="21">
    <w:abstractNumId w:val="26"/>
  </w:num>
  <w:num w:numId="22">
    <w:abstractNumId w:val="20"/>
  </w:num>
  <w:num w:numId="23">
    <w:abstractNumId w:val="11"/>
  </w:num>
  <w:num w:numId="24">
    <w:abstractNumId w:val="39"/>
  </w:num>
  <w:num w:numId="25">
    <w:abstractNumId w:val="13"/>
  </w:num>
  <w:num w:numId="26">
    <w:abstractNumId w:val="56"/>
  </w:num>
  <w:num w:numId="27">
    <w:abstractNumId w:val="52"/>
  </w:num>
  <w:num w:numId="28">
    <w:abstractNumId w:val="22"/>
  </w:num>
  <w:num w:numId="29">
    <w:abstractNumId w:val="9"/>
  </w:num>
  <w:num w:numId="30">
    <w:abstractNumId w:val="30"/>
  </w:num>
  <w:num w:numId="31">
    <w:abstractNumId w:val="7"/>
  </w:num>
  <w:num w:numId="32">
    <w:abstractNumId w:val="45"/>
  </w:num>
  <w:num w:numId="33">
    <w:abstractNumId w:val="1"/>
  </w:num>
  <w:num w:numId="34">
    <w:abstractNumId w:val="58"/>
  </w:num>
  <w:num w:numId="35">
    <w:abstractNumId w:val="47"/>
  </w:num>
  <w:num w:numId="36">
    <w:abstractNumId w:val="27"/>
  </w:num>
  <w:num w:numId="37">
    <w:abstractNumId w:val="42"/>
  </w:num>
  <w:num w:numId="38">
    <w:abstractNumId w:val="40"/>
  </w:num>
  <w:num w:numId="39">
    <w:abstractNumId w:val="29"/>
  </w:num>
  <w:num w:numId="40">
    <w:abstractNumId w:val="41"/>
  </w:num>
  <w:num w:numId="41">
    <w:abstractNumId w:val="25"/>
  </w:num>
  <w:num w:numId="42">
    <w:abstractNumId w:val="51"/>
  </w:num>
  <w:num w:numId="43">
    <w:abstractNumId w:val="17"/>
  </w:num>
  <w:num w:numId="44">
    <w:abstractNumId w:val="14"/>
  </w:num>
  <w:num w:numId="45">
    <w:abstractNumId w:val="8"/>
  </w:num>
  <w:num w:numId="46">
    <w:abstractNumId w:val="43"/>
  </w:num>
  <w:num w:numId="47">
    <w:abstractNumId w:val="33"/>
  </w:num>
  <w:num w:numId="48">
    <w:abstractNumId w:val="3"/>
  </w:num>
  <w:num w:numId="49">
    <w:abstractNumId w:val="4"/>
  </w:num>
  <w:num w:numId="50">
    <w:abstractNumId w:val="46"/>
  </w:num>
  <w:num w:numId="51">
    <w:abstractNumId w:val="54"/>
  </w:num>
  <w:num w:numId="52">
    <w:abstractNumId w:val="57"/>
  </w:num>
  <w:num w:numId="53">
    <w:abstractNumId w:val="35"/>
  </w:num>
  <w:num w:numId="54">
    <w:abstractNumId w:val="36"/>
  </w:num>
  <w:num w:numId="55">
    <w:abstractNumId w:val="5"/>
  </w:num>
  <w:num w:numId="56">
    <w:abstractNumId w:val="55"/>
  </w:num>
  <w:num w:numId="57">
    <w:abstractNumId w:val="16"/>
  </w:num>
  <w:num w:numId="58">
    <w:abstractNumId w:val="18"/>
  </w:num>
  <w:num w:numId="59">
    <w:abstractNumId w:val="50"/>
  </w:num>
  <w:num w:numId="60">
    <w:abstractNumId w:val="38"/>
  </w:num>
  <w:num w:numId="61">
    <w:abstractNumId w:val="49"/>
  </w:num>
  <w:num w:numId="62">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2385A"/>
    <w:rsid w:val="00031FC7"/>
    <w:rsid w:val="0003629C"/>
    <w:rsid w:val="00040AB3"/>
    <w:rsid w:val="000676BC"/>
    <w:rsid w:val="00070C19"/>
    <w:rsid w:val="0007265A"/>
    <w:rsid w:val="00074B66"/>
    <w:rsid w:val="000801F4"/>
    <w:rsid w:val="000825F4"/>
    <w:rsid w:val="000A2B76"/>
    <w:rsid w:val="000B172B"/>
    <w:rsid w:val="000B4042"/>
    <w:rsid w:val="000C643F"/>
    <w:rsid w:val="000D1CCA"/>
    <w:rsid w:val="000F40BE"/>
    <w:rsid w:val="00105548"/>
    <w:rsid w:val="0010701F"/>
    <w:rsid w:val="00107127"/>
    <w:rsid w:val="00111DB1"/>
    <w:rsid w:val="001131A9"/>
    <w:rsid w:val="00124108"/>
    <w:rsid w:val="001437EF"/>
    <w:rsid w:val="00157B77"/>
    <w:rsid w:val="00160147"/>
    <w:rsid w:val="00166AC3"/>
    <w:rsid w:val="0016717C"/>
    <w:rsid w:val="001743A8"/>
    <w:rsid w:val="0017491F"/>
    <w:rsid w:val="0017687F"/>
    <w:rsid w:val="00176FB1"/>
    <w:rsid w:val="0018597A"/>
    <w:rsid w:val="00186C3A"/>
    <w:rsid w:val="00192865"/>
    <w:rsid w:val="001A2168"/>
    <w:rsid w:val="001A663D"/>
    <w:rsid w:val="001B1316"/>
    <w:rsid w:val="001B232D"/>
    <w:rsid w:val="001B4740"/>
    <w:rsid w:val="001B73EA"/>
    <w:rsid w:val="001B758E"/>
    <w:rsid w:val="001C5CE7"/>
    <w:rsid w:val="001D3CFD"/>
    <w:rsid w:val="001E78E6"/>
    <w:rsid w:val="001F1CBC"/>
    <w:rsid w:val="00202828"/>
    <w:rsid w:val="00216135"/>
    <w:rsid w:val="00220186"/>
    <w:rsid w:val="002257BD"/>
    <w:rsid w:val="00231924"/>
    <w:rsid w:val="00231CA5"/>
    <w:rsid w:val="00250C0F"/>
    <w:rsid w:val="00256AED"/>
    <w:rsid w:val="002578C0"/>
    <w:rsid w:val="00266950"/>
    <w:rsid w:val="00280067"/>
    <w:rsid w:val="00283CB2"/>
    <w:rsid w:val="00293573"/>
    <w:rsid w:val="002A3C30"/>
    <w:rsid w:val="002B5B72"/>
    <w:rsid w:val="002C231B"/>
    <w:rsid w:val="002F1101"/>
    <w:rsid w:val="002F5BB4"/>
    <w:rsid w:val="0030019D"/>
    <w:rsid w:val="0030442B"/>
    <w:rsid w:val="00305884"/>
    <w:rsid w:val="00314140"/>
    <w:rsid w:val="00335153"/>
    <w:rsid w:val="00347CBB"/>
    <w:rsid w:val="0035003E"/>
    <w:rsid w:val="0035247E"/>
    <w:rsid w:val="0035679D"/>
    <w:rsid w:val="00357A41"/>
    <w:rsid w:val="00363E0E"/>
    <w:rsid w:val="00364586"/>
    <w:rsid w:val="00365636"/>
    <w:rsid w:val="00365F5A"/>
    <w:rsid w:val="00382E72"/>
    <w:rsid w:val="00385D9E"/>
    <w:rsid w:val="0039456F"/>
    <w:rsid w:val="003E5069"/>
    <w:rsid w:val="003F20D5"/>
    <w:rsid w:val="003F302C"/>
    <w:rsid w:val="00400B90"/>
    <w:rsid w:val="00403EAC"/>
    <w:rsid w:val="00404367"/>
    <w:rsid w:val="00406DE7"/>
    <w:rsid w:val="00412256"/>
    <w:rsid w:val="00415A3C"/>
    <w:rsid w:val="0042573D"/>
    <w:rsid w:val="00426F30"/>
    <w:rsid w:val="00432596"/>
    <w:rsid w:val="004343A9"/>
    <w:rsid w:val="004640D1"/>
    <w:rsid w:val="00473F93"/>
    <w:rsid w:val="004842F8"/>
    <w:rsid w:val="004846B5"/>
    <w:rsid w:val="00490BFB"/>
    <w:rsid w:val="00496938"/>
    <w:rsid w:val="004B32B1"/>
    <w:rsid w:val="004B36D8"/>
    <w:rsid w:val="004B3D19"/>
    <w:rsid w:val="004D2020"/>
    <w:rsid w:val="004D3304"/>
    <w:rsid w:val="004E0C8B"/>
    <w:rsid w:val="004E4BF8"/>
    <w:rsid w:val="004E58DE"/>
    <w:rsid w:val="004F6E81"/>
    <w:rsid w:val="005066FE"/>
    <w:rsid w:val="0050743C"/>
    <w:rsid w:val="00511EE5"/>
    <w:rsid w:val="00522F95"/>
    <w:rsid w:val="005259B1"/>
    <w:rsid w:val="005371B6"/>
    <w:rsid w:val="00545C50"/>
    <w:rsid w:val="00546562"/>
    <w:rsid w:val="00547045"/>
    <w:rsid w:val="00556335"/>
    <w:rsid w:val="00557ED2"/>
    <w:rsid w:val="005712E6"/>
    <w:rsid w:val="0057221E"/>
    <w:rsid w:val="005831AE"/>
    <w:rsid w:val="00592FE1"/>
    <w:rsid w:val="005939D8"/>
    <w:rsid w:val="005B243C"/>
    <w:rsid w:val="005B68C0"/>
    <w:rsid w:val="005C4283"/>
    <w:rsid w:val="005E2EE3"/>
    <w:rsid w:val="005E4176"/>
    <w:rsid w:val="005E7339"/>
    <w:rsid w:val="00602397"/>
    <w:rsid w:val="006039E6"/>
    <w:rsid w:val="00620718"/>
    <w:rsid w:val="00621A76"/>
    <w:rsid w:val="00625BB0"/>
    <w:rsid w:val="00632C90"/>
    <w:rsid w:val="00633D15"/>
    <w:rsid w:val="00636A91"/>
    <w:rsid w:val="00644AE0"/>
    <w:rsid w:val="0064592D"/>
    <w:rsid w:val="00653CC3"/>
    <w:rsid w:val="00654444"/>
    <w:rsid w:val="0066159D"/>
    <w:rsid w:val="0066712E"/>
    <w:rsid w:val="00672E23"/>
    <w:rsid w:val="00681B94"/>
    <w:rsid w:val="006926D3"/>
    <w:rsid w:val="006929CC"/>
    <w:rsid w:val="006A5637"/>
    <w:rsid w:val="006A72AC"/>
    <w:rsid w:val="006C7188"/>
    <w:rsid w:val="006E027A"/>
    <w:rsid w:val="006E06B3"/>
    <w:rsid w:val="006F1608"/>
    <w:rsid w:val="006F2896"/>
    <w:rsid w:val="006F56A6"/>
    <w:rsid w:val="0070306E"/>
    <w:rsid w:val="00704019"/>
    <w:rsid w:val="007255A7"/>
    <w:rsid w:val="00735567"/>
    <w:rsid w:val="00735DFC"/>
    <w:rsid w:val="007373CE"/>
    <w:rsid w:val="00750054"/>
    <w:rsid w:val="0076248B"/>
    <w:rsid w:val="00774739"/>
    <w:rsid w:val="007833FA"/>
    <w:rsid w:val="00784578"/>
    <w:rsid w:val="007D5045"/>
    <w:rsid w:val="007E70C4"/>
    <w:rsid w:val="007F4607"/>
    <w:rsid w:val="007F5E7B"/>
    <w:rsid w:val="007F6313"/>
    <w:rsid w:val="0080532D"/>
    <w:rsid w:val="00807033"/>
    <w:rsid w:val="0081100A"/>
    <w:rsid w:val="00812BFE"/>
    <w:rsid w:val="0081624B"/>
    <w:rsid w:val="00832AC8"/>
    <w:rsid w:val="008445D9"/>
    <w:rsid w:val="008468FB"/>
    <w:rsid w:val="00847093"/>
    <w:rsid w:val="008543AF"/>
    <w:rsid w:val="00856326"/>
    <w:rsid w:val="0086378E"/>
    <w:rsid w:val="00867A2F"/>
    <w:rsid w:val="00870214"/>
    <w:rsid w:val="00872833"/>
    <w:rsid w:val="0087396B"/>
    <w:rsid w:val="008802E3"/>
    <w:rsid w:val="00883B67"/>
    <w:rsid w:val="008A03A8"/>
    <w:rsid w:val="008A1DD2"/>
    <w:rsid w:val="008A45AB"/>
    <w:rsid w:val="008B7143"/>
    <w:rsid w:val="008D61E1"/>
    <w:rsid w:val="008D6AD0"/>
    <w:rsid w:val="008F09F4"/>
    <w:rsid w:val="008F6F76"/>
    <w:rsid w:val="00901309"/>
    <w:rsid w:val="00903E7F"/>
    <w:rsid w:val="009046C2"/>
    <w:rsid w:val="009106A4"/>
    <w:rsid w:val="009258CA"/>
    <w:rsid w:val="00930D8B"/>
    <w:rsid w:val="0093111A"/>
    <w:rsid w:val="00934E99"/>
    <w:rsid w:val="00944695"/>
    <w:rsid w:val="00946DFB"/>
    <w:rsid w:val="00981448"/>
    <w:rsid w:val="00983B6C"/>
    <w:rsid w:val="00991137"/>
    <w:rsid w:val="009B6552"/>
    <w:rsid w:val="009C62B1"/>
    <w:rsid w:val="009D15C6"/>
    <w:rsid w:val="009D3CD4"/>
    <w:rsid w:val="009D5D96"/>
    <w:rsid w:val="009E25F4"/>
    <w:rsid w:val="009F0085"/>
    <w:rsid w:val="00A004F7"/>
    <w:rsid w:val="00A01A58"/>
    <w:rsid w:val="00A21149"/>
    <w:rsid w:val="00A428A0"/>
    <w:rsid w:val="00A45484"/>
    <w:rsid w:val="00A464B6"/>
    <w:rsid w:val="00A54347"/>
    <w:rsid w:val="00A555DD"/>
    <w:rsid w:val="00A5631E"/>
    <w:rsid w:val="00A722E1"/>
    <w:rsid w:val="00A808F5"/>
    <w:rsid w:val="00A828F7"/>
    <w:rsid w:val="00AA3912"/>
    <w:rsid w:val="00AB01BB"/>
    <w:rsid w:val="00AB737F"/>
    <w:rsid w:val="00AD3E14"/>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7168F"/>
    <w:rsid w:val="00B7326A"/>
    <w:rsid w:val="00B74F7D"/>
    <w:rsid w:val="00B86C1C"/>
    <w:rsid w:val="00BB1891"/>
    <w:rsid w:val="00BC7DBB"/>
    <w:rsid w:val="00BD78A0"/>
    <w:rsid w:val="00BF087D"/>
    <w:rsid w:val="00BF1618"/>
    <w:rsid w:val="00BF3AA5"/>
    <w:rsid w:val="00C04CF4"/>
    <w:rsid w:val="00C13BAF"/>
    <w:rsid w:val="00C178BC"/>
    <w:rsid w:val="00C17B53"/>
    <w:rsid w:val="00C267C3"/>
    <w:rsid w:val="00C27A03"/>
    <w:rsid w:val="00C31B35"/>
    <w:rsid w:val="00C34FB6"/>
    <w:rsid w:val="00C40DFC"/>
    <w:rsid w:val="00C46E66"/>
    <w:rsid w:val="00C519EF"/>
    <w:rsid w:val="00C6583F"/>
    <w:rsid w:val="00C74476"/>
    <w:rsid w:val="00C84F7A"/>
    <w:rsid w:val="00C91CE5"/>
    <w:rsid w:val="00C967F4"/>
    <w:rsid w:val="00CA25E4"/>
    <w:rsid w:val="00CB4ABB"/>
    <w:rsid w:val="00CC27A3"/>
    <w:rsid w:val="00CC33F7"/>
    <w:rsid w:val="00CC4CC3"/>
    <w:rsid w:val="00CC5D74"/>
    <w:rsid w:val="00CD1B7F"/>
    <w:rsid w:val="00CD25A9"/>
    <w:rsid w:val="00CD2E29"/>
    <w:rsid w:val="00CD5554"/>
    <w:rsid w:val="00CE4875"/>
    <w:rsid w:val="00D05CF4"/>
    <w:rsid w:val="00D15F0B"/>
    <w:rsid w:val="00D20459"/>
    <w:rsid w:val="00D2132E"/>
    <w:rsid w:val="00D24442"/>
    <w:rsid w:val="00D36C27"/>
    <w:rsid w:val="00D40FC9"/>
    <w:rsid w:val="00D47A9A"/>
    <w:rsid w:val="00D53997"/>
    <w:rsid w:val="00D60F27"/>
    <w:rsid w:val="00D707F7"/>
    <w:rsid w:val="00D738F5"/>
    <w:rsid w:val="00D95680"/>
    <w:rsid w:val="00D96747"/>
    <w:rsid w:val="00D9726A"/>
    <w:rsid w:val="00DA0500"/>
    <w:rsid w:val="00DA25C4"/>
    <w:rsid w:val="00DA522A"/>
    <w:rsid w:val="00DA5DE2"/>
    <w:rsid w:val="00DB4474"/>
    <w:rsid w:val="00DB5187"/>
    <w:rsid w:val="00DB7F07"/>
    <w:rsid w:val="00DC3373"/>
    <w:rsid w:val="00DC7503"/>
    <w:rsid w:val="00DD5405"/>
    <w:rsid w:val="00DD5FB6"/>
    <w:rsid w:val="00DD70FE"/>
    <w:rsid w:val="00DE34A5"/>
    <w:rsid w:val="00DF10A9"/>
    <w:rsid w:val="00DF5594"/>
    <w:rsid w:val="00E05E31"/>
    <w:rsid w:val="00E11C29"/>
    <w:rsid w:val="00E14C19"/>
    <w:rsid w:val="00E16C06"/>
    <w:rsid w:val="00E243F9"/>
    <w:rsid w:val="00E2690D"/>
    <w:rsid w:val="00E338A5"/>
    <w:rsid w:val="00E4144A"/>
    <w:rsid w:val="00E4680B"/>
    <w:rsid w:val="00E46946"/>
    <w:rsid w:val="00E5161F"/>
    <w:rsid w:val="00E55579"/>
    <w:rsid w:val="00E73E47"/>
    <w:rsid w:val="00E8133D"/>
    <w:rsid w:val="00E87469"/>
    <w:rsid w:val="00EA31B6"/>
    <w:rsid w:val="00EB4D65"/>
    <w:rsid w:val="00EB4F7F"/>
    <w:rsid w:val="00EC13FE"/>
    <w:rsid w:val="00ED2654"/>
    <w:rsid w:val="00ED389D"/>
    <w:rsid w:val="00ED4E23"/>
    <w:rsid w:val="00EE6879"/>
    <w:rsid w:val="00EF1E68"/>
    <w:rsid w:val="00EF4C5E"/>
    <w:rsid w:val="00EF6C09"/>
    <w:rsid w:val="00F07203"/>
    <w:rsid w:val="00F11544"/>
    <w:rsid w:val="00F12536"/>
    <w:rsid w:val="00F15C73"/>
    <w:rsid w:val="00F40492"/>
    <w:rsid w:val="00F41171"/>
    <w:rsid w:val="00F424A5"/>
    <w:rsid w:val="00F52D09"/>
    <w:rsid w:val="00F53C01"/>
    <w:rsid w:val="00F60E15"/>
    <w:rsid w:val="00F820A4"/>
    <w:rsid w:val="00F84F59"/>
    <w:rsid w:val="00FA7695"/>
    <w:rsid w:val="00FB3034"/>
    <w:rsid w:val="00FB4D5A"/>
    <w:rsid w:val="00FB5F7E"/>
    <w:rsid w:val="00FC10B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eladeLista6Colorida-Destaque11">
    <w:name w:val="Tabela de Lista 6 Colorida - Destaque 11"/>
    <w:basedOn w:val="Tabelanormal"/>
    <w:next w:val="TabelacomLista6Colorida-Destaque1"/>
    <w:uiPriority w:val="51"/>
    <w:rsid w:val="00901309"/>
    <w:pPr>
      <w:spacing w:after="0"/>
    </w:pPr>
    <w:rPr>
      <w:rFonts w:ascii="Trebuchet MS" w:eastAsia="Trebuchet MS" w:hAnsi="Trebuchet MS" w:cs="Times New Roman"/>
      <w:color w:val="B6332E"/>
    </w:rPr>
    <w:tblPr>
      <w:tblStyleRowBandSize w:val="1"/>
      <w:tblStyleColBandSize w:val="1"/>
      <w:tblInd w:w="0" w:type="dxa"/>
      <w:tblBorders>
        <w:top w:val="single" w:sz="4" w:space="0" w:color="D6615C"/>
        <w:bottom w:val="single" w:sz="4" w:space="0" w:color="D6615C"/>
      </w:tblBorders>
      <w:tblCellMar>
        <w:top w:w="0" w:type="dxa"/>
        <w:left w:w="108" w:type="dxa"/>
        <w:bottom w:w="0" w:type="dxa"/>
        <w:right w:w="108" w:type="dxa"/>
      </w:tblCellMar>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eg"/><Relationship Id="rId22" Type="http://schemas.openxmlformats.org/officeDocument/2006/relationships/hyperlink" Target="https://bitbucket.org/ajo/labdsoft-2017-g1/issues/1/workflow-processo-1-ciclo-de-d-diva" TargetMode="External"/><Relationship Id="rId23" Type="http://schemas.openxmlformats.org/officeDocument/2006/relationships/hyperlink" Target="https://bitbucket.org/ajo/labdsoft-2017-g1/issues/2/workflow-processo-2-pedido-de-g-metas" TargetMode="External"/><Relationship Id="rId24" Type="http://schemas.openxmlformats.org/officeDocument/2006/relationships/hyperlink" Target="https://bitbucket.org/ajo/labdsoft-2017-g1/issues/3/extra-o-dos-casos-de-uso-para-o-processo-2" TargetMode="External"/><Relationship Id="rId25" Type="http://schemas.openxmlformats.org/officeDocument/2006/relationships/hyperlink" Target="https://bitbucket.org/ajo/labdsoft-2017-g1/issues/4/extra-o-dos-casos-de-uso-para-o-processo-1" TargetMode="External"/><Relationship Id="rId26" Type="http://schemas.openxmlformats.org/officeDocument/2006/relationships/hyperlink" Target="https://bitbucket.org/ajo/labdsoft-2017-g1/issues/5/extra-o-dos-casos-de-uso-para-o-processo-1" TargetMode="External"/><Relationship Id="rId27" Type="http://schemas.openxmlformats.org/officeDocument/2006/relationships/hyperlink" Target="https://bitbucket.org/ajo/labdsoft-2017-g1/issues/6/fluxograma-processo-1-ciclo-de-d-diva" TargetMode="External"/><Relationship Id="rId28" Type="http://schemas.openxmlformats.org/officeDocument/2006/relationships/hyperlink" Target="https://bitbucket.org/ajo/labdsoft-2017-g1/issues/7/extra-o-de-casos-de-uso-processos-ceo" TargetMode="External"/><Relationship Id="rId29" Type="http://schemas.openxmlformats.org/officeDocument/2006/relationships/hyperlink" Target="https://bitbucket.org/ajo/labdsoft-2017-g1/issues/8/extra-o-dos-casos-de-uso-para-o-processo-2"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s://bitbucket.org/ajo/labdsoft-2017-g1/issues/9/documento-11-prop-sito" TargetMode="External"/><Relationship Id="rId31" Type="http://schemas.openxmlformats.org/officeDocument/2006/relationships/hyperlink" Target="https://bitbucket.org/ajo/labdsoft-2017-g1/issues/10/levantamento-de-requisitos-n-o-funcionais" TargetMode="External"/><Relationship Id="rId32" Type="http://schemas.openxmlformats.org/officeDocument/2006/relationships/hyperlink" Target="https://bitbucket.org/ajo/labdsoft-2017-g1/issues/11/requisitos-do-sistema-processo-1-ciclo-d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bitbucket.org/ajo/labdsoft-2017-g1/issues/12/requisitos-do-sistema-ceo" TargetMode="External"/><Relationship Id="rId34" Type="http://schemas.openxmlformats.org/officeDocument/2006/relationships/hyperlink" Target="https://bitbucket.org/ajo/labdsoft-2017-g1/issues/13/restri-es-de-design-e-implementa-o" TargetMode="External"/><Relationship Id="rId35" Type="http://schemas.openxmlformats.org/officeDocument/2006/relationships/hyperlink" Target="https://bitbucket.org/ajo/labdsoft-2017-g1/issues/14/documento-21-perspectiva-do-produto" TargetMode="External"/><Relationship Id="rId36" Type="http://schemas.openxmlformats.org/officeDocument/2006/relationships/hyperlink" Target="https://bitbucket.org/ajo/labdsoft-2017-g1/issues/15/documento-70-processos-adaptados-para"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bitbucket.org/ajo/labdsoft-2017-g1/issues/16/requisitos-do-sistema-processo-2-pedido-de" TargetMode="Externa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36F6BEEA-04BA-0C47-BE69-1F269EA32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0</TotalTime>
  <Pages>59</Pages>
  <Words>10221</Words>
  <Characters>55199</Characters>
  <Application>Microsoft Macintosh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65290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Ana Barros (1121107)</cp:lastModifiedBy>
  <cp:revision>3</cp:revision>
  <cp:lastPrinted>2017-10-22T14:05:00Z</cp:lastPrinted>
  <dcterms:created xsi:type="dcterms:W3CDTF">2017-10-22T14:05:00Z</dcterms:created>
  <dcterms:modified xsi:type="dcterms:W3CDTF">2017-10-22T14:05:00Z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